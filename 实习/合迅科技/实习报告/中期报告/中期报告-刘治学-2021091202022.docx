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r>
        <w:pict>
          <v:rect id="Rectangle 2" o:spid="_x0000_s1026" o:spt="1" style="position:absolute;left:0pt;margin-left:0.3pt;margin-top:3.8pt;height:692.95pt;width:413.25pt;z-index:-251657216;mso-width-relative:page;mso-height-relative:page;" filled="f" stroked="t" coordsize="21600,21600" o:gfxdata="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ze+4Q1wAAAAgBAAAPAAAAAAAAAAEA&#10;IAAAACIAAABkcnMvZG93bnJldi54bWxQSwECFAAUAAAACACHTuJAkZfAeBACAAD9AwAADgAAAAAA&#10;AAABACAAAAAmAQAAZHJzL2Uyb0RvYy54bWxQSwUGAAAAAAYABgBZAQAAqAUAAAAA&#10;">
            <v:path/>
            <v:fill on="f" focussize="0,0"/>
            <v:stroke weight="2.5pt" color="#3471B0"/>
            <v:imagedata o:title=""/>
            <o:lock v:ext="edit"/>
          </v:rect>
        </w:pict>
      </w:r>
    </w:p>
    <w:p>
      <w:pPr>
        <w:pStyle w:val="4"/>
        <w:jc w:val="center"/>
        <w:rPr>
          <w:rFonts w:ascii="Times New Roman" w:hAnsi="Times New Roman" w:eastAsia="黑体" w:cs="Times New Roman"/>
          <w:b w:val="0"/>
          <w:kern w:val="0"/>
          <w:sz w:val="30"/>
          <w:szCs w:val="30"/>
        </w:rPr>
        <w:sectPr>
          <w:headerReference r:id="rId5" w:type="first"/>
          <w:headerReference r:id="rId3" w:type="default"/>
          <w:footerReference r:id="rId6" w:type="default"/>
          <w:headerReference r:id="rId4" w:type="even"/>
          <w:footerReference r:id="rId7" w:type="even"/>
          <w:pgSz w:w="11906" w:h="16838"/>
          <w:pgMar w:top="1440" w:right="1800" w:bottom="1440" w:left="1800" w:header="850" w:footer="992" w:gutter="0"/>
          <w:pgNumType w:fmt="upperRoman" w:start="1"/>
          <w:cols w:space="720" w:num="1"/>
          <w:titlePg/>
          <w:docGrid w:type="lines" w:linePitch="312" w:charSpace="0"/>
        </w:sectPr>
      </w:pPr>
      <w:bookmarkStart w:id="0" w:name="_Toc8978"/>
      <w:bookmarkStart w:id="1" w:name="_Toc22933"/>
      <w:bookmarkStart w:id="2" w:name="_Toc7144"/>
      <w:r>
        <w:pict>
          <v:shape id="Text Box 4" o:spid="_x0000_s1027" o:spt="202" type="#_x0000_t202" style="position:absolute;left:0pt;margin-left:26.55pt;margin-top:183.2pt;height:128.65pt;width:369pt;z-index:251657216;mso-width-relative:page;mso-height-relative:page;" filled="f" stroked="f" coordsize="21600,21600" o:gfxdata="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zeB+nNgAAAAKAQAADwAAAAAAAAABACAAAAAiAAAAZHJzL2Rvd25yZXYueG1sUEsBAhQAFAAAAAgA&#10;h07iQBFE9MDsAQAAxwMAAA4AAAAAAAAAAQAgAAAAJwEAAGRycy9lMm9Eb2MueG1sUEsFBgAAAAAG&#10;AAYAWQEAAIUFAAAAAA==&#10;">
            <v:path/>
            <v:fill on="f" focussize="0,0"/>
            <v:stroke on="f" joinstyle="miter"/>
            <v:imagedata o:title=""/>
            <o:lock v:ext="edit"/>
            <v:textbox>
              <w:txbxContent>
                <w:p>
                  <w:pPr>
                    <w:jc w:val="center"/>
                    <w:rPr>
                      <w:rFonts w:eastAsia="黑体"/>
                      <w:b/>
                      <w:sz w:val="56"/>
                      <w:szCs w:val="72"/>
                    </w:rPr>
                  </w:pPr>
                  <w:r>
                    <w:rPr>
                      <w:rFonts w:hint="eastAsia" w:eastAsia="黑体"/>
                      <w:b/>
                      <w:sz w:val="56"/>
                      <w:szCs w:val="72"/>
                    </w:rPr>
                    <w:t>企业实习中期报告</w:t>
                  </w:r>
                </w:p>
              </w:txbxContent>
            </v:textbox>
          </v:shape>
        </w:pict>
      </w:r>
      <w:r>
        <w:pict>
          <v:shape id="Text Box 3" o:spid="_x0000_s1029" o:spt="202" type="#_x0000_t202" style="position:absolute;left:0pt;margin-left:47.55pt;margin-top:269pt;height:377.3pt;width:325.35pt;z-index:251658240;mso-width-relative:page;mso-height-relative:page;" filled="f" stroked="f" coordsize="21600,21600" o:gfxdata="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RUhbvtgAAAALAQAADwAAAAAAAAABACAAAAAiAAAAZHJzL2Rvd25yZXYueG1sUEsBAhQAFAAAAAgA&#10;h07iQGGwKmXsAQAAxwMAAA4AAAAAAAAAAQAgAAAAJwEAAGRycy9lMm9Eb2MueG1sUEsFBgAAAAAG&#10;AAYAWQEAAIUFAAAAAA==&#10;">
            <v:path/>
            <v:fill on="f" focussize="0,0"/>
            <v:stroke on="f"/>
            <v:imagedata o:title=""/>
            <o:lock v:ext="edit" aspectratio="f"/>
            <v:textbox>
              <w:txbxContent>
                <w:p>
                  <w:pPr>
                    <w:spacing w:line="1000" w:lineRule="exact"/>
                    <w:ind w:firstLine="467" w:firstLineChars="146"/>
                    <w:rPr>
                      <w:sz w:val="32"/>
                      <w:u w:val="single"/>
                    </w:rPr>
                  </w:pPr>
                  <w:r>
                    <w:rPr>
                      <w:rFonts w:hint="eastAsia"/>
                      <w:sz w:val="32"/>
                    </w:rPr>
                    <w:t>学号：</w:t>
                  </w:r>
                  <w:bookmarkStart w:id="83" w:name="_Major#2997466427"/>
                  <w:bookmarkEnd w:id="83"/>
                  <w:r>
                    <w:rPr>
                      <w:sz w:val="32"/>
                      <w:u w:val="single"/>
                    </w:rPr>
                    <w:tab/>
                  </w:r>
                  <w:r>
                    <w:rPr>
                      <w:rFonts w:hint="eastAsia"/>
                      <w:sz w:val="32"/>
                      <w:u w:val="single"/>
                      <w:lang w:val="en-US" w:eastAsia="zh-CN"/>
                    </w:rPr>
                    <w:tab/>
                  </w:r>
                  <w:r>
                    <w:rPr>
                      <w:rFonts w:hint="eastAsia"/>
                      <w:sz w:val="32"/>
                      <w:u w:val="single"/>
                      <w:lang w:val="en-US" w:eastAsia="zh-CN"/>
                    </w:rPr>
                    <w:t xml:space="preserve">  2021091202022</w:t>
                  </w:r>
                  <w:r>
                    <w:rPr>
                      <w:rFonts w:hint="eastAsia"/>
                      <w:sz w:val="32"/>
                      <w:u w:val="single"/>
                    </w:rPr>
                    <w:t xml:space="preserve">     </w:t>
                  </w:r>
                  <w:r>
                    <w:rPr>
                      <w:sz w:val="32"/>
                      <w:u w:val="single"/>
                    </w:rPr>
                    <w:tab/>
                  </w:r>
                </w:p>
                <w:p>
                  <w:pPr>
                    <w:spacing w:line="1000" w:lineRule="exact"/>
                    <w:ind w:firstLine="470" w:firstLineChars="147"/>
                    <w:rPr>
                      <w:sz w:val="32"/>
                      <w:u w:val="single"/>
                    </w:rPr>
                  </w:pPr>
                  <w:bookmarkStart w:id="84" w:name="_Class#21822747"/>
                  <w:bookmarkEnd w:id="84"/>
                  <w:r>
                    <w:rPr>
                      <w:rFonts w:hint="eastAsia"/>
                      <w:sz w:val="32"/>
                    </w:rPr>
                    <w:t>姓名：</w:t>
                  </w:r>
                  <w:r>
                    <w:rPr>
                      <w:sz w:val="32"/>
                      <w:u w:val="single"/>
                    </w:rPr>
                    <w:tab/>
                  </w:r>
                  <w:r>
                    <w:rPr>
                      <w:sz w:val="32"/>
                      <w:u w:val="single"/>
                    </w:rPr>
                    <w:tab/>
                  </w:r>
                  <w:r>
                    <w:rPr>
                      <w:rFonts w:hint="eastAsia"/>
                      <w:sz w:val="32"/>
                      <w:u w:val="single"/>
                      <w:lang w:val="en-US" w:eastAsia="zh-CN"/>
                    </w:rPr>
                    <w:t xml:space="preserve">     刘治学</w:t>
                  </w:r>
                  <w:r>
                    <w:rPr>
                      <w:sz w:val="32"/>
                      <w:u w:val="single"/>
                    </w:rPr>
                    <w:tab/>
                  </w:r>
                  <w:r>
                    <w:rPr>
                      <w:sz w:val="32"/>
                      <w:u w:val="single"/>
                    </w:rPr>
                    <w:tab/>
                  </w:r>
                  <w:r>
                    <w:rPr>
                      <w:rFonts w:hint="eastAsia"/>
                      <w:sz w:val="32"/>
                      <w:u w:val="single"/>
                    </w:rPr>
                    <w:t xml:space="preserve">    </w:t>
                  </w:r>
                  <w:r>
                    <w:rPr>
                      <w:sz w:val="32"/>
                      <w:u w:val="single"/>
                    </w:rPr>
                    <w:tab/>
                  </w:r>
                </w:p>
                <w:p>
                  <w:pPr>
                    <w:spacing w:line="1000" w:lineRule="exact"/>
                    <w:ind w:firstLine="470" w:firstLineChars="147"/>
                    <w:rPr>
                      <w:sz w:val="32"/>
                    </w:rPr>
                  </w:pPr>
                  <w:r>
                    <w:rPr>
                      <w:rFonts w:hint="eastAsia"/>
                      <w:sz w:val="32"/>
                    </w:rPr>
                    <w:t>专业方向：</w:t>
                  </w:r>
                  <w:r>
                    <w:rPr>
                      <w:sz w:val="32"/>
                      <w:u w:val="single"/>
                    </w:rPr>
                    <w:tab/>
                  </w:r>
                  <w:r>
                    <w:rPr>
                      <w:rFonts w:hint="eastAsia"/>
                      <w:sz w:val="32"/>
                      <w:u w:val="single"/>
                    </w:rPr>
                    <w:t xml:space="preserve">   </w:t>
                  </w:r>
                  <w:r>
                    <w:rPr>
                      <w:rFonts w:hint="eastAsia"/>
                      <w:sz w:val="32"/>
                      <w:u w:val="single"/>
                      <w:lang w:val="en-US" w:eastAsia="zh-CN"/>
                    </w:rPr>
                    <w:t xml:space="preserve"> </w:t>
                  </w:r>
                  <w:r>
                    <w:rPr>
                      <w:rFonts w:hint="eastAsia"/>
                      <w:sz w:val="30"/>
                      <w:szCs w:val="30"/>
                      <w:u w:val="single"/>
                      <w:lang w:val="en-US" w:eastAsia="zh-CN"/>
                    </w:rPr>
                    <w:t>软件工程（互联网+）</w:t>
                  </w:r>
                  <w:r>
                    <w:rPr>
                      <w:rFonts w:hint="eastAsia"/>
                      <w:sz w:val="32"/>
                      <w:u w:val="single"/>
                    </w:rPr>
                    <w:t xml:space="preserve">    </w:t>
                  </w:r>
                </w:p>
                <w:p>
                  <w:pPr>
                    <w:spacing w:line="1000" w:lineRule="exact"/>
                    <w:ind w:firstLine="470" w:firstLineChars="147"/>
                    <w:rPr>
                      <w:sz w:val="32"/>
                      <w:u w:val="single"/>
                    </w:rPr>
                  </w:pPr>
                  <w:r>
                    <w:rPr>
                      <w:rFonts w:hint="eastAsia"/>
                      <w:sz w:val="32"/>
                    </w:rPr>
                    <w:t>企业名称：</w:t>
                  </w:r>
                  <w:r>
                    <w:rPr>
                      <w:sz w:val="32"/>
                      <w:u w:val="single"/>
                    </w:rPr>
                    <w:tab/>
                  </w:r>
                  <w:r>
                    <w:rPr>
                      <w:rFonts w:hint="eastAsia"/>
                      <w:sz w:val="30"/>
                      <w:szCs w:val="30"/>
                      <w:u w:val="single"/>
                    </w:rPr>
                    <w:t>成都中科合迅科技有限公司</w:t>
                  </w:r>
                  <w:r>
                    <w:rPr>
                      <w:rFonts w:hint="eastAsia"/>
                      <w:sz w:val="32"/>
                      <w:u w:val="single"/>
                    </w:rPr>
                    <w:t xml:space="preserve">                   </w:t>
                  </w:r>
                </w:p>
                <w:p>
                  <w:pPr>
                    <w:spacing w:line="1000" w:lineRule="exact"/>
                    <w:ind w:firstLine="470" w:firstLineChars="147"/>
                    <w:rPr>
                      <w:sz w:val="32"/>
                      <w:u w:val="single"/>
                    </w:rPr>
                  </w:pPr>
                  <w:bookmarkStart w:id="85" w:name="_Teacher#273944725"/>
                  <w:bookmarkEnd w:id="85"/>
                  <w:r>
                    <w:rPr>
                      <w:rFonts w:hint="eastAsia"/>
                      <w:sz w:val="32"/>
                    </w:rPr>
                    <w:t>实习岗位名称：</w:t>
                  </w:r>
                  <w:r>
                    <w:rPr>
                      <w:rFonts w:hint="eastAsia"/>
                      <w:sz w:val="32"/>
                      <w:u w:val="single"/>
                    </w:rPr>
                    <w:t xml:space="preserve">    </w:t>
                  </w:r>
                  <w:r>
                    <w:rPr>
                      <w:rFonts w:hint="eastAsia"/>
                      <w:sz w:val="32"/>
                      <w:u w:val="single"/>
                      <w:lang w:val="en-US" w:eastAsia="zh-CN"/>
                    </w:rPr>
                    <w:t xml:space="preserve"> 实习生</w:t>
                  </w:r>
                  <w:r>
                    <w:rPr>
                      <w:rFonts w:hint="eastAsia"/>
                      <w:sz w:val="32"/>
                      <w:u w:val="single"/>
                    </w:rPr>
                    <w:t xml:space="preserve">      </w:t>
                  </w:r>
                  <w:r>
                    <w:rPr>
                      <w:sz w:val="32"/>
                      <w:u w:val="single"/>
                    </w:rPr>
                    <w:tab/>
                  </w:r>
                  <w:r>
                    <w:rPr>
                      <w:rFonts w:hint="eastAsia"/>
                      <w:sz w:val="32"/>
                      <w:u w:val="single"/>
                    </w:rPr>
                    <w:t xml:space="preserve"> </w:t>
                  </w:r>
                </w:p>
                <w:p>
                  <w:pPr>
                    <w:spacing w:line="1000" w:lineRule="exact"/>
                    <w:ind w:firstLine="470" w:firstLineChars="147"/>
                    <w:rPr>
                      <w:sz w:val="32"/>
                      <w:u w:val="single"/>
                    </w:rPr>
                  </w:pPr>
                  <w:r>
                    <w:rPr>
                      <w:rFonts w:hint="eastAsia"/>
                      <w:sz w:val="32"/>
                    </w:rPr>
                    <w:t>企业指导教师：</w:t>
                  </w:r>
                  <w:r>
                    <w:rPr>
                      <w:sz w:val="32"/>
                      <w:u w:val="single"/>
                    </w:rPr>
                    <w:tab/>
                  </w:r>
                  <w:r>
                    <w:rPr>
                      <w:sz w:val="32"/>
                      <w:u w:val="single"/>
                    </w:rPr>
                    <w:tab/>
                  </w:r>
                  <w:r>
                    <w:rPr>
                      <w:rFonts w:hint="eastAsia"/>
                      <w:sz w:val="32"/>
                      <w:u w:val="single"/>
                    </w:rPr>
                    <w:t xml:space="preserve"> </w:t>
                  </w:r>
                  <w:r>
                    <w:rPr>
                      <w:rFonts w:hint="eastAsia"/>
                      <w:sz w:val="32"/>
                      <w:u w:val="single"/>
                      <w:lang w:val="en-US" w:eastAsia="zh-CN"/>
                    </w:rPr>
                    <w:t>刘鹏江</w:t>
                  </w:r>
                  <w:r>
                    <w:rPr>
                      <w:rFonts w:hint="eastAsia"/>
                      <w:sz w:val="32"/>
                      <w:u w:val="single"/>
                    </w:rPr>
                    <w:t xml:space="preserve">    </w:t>
                  </w:r>
                  <w:r>
                    <w:rPr>
                      <w:sz w:val="32"/>
                      <w:u w:val="single"/>
                    </w:rPr>
                    <w:tab/>
                  </w:r>
                </w:p>
                <w:p>
                  <w:pPr>
                    <w:spacing w:line="1000" w:lineRule="exact"/>
                    <w:ind w:firstLine="470" w:firstLineChars="147"/>
                    <w:rPr>
                      <w:sz w:val="32"/>
                      <w:u w:val="single"/>
                    </w:rPr>
                  </w:pPr>
                  <w:r>
                    <w:rPr>
                      <w:rFonts w:hint="eastAsia"/>
                      <w:sz w:val="32"/>
                    </w:rPr>
                    <w:t>院内指导教师：</w:t>
                  </w:r>
                  <w:r>
                    <w:rPr>
                      <w:sz w:val="32"/>
                      <w:u w:val="single"/>
                    </w:rPr>
                    <w:tab/>
                  </w:r>
                  <w:r>
                    <w:rPr>
                      <w:sz w:val="32"/>
                      <w:u w:val="single"/>
                    </w:rPr>
                    <w:tab/>
                  </w:r>
                  <w:r>
                    <w:rPr>
                      <w:rFonts w:hint="eastAsia"/>
                      <w:sz w:val="32"/>
                      <w:u w:val="single"/>
                    </w:rPr>
                    <w:t xml:space="preserve"> </w:t>
                  </w:r>
                  <w:r>
                    <w:rPr>
                      <w:rFonts w:hint="eastAsia"/>
                      <w:sz w:val="32"/>
                      <w:u w:val="single"/>
                      <w:lang w:val="en-US" w:eastAsia="zh-CN"/>
                    </w:rPr>
                    <w:t>王伟东</w:t>
                  </w:r>
                  <w:r>
                    <w:rPr>
                      <w:rFonts w:hint="eastAsia"/>
                      <w:sz w:val="32"/>
                      <w:u w:val="single"/>
                    </w:rPr>
                    <w:t xml:space="preserve">  </w:t>
                  </w:r>
                  <w:r>
                    <w:rPr>
                      <w:sz w:val="32"/>
                      <w:u w:val="single"/>
                    </w:rPr>
                    <w:tab/>
                  </w:r>
                  <w:r>
                    <w:rPr>
                      <w:sz w:val="32"/>
                      <w:u w:val="single"/>
                    </w:rPr>
                    <w:tab/>
                  </w:r>
                </w:p>
                <w:p>
                  <w:pPr>
                    <w:spacing w:line="1000" w:lineRule="exact"/>
                    <w:ind w:firstLine="275" w:firstLineChars="131"/>
                  </w:pPr>
                </w:p>
              </w:txbxContent>
            </v:textbox>
          </v:shape>
        </w:pict>
      </w:r>
      <w:r>
        <w:pict>
          <v:shape id="Text Box 5" o:spid="_x0000_s1028" o:spt="202" type="#_x0000_t202" style="position:absolute;left:0pt;margin-left:75.4pt;margin-top:124.2pt;height:56.25pt;width:270.75pt;z-index:251656192;mso-width-relative:page;mso-height-relative:page;" stroked="t" coordsize="21600,21600" o:gfxdata="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Uzdaa2wAAAAsBAAAPAAAAAAAAAAEAIAAAACIAAABkcnMvZG93bnJldi54bWxQSwECFAAUAAAA&#10;CACHTuJAxA1C+SQCAABQBAAADgAAAAAAAAABACAAAAAqAQAAZHJzL2Uyb0RvYy54bWxQSwUGAAAA&#10;AAYABgBZAQAAwAUAAAAA&#10;">
            <v:path/>
            <v:fill focussize="0,0"/>
            <v:stroke color="#808080" dashstyle="dash"/>
            <v:imagedata o:title=""/>
            <o:lock v:ext="edit"/>
            <v:textbox>
              <w:txbxContent>
                <w:p>
                  <w:pPr>
                    <w:jc w:val="center"/>
                    <w:rPr>
                      <w:b/>
                      <w:bCs/>
                      <w:sz w:val="52"/>
                    </w:rPr>
                  </w:pPr>
                  <w:r>
                    <w:rPr>
                      <w:rFonts w:hint="eastAsia"/>
                      <w:b/>
                      <w:bCs/>
                      <w:sz w:val="52"/>
                    </w:rPr>
                    <w:t>信息与软件工程学院</w:t>
                  </w:r>
                </w:p>
              </w:txbxContent>
            </v:textbox>
          </v:shape>
        </w:pict>
      </w:r>
      <w:r>
        <w:drawing>
          <wp:inline distT="0" distB="0" distL="0" distR="0">
            <wp:extent cx="1809750" cy="1371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809750" cy="1371600"/>
                    </a:xfrm>
                    <a:prstGeom prst="rect">
                      <a:avLst/>
                    </a:prstGeom>
                    <a:noFill/>
                    <a:ln>
                      <a:noFill/>
                    </a:ln>
                  </pic:spPr>
                </pic:pic>
              </a:graphicData>
            </a:graphic>
          </wp:inline>
        </w:drawing>
      </w:r>
      <w:r>
        <w:rPr>
          <w:rFonts w:ascii="黑体" w:eastAsia="黑体"/>
          <w:bCs/>
          <w:sz w:val="24"/>
          <w:lang w:val="zh-CN"/>
        </w:rPr>
        <w:br w:type="page"/>
      </w:r>
      <w:bookmarkEnd w:id="0"/>
      <w:bookmarkEnd w:id="1"/>
      <w:bookmarkEnd w:id="2"/>
      <w:bookmarkStart w:id="3" w:name="_Toc3615"/>
      <w:bookmarkStart w:id="4" w:name="_Toc149117936"/>
    </w:p>
    <w:p>
      <w:pPr>
        <w:spacing w:before="240" w:after="240" w:line="360" w:lineRule="auto"/>
        <w:jc w:val="center"/>
        <w:rPr>
          <w:rFonts w:ascii="黑体" w:hAnsi="黑体" w:eastAsia="黑体" w:cs="Times New Roman"/>
          <w:sz w:val="30"/>
          <w:szCs w:val="30"/>
        </w:rPr>
      </w:pPr>
      <w:bookmarkStart w:id="5" w:name="_Toc466640615"/>
      <w:bookmarkStart w:id="6" w:name="_Toc466640586"/>
      <w:bookmarkStart w:id="7" w:name="_Toc163218585"/>
      <w:bookmarkStart w:id="8" w:name="_Toc20437"/>
      <w:bookmarkStart w:id="9" w:name="_Toc27868"/>
      <w:r>
        <w:rPr>
          <w:rFonts w:ascii="黑体" w:hAnsi="黑体" w:eastAsia="黑体" w:cs="Times New Roman"/>
          <w:sz w:val="30"/>
          <w:szCs w:val="30"/>
        </w:rPr>
        <w:t>目 录</w:t>
      </w:r>
      <w:bookmarkEnd w:id="5"/>
      <w:bookmarkEnd w:id="6"/>
      <w:bookmarkEnd w:id="7"/>
    </w:p>
    <w:p>
      <w:pPr>
        <w:pStyle w:val="12"/>
        <w:widowControl/>
        <w:tabs>
          <w:tab w:val="right" w:leader="dot" w:pos="8296"/>
        </w:tabs>
        <w:spacing w:before="120" w:after="120" w:line="400" w:lineRule="exact"/>
        <w:ind w:left="0" w:leftChars="0" w:right="0" w:rightChars="0"/>
        <w:jc w:val="left"/>
        <w:outlineLvl w:val="0"/>
        <w:rPr>
          <w:rFonts w:hint="default" w:ascii="Times New Roman" w:hAnsi="Times New Roman" w:eastAsia="黑体" w:cs="Times New Roman"/>
          <w:kern w:val="0"/>
          <w:sz w:val="24"/>
        </w:rPr>
      </w:pPr>
      <w:r>
        <w:fldChar w:fldCharType="begin"/>
      </w:r>
      <w:r>
        <w:instrText xml:space="preserve">TOC \o "1-3" \t "" \h \z \u </w:instrText>
      </w:r>
      <w:r>
        <w:fldChar w:fldCharType="separate"/>
      </w: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HYPERLINK \l _Toc20437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1 企业实习的进展情况</w:t>
      </w:r>
      <w:r>
        <w:rPr>
          <w:rFonts w:hint="default" w:ascii="Times New Roman" w:hAnsi="Times New Roman" w:eastAsia="黑体" w:cs="Times New Roman"/>
          <w:kern w:val="0"/>
          <w:sz w:val="24"/>
        </w:rPr>
        <w:tab/>
      </w: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PAGEREF _Toc20437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1</w:t>
      </w:r>
      <w:r>
        <w:rPr>
          <w:rFonts w:hint="default" w:ascii="Times New Roman" w:hAnsi="Times New Roman" w:eastAsia="黑体" w:cs="Times New Roman"/>
          <w:kern w:val="0"/>
          <w:sz w:val="24"/>
        </w:rPr>
        <w:fldChar w:fldCharType="end"/>
      </w:r>
      <w:r>
        <w:rPr>
          <w:rFonts w:hint="default" w:ascii="Times New Roman" w:hAnsi="Times New Roman" w:eastAsia="黑体" w:cs="Times New Roman"/>
          <w:kern w:val="0"/>
          <w:sz w:val="24"/>
        </w:rPr>
        <w:fldChar w:fldCharType="end"/>
      </w:r>
    </w:p>
    <w:p>
      <w:pPr>
        <w:pStyle w:val="12"/>
        <w:widowControl/>
        <w:tabs>
          <w:tab w:val="right" w:leader="dot" w:pos="8296"/>
        </w:tabs>
        <w:spacing w:before="120" w:after="120" w:line="400" w:lineRule="exact"/>
        <w:ind w:left="0" w:leftChars="0" w:right="0" w:rightChars="0" w:firstLine="240" w:firstLineChars="100"/>
        <w:jc w:val="left"/>
        <w:outlineLvl w:val="0"/>
        <w:rPr>
          <w:rFonts w:hint="default" w:ascii="Times New Roman" w:hAnsi="Times New Roman" w:eastAsia="黑体" w:cs="Times New Roman"/>
          <w:kern w:val="0"/>
          <w:sz w:val="24"/>
        </w:rPr>
      </w:pP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HYPERLINK \l _Toc618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1.1 实习工作完成情况</w:t>
      </w:r>
      <w:r>
        <w:rPr>
          <w:rFonts w:hint="default" w:ascii="Times New Roman" w:hAnsi="Times New Roman" w:eastAsia="黑体" w:cs="Times New Roman"/>
          <w:kern w:val="0"/>
          <w:sz w:val="24"/>
        </w:rPr>
        <w:tab/>
      </w: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PAGEREF _Toc618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1</w:t>
      </w:r>
      <w:r>
        <w:rPr>
          <w:rFonts w:hint="default" w:ascii="Times New Roman" w:hAnsi="Times New Roman" w:eastAsia="黑体" w:cs="Times New Roman"/>
          <w:kern w:val="0"/>
          <w:sz w:val="24"/>
        </w:rPr>
        <w:fldChar w:fldCharType="end"/>
      </w:r>
      <w:r>
        <w:rPr>
          <w:rFonts w:hint="default" w:ascii="Times New Roman" w:hAnsi="Times New Roman" w:eastAsia="黑体" w:cs="Times New Roman"/>
          <w:kern w:val="0"/>
          <w:sz w:val="24"/>
        </w:rPr>
        <w:fldChar w:fldCharType="end"/>
      </w:r>
    </w:p>
    <w:p>
      <w:pPr>
        <w:pStyle w:val="12"/>
        <w:widowControl/>
        <w:tabs>
          <w:tab w:val="right" w:leader="dot" w:pos="8296"/>
        </w:tabs>
        <w:spacing w:before="120" w:after="120" w:line="400" w:lineRule="exact"/>
        <w:ind w:left="0" w:leftChars="0" w:right="0" w:rightChars="0" w:firstLine="240" w:firstLineChars="100"/>
        <w:jc w:val="left"/>
        <w:outlineLvl w:val="0"/>
        <w:rPr>
          <w:rFonts w:hint="default" w:ascii="Times New Roman" w:hAnsi="Times New Roman" w:eastAsia="黑体" w:cs="Times New Roman"/>
          <w:kern w:val="0"/>
          <w:sz w:val="24"/>
        </w:rPr>
      </w:pP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HYPERLINK \l _Toc300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1.2 职业素养学习培养</w:t>
      </w:r>
      <w:r>
        <w:rPr>
          <w:rFonts w:hint="default" w:ascii="Times New Roman" w:hAnsi="Times New Roman" w:eastAsia="黑体" w:cs="Times New Roman"/>
          <w:kern w:val="0"/>
          <w:sz w:val="24"/>
        </w:rPr>
        <w:tab/>
      </w: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PAGEREF _Toc300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3</w:t>
      </w:r>
      <w:r>
        <w:rPr>
          <w:rFonts w:hint="default" w:ascii="Times New Roman" w:hAnsi="Times New Roman" w:eastAsia="黑体" w:cs="Times New Roman"/>
          <w:kern w:val="0"/>
          <w:sz w:val="24"/>
        </w:rPr>
        <w:fldChar w:fldCharType="end"/>
      </w:r>
      <w:r>
        <w:rPr>
          <w:rFonts w:hint="default" w:ascii="Times New Roman" w:hAnsi="Times New Roman" w:eastAsia="黑体" w:cs="Times New Roman"/>
          <w:kern w:val="0"/>
          <w:sz w:val="24"/>
        </w:rPr>
        <w:fldChar w:fldCharType="end"/>
      </w:r>
    </w:p>
    <w:p>
      <w:pPr>
        <w:pStyle w:val="12"/>
        <w:widowControl/>
        <w:tabs>
          <w:tab w:val="right" w:leader="dot" w:pos="8296"/>
        </w:tabs>
        <w:spacing w:before="120" w:after="120" w:line="400" w:lineRule="exact"/>
        <w:ind w:left="0" w:leftChars="0" w:right="0" w:rightChars="0" w:firstLine="240" w:firstLineChars="100"/>
        <w:jc w:val="left"/>
        <w:outlineLvl w:val="0"/>
        <w:rPr>
          <w:rFonts w:hint="default" w:ascii="Times New Roman" w:hAnsi="Times New Roman" w:eastAsia="黑体" w:cs="Times New Roman"/>
          <w:kern w:val="0"/>
          <w:sz w:val="24"/>
        </w:rPr>
      </w:pP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HYPERLINK \l _Toc12054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 xml:space="preserve">1.3 </w:t>
      </w:r>
      <w:r>
        <w:rPr>
          <w:rFonts w:hint="default" w:ascii="Times New Roman" w:hAnsi="Times New Roman" w:eastAsia="黑体" w:cs="Times New Roman"/>
          <w:kern w:val="0"/>
          <w:sz w:val="24"/>
          <w:lang w:val="en-US" w:eastAsia="zh-CN"/>
        </w:rPr>
        <w:t>总结</w:t>
      </w:r>
      <w:r>
        <w:rPr>
          <w:rFonts w:hint="default" w:ascii="Times New Roman" w:hAnsi="Times New Roman" w:eastAsia="黑体" w:cs="Times New Roman"/>
          <w:kern w:val="0"/>
          <w:sz w:val="24"/>
        </w:rPr>
        <w:tab/>
      </w: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PAGEREF _Toc12054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4</w:t>
      </w:r>
      <w:r>
        <w:rPr>
          <w:rFonts w:hint="default" w:ascii="Times New Roman" w:hAnsi="Times New Roman" w:eastAsia="黑体" w:cs="Times New Roman"/>
          <w:kern w:val="0"/>
          <w:sz w:val="24"/>
        </w:rPr>
        <w:fldChar w:fldCharType="end"/>
      </w:r>
      <w:r>
        <w:rPr>
          <w:rFonts w:hint="default" w:ascii="Times New Roman" w:hAnsi="Times New Roman" w:eastAsia="黑体" w:cs="Times New Roman"/>
          <w:kern w:val="0"/>
          <w:sz w:val="24"/>
        </w:rPr>
        <w:fldChar w:fldCharType="end"/>
      </w:r>
    </w:p>
    <w:p>
      <w:pPr>
        <w:pStyle w:val="12"/>
        <w:widowControl/>
        <w:tabs>
          <w:tab w:val="right" w:leader="dot" w:pos="8296"/>
        </w:tabs>
        <w:spacing w:before="120" w:after="120" w:line="400" w:lineRule="exact"/>
        <w:ind w:left="0" w:leftChars="0" w:right="0" w:rightChars="0"/>
        <w:jc w:val="left"/>
        <w:outlineLvl w:val="0"/>
        <w:rPr>
          <w:rFonts w:hint="default" w:ascii="Times New Roman" w:hAnsi="Times New Roman" w:eastAsia="黑体" w:cs="Times New Roman"/>
          <w:kern w:val="0"/>
          <w:sz w:val="24"/>
        </w:rPr>
      </w:pP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HYPERLINK \l _Toc7606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lang w:val="en-US"/>
        </w:rPr>
        <w:t xml:space="preserve">2 </w:t>
      </w:r>
      <w:r>
        <w:rPr>
          <w:rFonts w:hint="default" w:ascii="Times New Roman" w:hAnsi="Times New Roman" w:eastAsia="黑体" w:cs="Times New Roman"/>
          <w:kern w:val="0"/>
          <w:sz w:val="24"/>
          <w:lang w:val="en-US" w:eastAsia="zh-CN"/>
        </w:rPr>
        <w:t>复杂工程问题和解决方案</w:t>
      </w:r>
      <w:r>
        <w:rPr>
          <w:rFonts w:hint="default" w:ascii="Times New Roman" w:hAnsi="Times New Roman" w:eastAsia="黑体" w:cs="Times New Roman"/>
          <w:kern w:val="0"/>
          <w:sz w:val="24"/>
        </w:rPr>
        <w:tab/>
      </w: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PAGEREF _Toc7606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5</w:t>
      </w:r>
      <w:r>
        <w:rPr>
          <w:rFonts w:hint="default" w:ascii="Times New Roman" w:hAnsi="Times New Roman" w:eastAsia="黑体" w:cs="Times New Roman"/>
          <w:kern w:val="0"/>
          <w:sz w:val="24"/>
        </w:rPr>
        <w:fldChar w:fldCharType="end"/>
      </w:r>
      <w:r>
        <w:rPr>
          <w:rFonts w:hint="default" w:ascii="Times New Roman" w:hAnsi="Times New Roman" w:eastAsia="黑体" w:cs="Times New Roman"/>
          <w:kern w:val="0"/>
          <w:sz w:val="24"/>
        </w:rPr>
        <w:fldChar w:fldCharType="end"/>
      </w:r>
    </w:p>
    <w:p>
      <w:pPr>
        <w:pStyle w:val="12"/>
        <w:widowControl/>
        <w:tabs>
          <w:tab w:val="right" w:leader="dot" w:pos="8296"/>
        </w:tabs>
        <w:spacing w:before="120" w:after="120" w:line="400" w:lineRule="exact"/>
        <w:ind w:left="0" w:leftChars="0" w:right="0" w:rightChars="0" w:firstLine="240" w:firstLineChars="100"/>
        <w:jc w:val="left"/>
        <w:outlineLvl w:val="0"/>
        <w:rPr>
          <w:rFonts w:hint="default" w:ascii="Times New Roman" w:hAnsi="Times New Roman" w:eastAsia="黑体" w:cs="Times New Roman"/>
          <w:kern w:val="0"/>
          <w:sz w:val="24"/>
        </w:rPr>
      </w:pP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HYPERLINK \l _Toc17389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lang w:val="en-US"/>
        </w:rPr>
        <w:t>2.1 标准库string的sso优化对LVector插入影响的探究</w:t>
      </w:r>
      <w:r>
        <w:rPr>
          <w:rFonts w:hint="default" w:ascii="Times New Roman" w:hAnsi="Times New Roman" w:eastAsia="黑体" w:cs="Times New Roman"/>
          <w:kern w:val="0"/>
          <w:sz w:val="24"/>
        </w:rPr>
        <w:tab/>
      </w: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PAGEREF _Toc17389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5</w:t>
      </w:r>
      <w:r>
        <w:rPr>
          <w:rFonts w:hint="default" w:ascii="Times New Roman" w:hAnsi="Times New Roman" w:eastAsia="黑体" w:cs="Times New Roman"/>
          <w:kern w:val="0"/>
          <w:sz w:val="24"/>
        </w:rPr>
        <w:fldChar w:fldCharType="end"/>
      </w:r>
      <w:r>
        <w:rPr>
          <w:rFonts w:hint="default" w:ascii="Times New Roman" w:hAnsi="Times New Roman" w:eastAsia="黑体" w:cs="Times New Roman"/>
          <w:kern w:val="0"/>
          <w:sz w:val="24"/>
        </w:rPr>
        <w:fldChar w:fldCharType="end"/>
      </w:r>
    </w:p>
    <w:p>
      <w:pPr>
        <w:pStyle w:val="12"/>
        <w:widowControl/>
        <w:tabs>
          <w:tab w:val="right" w:leader="dot" w:pos="8296"/>
        </w:tabs>
        <w:spacing w:before="120" w:after="120" w:line="400" w:lineRule="exact"/>
        <w:ind w:left="0" w:leftChars="0" w:right="0" w:rightChars="0" w:firstLine="480" w:firstLineChars="200"/>
        <w:jc w:val="left"/>
        <w:outlineLvl w:val="0"/>
        <w:rPr>
          <w:rFonts w:hint="default" w:ascii="Times New Roman" w:hAnsi="Times New Roman" w:eastAsia="黑体" w:cs="Times New Roman"/>
          <w:kern w:val="0"/>
          <w:sz w:val="24"/>
        </w:rPr>
      </w:pP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HYPERLINK \l _Toc10606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lang w:val="en-US" w:eastAsia="zh-CN"/>
        </w:rPr>
        <w:t>2.1.1 std::string的优化</w:t>
      </w:r>
      <w:r>
        <w:rPr>
          <w:rFonts w:hint="default" w:ascii="Times New Roman" w:hAnsi="Times New Roman" w:eastAsia="黑体" w:cs="Times New Roman"/>
          <w:kern w:val="0"/>
          <w:sz w:val="24"/>
        </w:rPr>
        <w:tab/>
      </w: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PAGEREF _Toc10606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5</w:t>
      </w:r>
      <w:r>
        <w:rPr>
          <w:rFonts w:hint="default" w:ascii="Times New Roman" w:hAnsi="Times New Roman" w:eastAsia="黑体" w:cs="Times New Roman"/>
          <w:kern w:val="0"/>
          <w:sz w:val="24"/>
        </w:rPr>
        <w:fldChar w:fldCharType="end"/>
      </w:r>
      <w:r>
        <w:rPr>
          <w:rFonts w:hint="default" w:ascii="Times New Roman" w:hAnsi="Times New Roman" w:eastAsia="黑体" w:cs="Times New Roman"/>
          <w:kern w:val="0"/>
          <w:sz w:val="24"/>
        </w:rPr>
        <w:fldChar w:fldCharType="end"/>
      </w:r>
    </w:p>
    <w:p>
      <w:pPr>
        <w:pStyle w:val="12"/>
        <w:widowControl/>
        <w:tabs>
          <w:tab w:val="right" w:leader="dot" w:pos="8296"/>
        </w:tabs>
        <w:spacing w:before="120" w:after="120" w:line="400" w:lineRule="exact"/>
        <w:ind w:left="0" w:leftChars="0" w:right="0" w:rightChars="0" w:firstLine="480" w:firstLineChars="200"/>
        <w:jc w:val="left"/>
        <w:outlineLvl w:val="0"/>
        <w:rPr>
          <w:rFonts w:hint="default" w:ascii="Times New Roman" w:hAnsi="Times New Roman" w:eastAsia="黑体" w:cs="Times New Roman"/>
          <w:kern w:val="0"/>
          <w:sz w:val="24"/>
        </w:rPr>
      </w:pP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HYPERLINK \l _Toc9517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lang w:val="en-US" w:eastAsia="zh-CN"/>
        </w:rPr>
        <w:t>2.1.2 在LVector中插入std::string</w:t>
      </w:r>
      <w:r>
        <w:rPr>
          <w:rFonts w:hint="default" w:ascii="Times New Roman" w:hAnsi="Times New Roman" w:eastAsia="黑体" w:cs="Times New Roman"/>
          <w:kern w:val="0"/>
          <w:sz w:val="24"/>
        </w:rPr>
        <w:tab/>
      </w: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PAGEREF _Toc9517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8</w:t>
      </w:r>
      <w:r>
        <w:rPr>
          <w:rFonts w:hint="default" w:ascii="Times New Roman" w:hAnsi="Times New Roman" w:eastAsia="黑体" w:cs="Times New Roman"/>
          <w:kern w:val="0"/>
          <w:sz w:val="24"/>
        </w:rPr>
        <w:fldChar w:fldCharType="end"/>
      </w:r>
      <w:r>
        <w:rPr>
          <w:rFonts w:hint="default" w:ascii="Times New Roman" w:hAnsi="Times New Roman" w:eastAsia="黑体" w:cs="Times New Roman"/>
          <w:kern w:val="0"/>
          <w:sz w:val="24"/>
        </w:rPr>
        <w:fldChar w:fldCharType="end"/>
      </w:r>
    </w:p>
    <w:p>
      <w:pPr>
        <w:pStyle w:val="12"/>
        <w:widowControl/>
        <w:tabs>
          <w:tab w:val="right" w:leader="dot" w:pos="8296"/>
        </w:tabs>
        <w:spacing w:before="120" w:after="120" w:line="400" w:lineRule="exact"/>
        <w:ind w:left="0" w:leftChars="0" w:right="0" w:rightChars="0" w:firstLine="240" w:firstLineChars="100"/>
        <w:jc w:val="left"/>
        <w:outlineLvl w:val="0"/>
        <w:rPr>
          <w:rFonts w:hint="default" w:ascii="Times New Roman" w:hAnsi="Times New Roman" w:eastAsia="黑体" w:cs="Times New Roman"/>
          <w:kern w:val="0"/>
          <w:sz w:val="24"/>
        </w:rPr>
      </w:pP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HYPERLINK \l _Toc20256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lang w:val="en-US"/>
        </w:rPr>
        <w:t>2.2 LDir和LFileInfo的语义和设计</w:t>
      </w:r>
      <w:r>
        <w:rPr>
          <w:rFonts w:hint="default" w:ascii="Times New Roman" w:hAnsi="Times New Roman" w:eastAsia="黑体" w:cs="Times New Roman"/>
          <w:kern w:val="0"/>
          <w:sz w:val="24"/>
        </w:rPr>
        <w:tab/>
      </w: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PAGEREF _Toc20256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15</w:t>
      </w:r>
      <w:r>
        <w:rPr>
          <w:rFonts w:hint="default" w:ascii="Times New Roman" w:hAnsi="Times New Roman" w:eastAsia="黑体" w:cs="Times New Roman"/>
          <w:kern w:val="0"/>
          <w:sz w:val="24"/>
        </w:rPr>
        <w:fldChar w:fldCharType="end"/>
      </w:r>
      <w:r>
        <w:rPr>
          <w:rFonts w:hint="default" w:ascii="Times New Roman" w:hAnsi="Times New Roman" w:eastAsia="黑体" w:cs="Times New Roman"/>
          <w:kern w:val="0"/>
          <w:sz w:val="24"/>
        </w:rPr>
        <w:fldChar w:fldCharType="end"/>
      </w:r>
    </w:p>
    <w:p>
      <w:pPr>
        <w:pStyle w:val="12"/>
        <w:widowControl/>
        <w:tabs>
          <w:tab w:val="right" w:leader="dot" w:pos="8296"/>
        </w:tabs>
        <w:spacing w:before="120" w:after="120" w:line="400" w:lineRule="exact"/>
        <w:ind w:left="0" w:leftChars="0" w:right="0" w:rightChars="0"/>
        <w:jc w:val="left"/>
        <w:outlineLvl w:val="0"/>
        <w:rPr>
          <w:rFonts w:hint="default" w:ascii="Times New Roman" w:hAnsi="Times New Roman" w:eastAsia="黑体" w:cs="Times New Roman"/>
          <w:kern w:val="0"/>
          <w:sz w:val="24"/>
        </w:rPr>
      </w:pP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HYPERLINK \l _Toc21475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3 知识技能学习情况</w:t>
      </w:r>
      <w:r>
        <w:rPr>
          <w:rFonts w:hint="default" w:ascii="Times New Roman" w:hAnsi="Times New Roman" w:eastAsia="黑体" w:cs="Times New Roman"/>
          <w:kern w:val="0"/>
          <w:sz w:val="24"/>
        </w:rPr>
        <w:tab/>
      </w: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PAGEREF _Toc21475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23</w:t>
      </w:r>
      <w:r>
        <w:rPr>
          <w:rFonts w:hint="default" w:ascii="Times New Roman" w:hAnsi="Times New Roman" w:eastAsia="黑体" w:cs="Times New Roman"/>
          <w:kern w:val="0"/>
          <w:sz w:val="24"/>
        </w:rPr>
        <w:fldChar w:fldCharType="end"/>
      </w:r>
      <w:r>
        <w:rPr>
          <w:rFonts w:hint="default" w:ascii="Times New Roman" w:hAnsi="Times New Roman" w:eastAsia="黑体" w:cs="Times New Roman"/>
          <w:kern w:val="0"/>
          <w:sz w:val="24"/>
        </w:rPr>
        <w:fldChar w:fldCharType="end"/>
      </w:r>
    </w:p>
    <w:p>
      <w:pPr>
        <w:pStyle w:val="12"/>
        <w:widowControl/>
        <w:tabs>
          <w:tab w:val="right" w:leader="dot" w:pos="8296"/>
        </w:tabs>
        <w:spacing w:before="120" w:after="120" w:line="400" w:lineRule="exact"/>
        <w:ind w:left="0" w:leftChars="0" w:right="0" w:rightChars="0" w:firstLine="240" w:firstLineChars="100"/>
        <w:jc w:val="left"/>
        <w:outlineLvl w:val="0"/>
        <w:rPr>
          <w:rFonts w:hint="default" w:ascii="Times New Roman" w:hAnsi="Times New Roman" w:eastAsia="黑体" w:cs="Times New Roman"/>
          <w:kern w:val="0"/>
          <w:sz w:val="24"/>
        </w:rPr>
      </w:pP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HYPERLINK \l _Toc28465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lang w:val="en-US" w:eastAsia="zh-CN"/>
        </w:rPr>
        <w:t>3.1 开发环境和工具</w:t>
      </w:r>
      <w:r>
        <w:rPr>
          <w:rFonts w:hint="default" w:ascii="Times New Roman" w:hAnsi="Times New Roman" w:eastAsia="黑体" w:cs="Times New Roman"/>
          <w:kern w:val="0"/>
          <w:sz w:val="24"/>
        </w:rPr>
        <w:tab/>
      </w: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PAGEREF _Toc28465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23</w:t>
      </w:r>
      <w:r>
        <w:rPr>
          <w:rFonts w:hint="default" w:ascii="Times New Roman" w:hAnsi="Times New Roman" w:eastAsia="黑体" w:cs="Times New Roman"/>
          <w:kern w:val="0"/>
          <w:sz w:val="24"/>
        </w:rPr>
        <w:fldChar w:fldCharType="end"/>
      </w:r>
      <w:r>
        <w:rPr>
          <w:rFonts w:hint="default" w:ascii="Times New Roman" w:hAnsi="Times New Roman" w:eastAsia="黑体" w:cs="Times New Roman"/>
          <w:kern w:val="0"/>
          <w:sz w:val="24"/>
        </w:rPr>
        <w:fldChar w:fldCharType="end"/>
      </w:r>
    </w:p>
    <w:p>
      <w:pPr>
        <w:pStyle w:val="12"/>
        <w:widowControl/>
        <w:tabs>
          <w:tab w:val="right" w:leader="dot" w:pos="8296"/>
        </w:tabs>
        <w:spacing w:before="120" w:after="120" w:line="400" w:lineRule="exact"/>
        <w:ind w:left="0" w:leftChars="0" w:right="0" w:rightChars="0" w:firstLine="480" w:firstLineChars="200"/>
        <w:jc w:val="left"/>
        <w:outlineLvl w:val="0"/>
        <w:rPr>
          <w:rFonts w:hint="default" w:ascii="Times New Roman" w:hAnsi="Times New Roman" w:eastAsia="黑体" w:cs="Times New Roman"/>
          <w:kern w:val="0"/>
          <w:sz w:val="24"/>
        </w:rPr>
      </w:pP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HYPERLINK \l _Toc19507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lang w:val="en-US" w:eastAsia="zh-CN"/>
        </w:rPr>
        <w:t>3.1.1 开发环境</w:t>
      </w:r>
      <w:r>
        <w:rPr>
          <w:rFonts w:hint="default" w:ascii="Times New Roman" w:hAnsi="Times New Roman" w:eastAsia="黑体" w:cs="Times New Roman"/>
          <w:kern w:val="0"/>
          <w:sz w:val="24"/>
        </w:rPr>
        <w:tab/>
      </w: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PAGEREF _Toc19507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23</w:t>
      </w:r>
      <w:r>
        <w:rPr>
          <w:rFonts w:hint="default" w:ascii="Times New Roman" w:hAnsi="Times New Roman" w:eastAsia="黑体" w:cs="Times New Roman"/>
          <w:kern w:val="0"/>
          <w:sz w:val="24"/>
        </w:rPr>
        <w:fldChar w:fldCharType="end"/>
      </w:r>
      <w:r>
        <w:rPr>
          <w:rFonts w:hint="default" w:ascii="Times New Roman" w:hAnsi="Times New Roman" w:eastAsia="黑体" w:cs="Times New Roman"/>
          <w:kern w:val="0"/>
          <w:sz w:val="24"/>
        </w:rPr>
        <w:fldChar w:fldCharType="end"/>
      </w:r>
    </w:p>
    <w:p>
      <w:pPr>
        <w:pStyle w:val="12"/>
        <w:widowControl/>
        <w:tabs>
          <w:tab w:val="right" w:leader="dot" w:pos="8296"/>
        </w:tabs>
        <w:spacing w:before="120" w:after="120" w:line="400" w:lineRule="exact"/>
        <w:ind w:left="0" w:leftChars="0" w:right="0" w:rightChars="0" w:firstLine="480" w:firstLineChars="200"/>
        <w:jc w:val="left"/>
        <w:outlineLvl w:val="0"/>
        <w:rPr>
          <w:rFonts w:hint="default" w:ascii="Times New Roman" w:hAnsi="Times New Roman" w:eastAsia="黑体" w:cs="Times New Roman"/>
          <w:kern w:val="0"/>
          <w:sz w:val="24"/>
        </w:rPr>
      </w:pP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HYPERLINK \l _Toc25949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lang w:val="en-US" w:eastAsia="zh-CN"/>
        </w:rPr>
        <w:t>3.1.2 开发工具</w:t>
      </w:r>
      <w:r>
        <w:rPr>
          <w:rFonts w:hint="default" w:ascii="Times New Roman" w:hAnsi="Times New Roman" w:eastAsia="黑体" w:cs="Times New Roman"/>
          <w:kern w:val="0"/>
          <w:sz w:val="24"/>
        </w:rPr>
        <w:tab/>
      </w: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PAGEREF _Toc25949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23</w:t>
      </w:r>
      <w:r>
        <w:rPr>
          <w:rFonts w:hint="default" w:ascii="Times New Roman" w:hAnsi="Times New Roman" w:eastAsia="黑体" w:cs="Times New Roman"/>
          <w:kern w:val="0"/>
          <w:sz w:val="24"/>
        </w:rPr>
        <w:fldChar w:fldCharType="end"/>
      </w:r>
      <w:r>
        <w:rPr>
          <w:rFonts w:hint="default" w:ascii="Times New Roman" w:hAnsi="Times New Roman" w:eastAsia="黑体" w:cs="Times New Roman"/>
          <w:kern w:val="0"/>
          <w:sz w:val="24"/>
        </w:rPr>
        <w:fldChar w:fldCharType="end"/>
      </w:r>
    </w:p>
    <w:p>
      <w:pPr>
        <w:pStyle w:val="12"/>
        <w:widowControl/>
        <w:tabs>
          <w:tab w:val="right" w:leader="dot" w:pos="8296"/>
        </w:tabs>
        <w:spacing w:before="120" w:after="120" w:line="400" w:lineRule="exact"/>
        <w:ind w:left="0" w:leftChars="0" w:right="0" w:rightChars="0" w:firstLine="240" w:firstLineChars="100"/>
        <w:jc w:val="left"/>
        <w:outlineLvl w:val="0"/>
        <w:rPr>
          <w:rFonts w:hint="default" w:ascii="Times New Roman" w:hAnsi="Times New Roman" w:eastAsia="黑体" w:cs="Times New Roman"/>
          <w:kern w:val="0"/>
          <w:sz w:val="24"/>
        </w:rPr>
      </w:pP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HYPERLINK \l _Toc4735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lang w:val="en-US" w:eastAsia="zh-CN"/>
        </w:rPr>
        <w:t>3.2 新知识点的学习</w:t>
      </w:r>
      <w:r>
        <w:rPr>
          <w:rFonts w:hint="default" w:ascii="Times New Roman" w:hAnsi="Times New Roman" w:eastAsia="黑体" w:cs="Times New Roman"/>
          <w:kern w:val="0"/>
          <w:sz w:val="24"/>
        </w:rPr>
        <w:tab/>
      </w: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PAGEREF _Toc4735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23</w:t>
      </w:r>
      <w:r>
        <w:rPr>
          <w:rFonts w:hint="default" w:ascii="Times New Roman" w:hAnsi="Times New Roman" w:eastAsia="黑体" w:cs="Times New Roman"/>
          <w:kern w:val="0"/>
          <w:sz w:val="24"/>
        </w:rPr>
        <w:fldChar w:fldCharType="end"/>
      </w:r>
      <w:r>
        <w:rPr>
          <w:rFonts w:hint="default" w:ascii="Times New Roman" w:hAnsi="Times New Roman" w:eastAsia="黑体" w:cs="Times New Roman"/>
          <w:kern w:val="0"/>
          <w:sz w:val="24"/>
        </w:rPr>
        <w:fldChar w:fldCharType="end"/>
      </w:r>
    </w:p>
    <w:p>
      <w:pPr>
        <w:pStyle w:val="12"/>
        <w:widowControl/>
        <w:tabs>
          <w:tab w:val="right" w:leader="dot" w:pos="8296"/>
        </w:tabs>
        <w:spacing w:before="120" w:after="120" w:line="400" w:lineRule="exact"/>
        <w:ind w:left="0" w:leftChars="0" w:right="0" w:rightChars="0" w:firstLine="480" w:firstLineChars="200"/>
        <w:jc w:val="left"/>
        <w:outlineLvl w:val="0"/>
        <w:rPr>
          <w:rFonts w:hint="default" w:ascii="Times New Roman" w:hAnsi="Times New Roman" w:eastAsia="黑体" w:cs="Times New Roman"/>
          <w:kern w:val="0"/>
          <w:sz w:val="24"/>
        </w:rPr>
      </w:pP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HYPERLINK \l _Toc17838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lang w:val="en-US" w:eastAsia="zh-CN"/>
        </w:rPr>
        <w:t>3.2.1 C++ Boost后备标准库的知识</w:t>
      </w:r>
      <w:r>
        <w:rPr>
          <w:rFonts w:hint="default" w:ascii="Times New Roman" w:hAnsi="Times New Roman" w:eastAsia="黑体" w:cs="Times New Roman"/>
          <w:kern w:val="0"/>
          <w:sz w:val="24"/>
        </w:rPr>
        <w:tab/>
      </w: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PAGEREF _Toc17838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23</w:t>
      </w:r>
      <w:r>
        <w:rPr>
          <w:rFonts w:hint="default" w:ascii="Times New Roman" w:hAnsi="Times New Roman" w:eastAsia="黑体" w:cs="Times New Roman"/>
          <w:kern w:val="0"/>
          <w:sz w:val="24"/>
        </w:rPr>
        <w:fldChar w:fldCharType="end"/>
      </w:r>
      <w:r>
        <w:rPr>
          <w:rFonts w:hint="default" w:ascii="Times New Roman" w:hAnsi="Times New Roman" w:eastAsia="黑体" w:cs="Times New Roman"/>
          <w:kern w:val="0"/>
          <w:sz w:val="24"/>
        </w:rPr>
        <w:fldChar w:fldCharType="end"/>
      </w:r>
    </w:p>
    <w:p>
      <w:pPr>
        <w:pStyle w:val="12"/>
        <w:widowControl/>
        <w:tabs>
          <w:tab w:val="right" w:leader="dot" w:pos="8296"/>
        </w:tabs>
        <w:spacing w:before="120" w:after="120" w:line="400" w:lineRule="exact"/>
        <w:ind w:left="0" w:leftChars="0" w:right="0" w:rightChars="0" w:firstLine="480" w:firstLineChars="200"/>
        <w:jc w:val="left"/>
        <w:outlineLvl w:val="0"/>
        <w:rPr>
          <w:rFonts w:hint="default" w:ascii="Times New Roman" w:hAnsi="Times New Roman" w:eastAsia="黑体" w:cs="Times New Roman"/>
          <w:kern w:val="0"/>
          <w:sz w:val="24"/>
        </w:rPr>
      </w:pP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HYPERLINK \l _Toc20241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lang w:val="en-US" w:eastAsia="zh-CN"/>
        </w:rPr>
        <w:t>3.2.2 Xml基础知识</w:t>
      </w:r>
      <w:r>
        <w:rPr>
          <w:rFonts w:hint="default" w:ascii="Times New Roman" w:hAnsi="Times New Roman" w:eastAsia="黑体" w:cs="Times New Roman"/>
          <w:kern w:val="0"/>
          <w:sz w:val="24"/>
        </w:rPr>
        <w:tab/>
      </w: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PAGEREF _Toc20241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24</w:t>
      </w:r>
      <w:r>
        <w:rPr>
          <w:rFonts w:hint="default" w:ascii="Times New Roman" w:hAnsi="Times New Roman" w:eastAsia="黑体" w:cs="Times New Roman"/>
          <w:kern w:val="0"/>
          <w:sz w:val="24"/>
        </w:rPr>
        <w:fldChar w:fldCharType="end"/>
      </w:r>
      <w:r>
        <w:rPr>
          <w:rFonts w:hint="default" w:ascii="Times New Roman" w:hAnsi="Times New Roman" w:eastAsia="黑体" w:cs="Times New Roman"/>
          <w:kern w:val="0"/>
          <w:sz w:val="24"/>
        </w:rPr>
        <w:fldChar w:fldCharType="end"/>
      </w:r>
    </w:p>
    <w:p>
      <w:pPr>
        <w:pStyle w:val="12"/>
        <w:widowControl/>
        <w:tabs>
          <w:tab w:val="right" w:leader="dot" w:pos="8296"/>
        </w:tabs>
        <w:spacing w:before="120" w:after="120" w:line="400" w:lineRule="exact"/>
        <w:ind w:left="0" w:leftChars="0" w:right="0" w:rightChars="0" w:firstLine="480" w:firstLineChars="200"/>
        <w:jc w:val="left"/>
        <w:outlineLvl w:val="0"/>
        <w:rPr>
          <w:rFonts w:hint="default" w:ascii="Times New Roman" w:hAnsi="Times New Roman" w:eastAsia="黑体" w:cs="Times New Roman"/>
          <w:kern w:val="0"/>
          <w:sz w:val="24"/>
        </w:rPr>
      </w:pP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HYPERLINK \l _Toc4611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lang w:val="en-US" w:eastAsia="zh-CN"/>
        </w:rPr>
        <w:t>3.2.3 对STL的进一步理解</w:t>
      </w:r>
      <w:r>
        <w:rPr>
          <w:rFonts w:hint="default" w:ascii="Times New Roman" w:hAnsi="Times New Roman" w:eastAsia="黑体" w:cs="Times New Roman"/>
          <w:kern w:val="0"/>
          <w:sz w:val="24"/>
        </w:rPr>
        <w:tab/>
      </w: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PAGEREF _Toc4611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24</w:t>
      </w:r>
      <w:r>
        <w:rPr>
          <w:rFonts w:hint="default" w:ascii="Times New Roman" w:hAnsi="Times New Roman" w:eastAsia="黑体" w:cs="Times New Roman"/>
          <w:kern w:val="0"/>
          <w:sz w:val="24"/>
        </w:rPr>
        <w:fldChar w:fldCharType="end"/>
      </w:r>
      <w:r>
        <w:rPr>
          <w:rFonts w:hint="default" w:ascii="Times New Roman" w:hAnsi="Times New Roman" w:eastAsia="黑体" w:cs="Times New Roman"/>
          <w:kern w:val="0"/>
          <w:sz w:val="24"/>
        </w:rPr>
        <w:fldChar w:fldCharType="end"/>
      </w:r>
    </w:p>
    <w:p>
      <w:pPr>
        <w:pStyle w:val="12"/>
        <w:widowControl/>
        <w:tabs>
          <w:tab w:val="right" w:leader="dot" w:pos="8296"/>
        </w:tabs>
        <w:spacing w:before="120" w:after="120" w:line="400" w:lineRule="exact"/>
        <w:ind w:left="0" w:leftChars="0" w:right="0" w:rightChars="0"/>
        <w:jc w:val="left"/>
        <w:outlineLvl w:val="0"/>
        <w:rPr>
          <w:rFonts w:hint="default" w:ascii="Times New Roman" w:hAnsi="Times New Roman" w:eastAsia="黑体" w:cs="Times New Roman"/>
          <w:kern w:val="0"/>
          <w:sz w:val="24"/>
        </w:rPr>
      </w:pP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HYPERLINK \l _Toc5130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 xml:space="preserve">4 </w:t>
      </w:r>
      <w:r>
        <w:rPr>
          <w:rFonts w:hint="default" w:ascii="Times New Roman" w:hAnsi="Times New Roman" w:eastAsia="黑体" w:cs="Times New Roman"/>
          <w:kern w:val="0"/>
          <w:sz w:val="24"/>
          <w:lang w:val="en-US" w:eastAsia="zh-CN"/>
        </w:rPr>
        <w:t>中</w:t>
      </w:r>
      <w:r>
        <w:rPr>
          <w:rFonts w:hint="default" w:ascii="Times New Roman" w:hAnsi="Times New Roman" w:eastAsia="黑体" w:cs="Times New Roman"/>
          <w:kern w:val="0"/>
          <w:sz w:val="24"/>
        </w:rPr>
        <w:t>期任务完成度与后续实施计划</w:t>
      </w:r>
      <w:r>
        <w:rPr>
          <w:rFonts w:hint="default" w:ascii="Times New Roman" w:hAnsi="Times New Roman" w:eastAsia="黑体" w:cs="Times New Roman"/>
          <w:kern w:val="0"/>
          <w:sz w:val="24"/>
        </w:rPr>
        <w:tab/>
      </w: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PAGEREF _Toc5130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26</w:t>
      </w:r>
      <w:r>
        <w:rPr>
          <w:rFonts w:hint="default" w:ascii="Times New Roman" w:hAnsi="Times New Roman" w:eastAsia="黑体" w:cs="Times New Roman"/>
          <w:kern w:val="0"/>
          <w:sz w:val="24"/>
        </w:rPr>
        <w:fldChar w:fldCharType="end"/>
      </w:r>
      <w:r>
        <w:rPr>
          <w:rFonts w:hint="default" w:ascii="Times New Roman" w:hAnsi="Times New Roman" w:eastAsia="黑体" w:cs="Times New Roman"/>
          <w:kern w:val="0"/>
          <w:sz w:val="24"/>
        </w:rPr>
        <w:fldChar w:fldCharType="end"/>
      </w:r>
    </w:p>
    <w:p>
      <w:pPr>
        <w:pStyle w:val="12"/>
        <w:widowControl/>
        <w:tabs>
          <w:tab w:val="right" w:leader="dot" w:pos="8296"/>
        </w:tabs>
        <w:spacing w:before="120" w:after="120" w:line="400" w:lineRule="exact"/>
        <w:ind w:left="0" w:leftChars="0" w:right="0" w:rightChars="0" w:firstLine="240" w:firstLineChars="100"/>
        <w:jc w:val="left"/>
        <w:outlineLvl w:val="0"/>
        <w:rPr>
          <w:rFonts w:hint="default" w:ascii="Times New Roman" w:hAnsi="Times New Roman" w:eastAsia="黑体" w:cs="Times New Roman"/>
          <w:kern w:val="0"/>
          <w:sz w:val="24"/>
        </w:rPr>
      </w:pP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HYPERLINK \l _Toc13524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 xml:space="preserve">4.1 </w:t>
      </w:r>
      <w:r>
        <w:rPr>
          <w:rFonts w:hint="default" w:ascii="Times New Roman" w:hAnsi="Times New Roman" w:eastAsia="黑体" w:cs="Times New Roman"/>
          <w:kern w:val="0"/>
          <w:sz w:val="24"/>
          <w:lang w:val="en-US" w:eastAsia="zh-CN"/>
        </w:rPr>
        <w:t>中</w:t>
      </w:r>
      <w:r>
        <w:rPr>
          <w:rFonts w:hint="default" w:ascii="Times New Roman" w:hAnsi="Times New Roman" w:eastAsia="黑体" w:cs="Times New Roman"/>
          <w:kern w:val="0"/>
          <w:sz w:val="24"/>
        </w:rPr>
        <w:t>期任务完成度</w:t>
      </w:r>
      <w:r>
        <w:rPr>
          <w:rFonts w:hint="default" w:ascii="Times New Roman" w:hAnsi="Times New Roman" w:eastAsia="黑体" w:cs="Times New Roman"/>
          <w:kern w:val="0"/>
          <w:sz w:val="24"/>
        </w:rPr>
        <w:tab/>
      </w: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PAGEREF _Toc13524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26</w:t>
      </w:r>
      <w:r>
        <w:rPr>
          <w:rFonts w:hint="default" w:ascii="Times New Roman" w:hAnsi="Times New Roman" w:eastAsia="黑体" w:cs="Times New Roman"/>
          <w:kern w:val="0"/>
          <w:sz w:val="24"/>
        </w:rPr>
        <w:fldChar w:fldCharType="end"/>
      </w:r>
      <w:r>
        <w:rPr>
          <w:rFonts w:hint="default" w:ascii="Times New Roman" w:hAnsi="Times New Roman" w:eastAsia="黑体" w:cs="Times New Roman"/>
          <w:kern w:val="0"/>
          <w:sz w:val="24"/>
        </w:rPr>
        <w:fldChar w:fldCharType="end"/>
      </w:r>
    </w:p>
    <w:p>
      <w:pPr>
        <w:pStyle w:val="12"/>
        <w:widowControl/>
        <w:tabs>
          <w:tab w:val="right" w:leader="dot" w:pos="8296"/>
        </w:tabs>
        <w:spacing w:before="120" w:after="120" w:line="400" w:lineRule="exact"/>
        <w:ind w:left="0" w:leftChars="0" w:right="0" w:rightChars="0" w:firstLine="240" w:firstLineChars="100"/>
        <w:jc w:val="left"/>
        <w:outlineLvl w:val="0"/>
        <w:rPr>
          <w:rFonts w:hint="default" w:ascii="Times New Roman" w:hAnsi="Times New Roman" w:eastAsia="黑体" w:cs="Times New Roman"/>
          <w:kern w:val="0"/>
          <w:sz w:val="24"/>
        </w:rPr>
      </w:pP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HYPERLINK \l _Toc1930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4.2 后续实施计划</w:t>
      </w:r>
      <w:r>
        <w:rPr>
          <w:rFonts w:hint="default" w:ascii="Times New Roman" w:hAnsi="Times New Roman" w:eastAsia="黑体" w:cs="Times New Roman"/>
          <w:kern w:val="0"/>
          <w:sz w:val="24"/>
        </w:rPr>
        <w:tab/>
      </w: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PAGEREF _Toc1930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27</w:t>
      </w:r>
      <w:r>
        <w:rPr>
          <w:rFonts w:hint="default" w:ascii="Times New Roman" w:hAnsi="Times New Roman" w:eastAsia="黑体" w:cs="Times New Roman"/>
          <w:kern w:val="0"/>
          <w:sz w:val="24"/>
        </w:rPr>
        <w:fldChar w:fldCharType="end"/>
      </w:r>
      <w:r>
        <w:rPr>
          <w:rFonts w:hint="default" w:ascii="Times New Roman" w:hAnsi="Times New Roman" w:eastAsia="黑体" w:cs="Times New Roman"/>
          <w:kern w:val="0"/>
          <w:sz w:val="24"/>
        </w:rPr>
        <w:fldChar w:fldCharType="end"/>
      </w:r>
    </w:p>
    <w:p>
      <w:pPr>
        <w:pStyle w:val="12"/>
        <w:widowControl/>
        <w:tabs>
          <w:tab w:val="right" w:leader="dot" w:pos="8296"/>
        </w:tabs>
        <w:spacing w:before="120" w:after="120" w:line="400" w:lineRule="exact"/>
        <w:ind w:left="0" w:leftChars="0" w:right="0" w:rightChars="0"/>
        <w:jc w:val="left"/>
        <w:outlineLvl w:val="0"/>
        <w:rPr>
          <w:rFonts w:hint="default" w:ascii="Times New Roman" w:hAnsi="Times New Roman" w:eastAsia="黑体" w:cs="Times New Roman"/>
          <w:kern w:val="0"/>
          <w:sz w:val="24"/>
        </w:rPr>
      </w:pP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HYPERLINK \l _Toc13083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5 参考文献</w:t>
      </w:r>
      <w:r>
        <w:rPr>
          <w:rFonts w:hint="default" w:ascii="Times New Roman" w:hAnsi="Times New Roman" w:eastAsia="黑体" w:cs="Times New Roman"/>
          <w:kern w:val="0"/>
          <w:sz w:val="24"/>
        </w:rPr>
        <w:tab/>
      </w: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PAGEREF _Toc13083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28</w:t>
      </w:r>
      <w:r>
        <w:rPr>
          <w:rFonts w:hint="default" w:ascii="Times New Roman" w:hAnsi="Times New Roman" w:eastAsia="黑体" w:cs="Times New Roman"/>
          <w:kern w:val="0"/>
          <w:sz w:val="24"/>
        </w:rPr>
        <w:fldChar w:fldCharType="end"/>
      </w:r>
      <w:r>
        <w:rPr>
          <w:rFonts w:hint="default" w:ascii="Times New Roman" w:hAnsi="Times New Roman" w:eastAsia="黑体" w:cs="Times New Roman"/>
          <w:kern w:val="0"/>
          <w:sz w:val="24"/>
        </w:rPr>
        <w:fldChar w:fldCharType="end"/>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4"/>
        <w:keepNext w:val="0"/>
        <w:keepLines w:val="0"/>
        <w:widowControl/>
        <w:numPr>
          <w:ilvl w:val="0"/>
          <w:numId w:val="1"/>
        </w:numPr>
        <w:spacing w:before="240" w:after="240" w:line="360" w:lineRule="auto"/>
        <w:jc w:val="center"/>
        <w:rPr>
          <w:rFonts w:ascii="Times New Roman" w:hAnsi="Times New Roman" w:eastAsia="黑体" w:cs="Times New Roman"/>
          <w:b w:val="0"/>
          <w:kern w:val="0"/>
          <w:sz w:val="30"/>
          <w:szCs w:val="30"/>
        </w:rPr>
      </w:pPr>
      <w:r>
        <w:fldChar w:fldCharType="end"/>
      </w:r>
      <w:r>
        <w:rPr>
          <w:rFonts w:hint="eastAsia" w:ascii="Times New Roman" w:hAnsi="Times New Roman" w:eastAsia="黑体" w:cs="Times New Roman"/>
          <w:b w:val="0"/>
          <w:kern w:val="0"/>
          <w:sz w:val="30"/>
          <w:szCs w:val="30"/>
        </w:rPr>
        <w:t>企业实习</w:t>
      </w:r>
      <w:r>
        <w:rPr>
          <w:rFonts w:ascii="Times New Roman" w:hAnsi="Times New Roman" w:eastAsia="黑体" w:cs="Times New Roman"/>
          <w:b w:val="0"/>
          <w:kern w:val="0"/>
          <w:sz w:val="30"/>
          <w:szCs w:val="30"/>
        </w:rPr>
        <w:t>的进展情况</w:t>
      </w:r>
      <w:bookmarkEnd w:id="3"/>
      <w:bookmarkEnd w:id="4"/>
      <w:bookmarkEnd w:id="8"/>
      <w:bookmarkEnd w:id="9"/>
    </w:p>
    <w:p>
      <w:pPr>
        <w:spacing w:after="0" w:line="400" w:lineRule="exact"/>
        <w:ind w:firstLine="480" w:firstLineChars="200"/>
        <w:jc w:val="both"/>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本部分将从企业实习的进展情况出发，从实习工作完成情况和职业素养学习培养两个方面出发，阐述在中期的工作中，我在企业实习的大体情况，做一个阶段性的总结。</w:t>
      </w:r>
    </w:p>
    <w:p>
      <w:pPr>
        <w:pStyle w:val="4"/>
        <w:keepNext w:val="0"/>
        <w:keepLines w:val="0"/>
        <w:widowControl/>
        <w:numPr>
          <w:ilvl w:val="1"/>
          <w:numId w:val="1"/>
        </w:numPr>
        <w:spacing w:before="120" w:after="120" w:line="360" w:lineRule="auto"/>
        <w:jc w:val="left"/>
        <w:rPr>
          <w:rFonts w:ascii="Times New Roman" w:hAnsi="Times New Roman" w:eastAsia="黑体" w:cs="Times New Roman"/>
          <w:b w:val="0"/>
          <w:kern w:val="0"/>
          <w:szCs w:val="32"/>
        </w:rPr>
      </w:pPr>
      <w:bookmarkStart w:id="10" w:name="_Toc24738"/>
      <w:bookmarkStart w:id="11" w:name="_Toc618"/>
      <w:bookmarkStart w:id="12" w:name="_Toc149117937"/>
      <w:bookmarkStart w:id="13" w:name="_Toc29514"/>
      <w:bookmarkStart w:id="14" w:name="_Toc7535"/>
      <w:r>
        <w:rPr>
          <w:rFonts w:hint="eastAsia" w:ascii="Times New Roman" w:hAnsi="Times New Roman" w:eastAsia="黑体" w:cs="Times New Roman"/>
          <w:b w:val="0"/>
          <w:kern w:val="0"/>
          <w:szCs w:val="32"/>
        </w:rPr>
        <w:t>实习工作</w:t>
      </w:r>
      <w:r>
        <w:rPr>
          <w:rFonts w:ascii="Times New Roman" w:hAnsi="Times New Roman" w:eastAsia="黑体" w:cs="Times New Roman"/>
          <w:b w:val="0"/>
          <w:kern w:val="0"/>
          <w:szCs w:val="32"/>
        </w:rPr>
        <w:t>完成</w:t>
      </w:r>
      <w:bookmarkEnd w:id="10"/>
      <w:r>
        <w:rPr>
          <w:rFonts w:ascii="Times New Roman" w:hAnsi="Times New Roman" w:eastAsia="黑体" w:cs="Times New Roman"/>
          <w:b w:val="0"/>
          <w:kern w:val="0"/>
          <w:szCs w:val="32"/>
        </w:rPr>
        <w:t>情况</w:t>
      </w:r>
      <w:bookmarkEnd w:id="11"/>
      <w:bookmarkEnd w:id="12"/>
      <w:bookmarkEnd w:id="13"/>
      <w:bookmarkEnd w:id="14"/>
    </w:p>
    <w:p>
      <w:pPr>
        <w:spacing w:after="0" w:line="400" w:lineRule="exact"/>
        <w:ind w:firstLine="480" w:firstLineChars="200"/>
        <w:jc w:val="both"/>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在初期的工作中，</w:t>
      </w:r>
      <w:r>
        <w:rPr>
          <w:rFonts w:hint="eastAsia" w:cs="Times New Roman"/>
          <w:sz w:val="24"/>
          <w:lang w:val="en-US" w:eastAsia="zh-CN"/>
        </w:rPr>
        <w:t>我完成了三个主要模块中的部分代码走查，部分代码优化重构，以及完成LarkTestKit的审核。</w:t>
      </w:r>
      <w:r>
        <w:rPr>
          <w:rFonts w:hint="eastAsia" w:ascii="Times New Roman" w:hAnsi="Times New Roman" w:eastAsia="宋体" w:cs="Times New Roman"/>
          <w:sz w:val="24"/>
          <w:lang w:val="en-US" w:eastAsia="zh-CN"/>
        </w:rPr>
        <w:t>在中期的工作中，同理我的工作分为了代码走查、代码优化重构、课题调研以及协助LarkTestKit这四个部分，下面我将一一阐述。</w:t>
      </w:r>
    </w:p>
    <w:p>
      <w:pPr>
        <w:spacing w:after="0" w:line="400" w:lineRule="exact"/>
        <w:ind w:firstLine="480" w:firstLineChars="200"/>
        <w:jc w:val="both"/>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第一，代码走查。在初期，我和项目组的成员们一起完成了三个主要模块larkcore、larkutil和larkgui的代码走查工作，而剩余三个扩展模块larkdb、larknetwork和larkxml暂未走查。因此在中期的工作中，首先的工作就是继续走查代码。但由于组内人员架构的调整以及公司工作重点的迁移，LarkSDK的研发暂缓，故我暂时仅走查了larkxml模块，并将发现的问题和自己的思考记录于文档中，如图1-1。</w:t>
      </w:r>
    </w:p>
    <w:p>
      <w:pPr>
        <w:spacing w:line="360" w:lineRule="auto"/>
        <w:jc w:val="center"/>
        <w:rPr>
          <w:rFonts w:hint="eastAsia" w:eastAsia="宋体"/>
          <w:lang w:eastAsia="zh-CN"/>
        </w:rPr>
      </w:pPr>
      <w:r>
        <w:rPr>
          <w:rFonts w:hint="eastAsia" w:eastAsia="宋体"/>
          <w:lang w:eastAsia="zh-CN"/>
        </w:rPr>
        <w:drawing>
          <wp:inline distT="0" distB="0" distL="114300" distR="114300">
            <wp:extent cx="5438775" cy="2617470"/>
            <wp:effectExtent l="0" t="0" r="1905" b="381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17"/>
                    <a:stretch>
                      <a:fillRect/>
                    </a:stretch>
                  </pic:blipFill>
                  <pic:spPr>
                    <a:xfrm>
                      <a:off x="0" y="0"/>
                      <a:ext cx="5438775" cy="2617470"/>
                    </a:xfrm>
                    <a:prstGeom prst="rect">
                      <a:avLst/>
                    </a:prstGeom>
                  </pic:spPr>
                </pic:pic>
              </a:graphicData>
            </a:graphic>
          </wp:inline>
        </w:drawing>
      </w:r>
    </w:p>
    <w:p>
      <w:pPr>
        <w:pStyle w:val="37"/>
        <w:widowControl/>
        <w:spacing w:after="160" w:line="20" w:lineRule="atLeast"/>
        <w:ind w:firstLine="0" w:firstLineChars="0"/>
        <w:jc w:val="center"/>
        <w:rPr>
          <w:rFonts w:hint="default" w:ascii="Times New Roman" w:hAnsi="Times New Roman" w:eastAsia="宋体" w:cs="Times New Roman"/>
          <w:kern w:val="0"/>
          <w:szCs w:val="21"/>
          <w:lang w:val="en-US" w:eastAsia="zh-CN"/>
        </w:rPr>
      </w:pPr>
      <w:r>
        <w:rPr>
          <w:rFonts w:hint="default" w:ascii="Times New Roman" w:hAnsi="Times New Roman" w:eastAsia="宋体" w:cs="Times New Roman"/>
          <w:kern w:val="0"/>
          <w:szCs w:val="21"/>
          <w:lang w:val="en-US" w:eastAsia="zh-CN"/>
        </w:rPr>
        <w:t>图</w:t>
      </w:r>
      <w:r>
        <w:rPr>
          <w:rFonts w:hint="default" w:cs="Times New Roman"/>
          <w:kern w:val="0"/>
          <w:szCs w:val="21"/>
          <w:lang w:val="en-US" w:eastAsia="zh-CN"/>
        </w:rPr>
        <w:t xml:space="preserve"> </w:t>
      </w:r>
      <w:r>
        <w:rPr>
          <w:rFonts w:hint="default" w:ascii="Times New Roman" w:hAnsi="Times New Roman" w:eastAsia="宋体" w:cs="Times New Roman"/>
          <w:kern w:val="0"/>
          <w:szCs w:val="21"/>
          <w:lang w:val="en-US" w:eastAsia="zh-CN"/>
        </w:rPr>
        <w:t>1-1</w:t>
      </w:r>
      <w:r>
        <w:rPr>
          <w:rFonts w:hint="default" w:cs="Times New Roman"/>
          <w:kern w:val="0"/>
          <w:szCs w:val="21"/>
          <w:lang w:val="en-US" w:eastAsia="zh-CN"/>
        </w:rPr>
        <w:t xml:space="preserve"> LXmlStream</w:t>
      </w:r>
      <w:r>
        <w:rPr>
          <w:rFonts w:hint="default" w:ascii="Times New Roman" w:hAnsi="Times New Roman" w:eastAsia="宋体" w:cs="Times New Roman"/>
          <w:kern w:val="0"/>
          <w:szCs w:val="21"/>
          <w:lang w:val="en-US" w:eastAsia="zh-CN"/>
        </w:rPr>
        <w:t>走查</w:t>
      </w:r>
      <w:r>
        <w:rPr>
          <w:rFonts w:hint="eastAsia" w:ascii="Times New Roman" w:hAnsi="Times New Roman" w:eastAsia="宋体" w:cs="Times New Roman"/>
          <w:kern w:val="0"/>
          <w:szCs w:val="21"/>
          <w:lang w:val="en-US" w:eastAsia="zh-CN"/>
        </w:rPr>
        <w:t>文档</w:t>
      </w:r>
    </w:p>
    <w:p>
      <w:pPr>
        <w:spacing w:after="0" w:line="400" w:lineRule="exact"/>
        <w:ind w:firstLine="480" w:firstLineChars="200"/>
        <w:jc w:val="both"/>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第二，代码优化重构。代码走查的目的是为了发现问题，记录问题，而最终的解决则需要后续的代码优化重构。在中期的工作中，我目前已完成util部分字符串列表（LStringList）、关联性容器（LHash、LMap、LSet）、日期时间数据类型（LDateTime、LDate、LTime）以及三元组容器（LTrio）等工具类代码的优化重构，具体见图1-2。另外，在组内成员整体中期的工作下，util部分目前已经基本全部处理完毕。经过测试，目前功能稳定可用。</w:t>
      </w:r>
    </w:p>
    <w:p>
      <w:pPr>
        <w:spacing w:line="360" w:lineRule="auto"/>
        <w:jc w:val="left"/>
        <w:rPr>
          <w:rFonts w:hint="eastAsia" w:cs="Times New Roman"/>
          <w:sz w:val="24"/>
          <w:szCs w:val="21"/>
          <w:lang w:val="en-US" w:eastAsia="zh-CN"/>
        </w:rPr>
      </w:pPr>
      <w:r>
        <w:rPr>
          <w:rFonts w:hint="eastAsia" w:cs="Times New Roman"/>
          <w:sz w:val="24"/>
          <w:szCs w:val="21"/>
          <w:lang w:val="en-US" w:eastAsia="zh-CN"/>
        </w:rPr>
        <w:drawing>
          <wp:inline distT="0" distB="0" distL="114300" distR="114300">
            <wp:extent cx="5361305" cy="1972945"/>
            <wp:effectExtent l="0" t="0" r="3175" b="8255"/>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18"/>
                    <a:stretch>
                      <a:fillRect/>
                    </a:stretch>
                  </pic:blipFill>
                  <pic:spPr>
                    <a:xfrm>
                      <a:off x="0" y="0"/>
                      <a:ext cx="5361305" cy="1972945"/>
                    </a:xfrm>
                    <a:prstGeom prst="rect">
                      <a:avLst/>
                    </a:prstGeom>
                  </pic:spPr>
                </pic:pic>
              </a:graphicData>
            </a:graphic>
          </wp:inline>
        </w:drawing>
      </w:r>
    </w:p>
    <w:p>
      <w:pPr>
        <w:spacing w:line="360" w:lineRule="auto"/>
        <w:jc w:val="center"/>
        <w:rPr>
          <w:rFonts w:hint="eastAsia" w:ascii="Times New Roman" w:hAnsi="Times New Roman" w:eastAsia="宋体" w:cs="Times New Roman"/>
          <w:kern w:val="0"/>
          <w:sz w:val="21"/>
          <w:szCs w:val="21"/>
          <w:lang w:val="en-US" w:eastAsia="zh-CN" w:bidi="ar-SA"/>
        </w:rPr>
      </w:pPr>
      <w:r>
        <w:rPr>
          <w:rFonts w:hint="eastAsia" w:ascii="Times New Roman" w:hAnsi="Times New Roman" w:eastAsia="宋体" w:cs="Times New Roman"/>
          <w:kern w:val="0"/>
          <w:sz w:val="21"/>
          <w:szCs w:val="21"/>
          <w:lang w:val="en-US" w:eastAsia="zh-CN" w:bidi="ar-SA"/>
        </w:rPr>
        <w:t>图</w:t>
      </w:r>
      <w:r>
        <w:rPr>
          <w:rFonts w:hint="default" w:cs="Times New Roman"/>
          <w:kern w:val="0"/>
          <w:sz w:val="21"/>
          <w:szCs w:val="21"/>
          <w:lang w:val="en-US" w:eastAsia="zh-CN" w:bidi="ar-SA"/>
        </w:rPr>
        <w:t xml:space="preserve"> </w:t>
      </w:r>
      <w:r>
        <w:rPr>
          <w:rFonts w:hint="eastAsia" w:ascii="Times New Roman" w:hAnsi="Times New Roman" w:eastAsia="宋体" w:cs="Times New Roman"/>
          <w:kern w:val="0"/>
          <w:sz w:val="21"/>
          <w:szCs w:val="21"/>
          <w:lang w:val="en-US" w:eastAsia="zh-CN" w:bidi="ar-SA"/>
        </w:rPr>
        <w:t xml:space="preserve">1-2 </w:t>
      </w:r>
      <w:r>
        <w:rPr>
          <w:rFonts w:hint="default" w:cs="Times New Roman"/>
          <w:kern w:val="0"/>
          <w:sz w:val="21"/>
          <w:szCs w:val="21"/>
          <w:lang w:val="en-US" w:eastAsia="zh-CN" w:bidi="ar-SA"/>
        </w:rPr>
        <w:t>util</w:t>
      </w:r>
      <w:r>
        <w:rPr>
          <w:rFonts w:hint="eastAsia" w:cs="Times New Roman"/>
          <w:kern w:val="0"/>
          <w:sz w:val="21"/>
          <w:szCs w:val="21"/>
          <w:lang w:val="en-US" w:eastAsia="zh-CN" w:bidi="ar-SA"/>
        </w:rPr>
        <w:t>模块</w:t>
      </w:r>
      <w:r>
        <w:rPr>
          <w:rFonts w:hint="eastAsia" w:ascii="Times New Roman" w:hAnsi="Times New Roman" w:eastAsia="宋体" w:cs="Times New Roman"/>
          <w:kern w:val="0"/>
          <w:sz w:val="21"/>
          <w:szCs w:val="21"/>
          <w:lang w:val="en-US" w:eastAsia="zh-CN" w:bidi="ar-SA"/>
        </w:rPr>
        <w:t>优化重构工作记录表</w:t>
      </w:r>
    </w:p>
    <w:p>
      <w:pPr>
        <w:spacing w:after="0" w:line="400" w:lineRule="exact"/>
        <w:ind w:firstLine="480" w:firstLineChars="200"/>
        <w:jc w:val="both"/>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第三，课题调研。绝大多数的功能都是在产品不断的发展和迭代中，因为需求而应运而生的。面对一个新的需求或者问题，需要进行大量的调研才能解决问题。这不仅是工作的过程，更是一个学习和进步的过程。在中期的工作中，我很幸运完整负责了一些课题的完整调研，例如标准库string的sso优化，LDir和LFileInfo的设计架构，以及目前正准备开展的QGraphicsScene调研等。我从中学到了很多知识和技术，也为公司的产品贡献了自己的力量，具体见图1-3。</w:t>
      </w:r>
    </w:p>
    <w:p>
      <w:pPr>
        <w:spacing w:line="360" w:lineRule="auto"/>
        <w:jc w:val="both"/>
        <w:rPr>
          <w:rFonts w:hint="eastAsia" w:cs="Times New Roman"/>
          <w:sz w:val="24"/>
          <w:szCs w:val="21"/>
          <w:lang w:val="en-US" w:eastAsia="zh-CN"/>
        </w:rPr>
      </w:pPr>
      <w:r>
        <w:rPr>
          <w:rFonts w:hint="eastAsia" w:cs="Times New Roman"/>
          <w:sz w:val="24"/>
          <w:szCs w:val="21"/>
          <w:lang w:val="en-US" w:eastAsia="zh-CN"/>
        </w:rPr>
        <w:drawing>
          <wp:inline distT="0" distB="0" distL="114300" distR="114300">
            <wp:extent cx="5434965" cy="2242185"/>
            <wp:effectExtent l="0" t="0" r="5715" b="13335"/>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
                    <pic:cNvPicPr>
                      <a:picLocks noChangeAspect="1"/>
                    </pic:cNvPicPr>
                  </pic:nvPicPr>
                  <pic:blipFill>
                    <a:blip r:embed="rId19"/>
                    <a:stretch>
                      <a:fillRect/>
                    </a:stretch>
                  </pic:blipFill>
                  <pic:spPr>
                    <a:xfrm>
                      <a:off x="0" y="0"/>
                      <a:ext cx="5434965" cy="2242185"/>
                    </a:xfrm>
                    <a:prstGeom prst="rect">
                      <a:avLst/>
                    </a:prstGeom>
                  </pic:spPr>
                </pic:pic>
              </a:graphicData>
            </a:graphic>
          </wp:inline>
        </w:drawing>
      </w:r>
    </w:p>
    <w:p>
      <w:pPr>
        <w:spacing w:line="360" w:lineRule="auto"/>
        <w:jc w:val="center"/>
        <w:rPr>
          <w:rFonts w:hint="eastAsia" w:ascii="Times New Roman" w:hAnsi="Times New Roman" w:eastAsia="宋体" w:cs="Times New Roman"/>
          <w:kern w:val="0"/>
          <w:sz w:val="21"/>
          <w:szCs w:val="21"/>
          <w:lang w:val="en-US" w:eastAsia="zh-CN" w:bidi="ar-SA"/>
        </w:rPr>
      </w:pPr>
      <w:r>
        <w:rPr>
          <w:rFonts w:hint="eastAsia" w:ascii="Times New Roman" w:hAnsi="Times New Roman" w:eastAsia="宋体" w:cs="Times New Roman"/>
          <w:kern w:val="0"/>
          <w:sz w:val="21"/>
          <w:szCs w:val="21"/>
          <w:lang w:val="en-US" w:eastAsia="zh-CN" w:bidi="ar-SA"/>
        </w:rPr>
        <w:t>图</w:t>
      </w:r>
      <w:r>
        <w:rPr>
          <w:rFonts w:hint="default" w:cs="Times New Roman"/>
          <w:kern w:val="0"/>
          <w:sz w:val="21"/>
          <w:szCs w:val="21"/>
          <w:lang w:val="en-US" w:eastAsia="zh-CN" w:bidi="ar-SA"/>
        </w:rPr>
        <w:t xml:space="preserve"> </w:t>
      </w:r>
      <w:r>
        <w:rPr>
          <w:rFonts w:hint="eastAsia" w:ascii="Times New Roman" w:hAnsi="Times New Roman" w:eastAsia="宋体" w:cs="Times New Roman"/>
          <w:kern w:val="0"/>
          <w:sz w:val="21"/>
          <w:szCs w:val="21"/>
          <w:lang w:val="en-US" w:eastAsia="zh-CN" w:bidi="ar-SA"/>
        </w:rPr>
        <w:t>1-3</w:t>
      </w:r>
      <w:r>
        <w:rPr>
          <w:rFonts w:hint="default" w:cs="Times New Roman"/>
          <w:kern w:val="0"/>
          <w:sz w:val="21"/>
          <w:szCs w:val="21"/>
          <w:lang w:val="en-US" w:eastAsia="zh-CN" w:bidi="ar-SA"/>
        </w:rPr>
        <w:t xml:space="preserve"> </w:t>
      </w:r>
      <w:r>
        <w:rPr>
          <w:rFonts w:hint="eastAsia" w:ascii="Times New Roman" w:hAnsi="Times New Roman" w:eastAsia="宋体" w:cs="Times New Roman"/>
          <w:kern w:val="0"/>
          <w:sz w:val="21"/>
          <w:szCs w:val="21"/>
          <w:lang w:val="en-US" w:eastAsia="zh-CN" w:bidi="ar-SA"/>
        </w:rPr>
        <w:t>课题调研文档记录</w:t>
      </w:r>
    </w:p>
    <w:p>
      <w:pPr>
        <w:spacing w:after="0" w:line="400" w:lineRule="exact"/>
        <w:ind w:firstLine="480" w:firstLineChars="200"/>
        <w:jc w:val="both"/>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第四，协助LarkTestKit。负责LarkTestKit的学长在四月中旬也来到公司也进行线下实习。因而在中期的工作中，我协助他一起完成LarkTestKit的工作，一起讨论LarkTestKit中的部分设计思路、实现方案等。目前LarkTestKit已经测试完毕，初步测试结果良好，功能稳定可用。</w:t>
      </w:r>
    </w:p>
    <w:p>
      <w:pPr>
        <w:spacing w:after="0" w:line="400" w:lineRule="exact"/>
        <w:jc w:val="both"/>
        <w:rPr>
          <w:rFonts w:hint="eastAsia" w:ascii="Times New Roman" w:hAnsi="Times New Roman" w:eastAsia="宋体" w:cs="Times New Roman"/>
          <w:sz w:val="24"/>
          <w:lang w:val="en-US" w:eastAsia="zh-CN"/>
        </w:rPr>
      </w:pPr>
    </w:p>
    <w:p>
      <w:pPr>
        <w:spacing w:after="0" w:line="400" w:lineRule="exact"/>
        <w:ind w:firstLine="480" w:firstLineChars="200"/>
        <w:jc w:val="both"/>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br w:type="page"/>
      </w:r>
    </w:p>
    <w:p>
      <w:pPr>
        <w:pStyle w:val="4"/>
        <w:keepNext w:val="0"/>
        <w:keepLines w:val="0"/>
        <w:widowControl/>
        <w:numPr>
          <w:ilvl w:val="1"/>
          <w:numId w:val="1"/>
        </w:numPr>
        <w:spacing w:before="120" w:after="120" w:line="360" w:lineRule="auto"/>
        <w:jc w:val="left"/>
        <w:rPr>
          <w:rFonts w:ascii="Times New Roman" w:hAnsi="Times New Roman" w:eastAsia="黑体" w:cs="Times New Roman"/>
          <w:b w:val="0"/>
          <w:kern w:val="0"/>
          <w:szCs w:val="32"/>
        </w:rPr>
      </w:pPr>
      <w:bookmarkStart w:id="15" w:name="_Toc300"/>
      <w:bookmarkStart w:id="16" w:name="_Toc149117939"/>
      <w:bookmarkStart w:id="17" w:name="_Toc8144"/>
      <w:bookmarkStart w:id="18" w:name="_Toc10372"/>
      <w:r>
        <w:rPr>
          <w:rFonts w:ascii="Times New Roman" w:hAnsi="Times New Roman" w:eastAsia="黑体" w:cs="Times New Roman"/>
          <w:b w:val="0"/>
          <w:kern w:val="0"/>
          <w:szCs w:val="32"/>
        </w:rPr>
        <w:t>职业素养学习培养</w:t>
      </w:r>
      <w:bookmarkEnd w:id="15"/>
      <w:bookmarkEnd w:id="16"/>
      <w:bookmarkEnd w:id="17"/>
      <w:bookmarkEnd w:id="18"/>
    </w:p>
    <w:p>
      <w:pPr>
        <w:spacing w:after="0" w:line="400" w:lineRule="exact"/>
        <w:ind w:firstLine="480" w:firstLineChars="200"/>
        <w:jc w:val="both"/>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作为一名软件工程师，尤其是一个从事军工行业的企业的软件工程师，我更应该提升自己的思维意识，自身素养，保质保量完成公司指派给我的任务，同时做好保密工作，严格维护公司和自身的权益，努力在工作的同时提升自己的技术水平，进入一个正向反馈的过程。在实习的过程中，我逐渐学到了技术层面以外，更多是程序员职业素养的知识，下面将进行阐述。</w:t>
      </w:r>
    </w:p>
    <w:p>
      <w:pPr>
        <w:spacing w:after="0" w:line="400" w:lineRule="exact"/>
        <w:ind w:firstLine="480" w:firstLineChars="200"/>
        <w:jc w:val="both"/>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首先是重视设计和思考。由于LarkSDK产品是完全从头开始，独立自研的，我们的目标是对标QT，甚至是替代乃至超越QT。不可否认我们参照了行业巨头QT的很多思路，但是人无完人，强如QT的设计也存在很多不合理，有缺漏的地方。</w:t>
      </w:r>
      <w:r>
        <w:rPr>
          <w:rFonts w:hint="default" w:ascii="Times New Roman" w:hAnsi="Times New Roman" w:eastAsia="宋体" w:cs="Times New Roman"/>
          <w:sz w:val="24"/>
          <w:lang w:val="en-US" w:eastAsia="zh-CN"/>
        </w:rPr>
        <w:t>[1]</w:t>
      </w:r>
      <w:r>
        <w:rPr>
          <w:rFonts w:hint="eastAsia" w:ascii="Times New Roman" w:hAnsi="Times New Roman" w:eastAsia="宋体" w:cs="Times New Roman"/>
          <w:sz w:val="24"/>
          <w:lang w:val="en-US" w:eastAsia="zh-CN"/>
        </w:rPr>
        <w:t>当然QT自己也在后续的版本中自己在努力修改，但是QT毕竟是一个完整的产业链产品，有些东西久了是改不掉的。而LarkSDK作为一个新鲜血液的产品，并且目前还非常轻量。我们有必要，并且是必须在搭建底层地基的时候就考虑好整体的架构和设计，例如如何设计窗口和组件的关系，如何设计跨平台的统一管理调度等。这些功能不仅需要稳定可用，还需要为后续研发的上层功能留出口子。</w:t>
      </w:r>
      <w:r>
        <w:rPr>
          <w:rFonts w:hint="default" w:ascii="Times New Roman" w:hAnsi="Times New Roman" w:eastAsia="宋体" w:cs="Times New Roman"/>
          <w:sz w:val="24"/>
          <w:lang w:val="en-US" w:eastAsia="zh-CN"/>
        </w:rPr>
        <w:t>[2]</w:t>
      </w:r>
      <w:r>
        <w:rPr>
          <w:rFonts w:hint="eastAsia" w:ascii="Times New Roman" w:hAnsi="Times New Roman" w:eastAsia="宋体" w:cs="Times New Roman"/>
          <w:sz w:val="24"/>
          <w:lang w:val="en-US" w:eastAsia="zh-CN"/>
        </w:rPr>
        <w:t>当然这个过程是一个非常复杂、繁琐并且困难的过程。在这个过程中，设计花费的时间远大于真正写代码的时间。事实证明，这样的策略是行得通的，目前LarkSDK的架构和语义非常明确，功能也完全符合预期。重设设计和思考这一点在后续我自己负责的LDir和LFileInfo中体现的尤为突出。</w:t>
      </w:r>
    </w:p>
    <w:p>
      <w:pPr>
        <w:spacing w:after="0" w:line="400" w:lineRule="exact"/>
        <w:ind w:firstLine="480" w:firstLineChars="200"/>
        <w:jc w:val="both"/>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其次是多阅读，多记录。我的老板曾经讲过，提升代码水平的最好办法就是阅读代码。在我个人看来，不仅是多阅读代码，更需要多阅读文档，同时多做好记录。单打独斗是成不了气候的，每个人都存在知识的盲区，因此需要不断学习，不断提升自己，当然在当今社会也是为了不被淘汰。同时，最好做好知识的记录，就像初高中在课本上做笔记一样，知识太多，难免会忘记，因此需要做好记录，后续方便复习回顾。我个人一直有写博客的习惯，后续回顾以前知识的时候能很快回想起来，同时这样也能增加心中的成就感，为自己的前进提供动力。在我调研标准库std::string的sso优化的时候，查询了很多博客和技术文档，最终才把具体sso优化的细节，它具体的内存模型是怎样的等问题研究明白。这样清楚以后应用到我们的LarkSDK中，问题自然就迎刃而解了。后续第二部分会具体阐述这部分的具体技术细节。</w:t>
      </w:r>
    </w:p>
    <w:p>
      <w:pPr>
        <w:spacing w:after="0" w:line="400" w:lineRule="exact"/>
        <w:ind w:firstLine="480" w:firstLineChars="200"/>
        <w:jc w:val="both"/>
        <w:rPr>
          <w:rFonts w:hint="eastAsia" w:cs="Times New Roman"/>
          <w:sz w:val="24"/>
          <w:szCs w:val="21"/>
          <w:lang w:val="en-US" w:eastAsia="zh-CN"/>
        </w:rPr>
      </w:pPr>
      <w:r>
        <w:rPr>
          <w:rFonts w:hint="eastAsia" w:ascii="Times New Roman" w:hAnsi="Times New Roman" w:eastAsia="宋体" w:cs="Times New Roman"/>
          <w:sz w:val="24"/>
          <w:lang w:val="en-US" w:eastAsia="zh-CN"/>
        </w:rPr>
        <w:t>最后，也是我觉得最重要的一点，端正态度，脚踏实地。没有解不出来的问题，有的只是半途而废的人。我的组长是一位技术非常厉害，同时也非常谦逊的行业前辈。他对组员很有信心，愿意给我们安排各种各样的需求工作，培养我们的技术和能力，当然，他自己也以身作则，带头完成项目中最困难的部分。我觉得有这样的领导和前辈，是我的幸运，甚至我认为以后真正工作以后都很难再遇到这样的领导了。同时，从他身上我也看出了，问题并不是不可战胜的，只要不断探索，肯下功夫，并且团队协作，一起努力，问题就一定能迎刃而解。在这个过程中，技术和能力也就自然而然的提升了。</w:t>
      </w:r>
    </w:p>
    <w:p>
      <w:pPr>
        <w:pStyle w:val="4"/>
        <w:keepNext w:val="0"/>
        <w:keepLines w:val="0"/>
        <w:widowControl/>
        <w:numPr>
          <w:ilvl w:val="1"/>
          <w:numId w:val="1"/>
        </w:numPr>
        <w:spacing w:before="120" w:after="120" w:line="360" w:lineRule="auto"/>
        <w:jc w:val="left"/>
        <w:rPr>
          <w:rFonts w:ascii="Times New Roman" w:hAnsi="Times New Roman" w:eastAsia="黑体" w:cs="Times New Roman"/>
          <w:b w:val="0"/>
          <w:kern w:val="0"/>
          <w:szCs w:val="32"/>
        </w:rPr>
      </w:pPr>
      <w:bookmarkStart w:id="19" w:name="_Toc5018"/>
      <w:bookmarkStart w:id="20" w:name="_Toc12817"/>
      <w:bookmarkStart w:id="21" w:name="_Toc12054"/>
      <w:r>
        <w:rPr>
          <w:rFonts w:hint="eastAsia" w:ascii="Times New Roman" w:hAnsi="Times New Roman" w:eastAsia="黑体" w:cs="Times New Roman"/>
          <w:b w:val="0"/>
          <w:kern w:val="0"/>
          <w:szCs w:val="32"/>
          <w:lang w:val="en-US" w:eastAsia="zh-CN"/>
        </w:rPr>
        <w:t>总结</w:t>
      </w:r>
      <w:bookmarkEnd w:id="19"/>
      <w:bookmarkEnd w:id="20"/>
      <w:bookmarkEnd w:id="21"/>
    </w:p>
    <w:p>
      <w:pPr>
        <w:spacing w:line="400" w:lineRule="exact"/>
        <w:ind w:firstLine="420" w:firstLineChars="0"/>
        <w:jc w:val="both"/>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截止到目前的任务，按照迭代周期时间线，见如下汇总表1-1。</w:t>
      </w:r>
    </w:p>
    <w:p>
      <w:pPr>
        <w:spacing w:line="400" w:lineRule="exact"/>
        <w:jc w:val="center"/>
        <w:rPr>
          <w:rFonts w:hint="eastAsia" w:cs="宋体"/>
          <w:sz w:val="24"/>
          <w:szCs w:val="24"/>
          <w:lang w:val="en-US" w:eastAsia="zh-CN"/>
        </w:rPr>
      </w:pPr>
      <w:r>
        <w:rPr>
          <w:rFonts w:hint="eastAsia" w:ascii="Times New Roman" w:hAnsi="Times New Roman" w:eastAsia="宋体" w:cs="Times New Roman"/>
          <w:lang w:val="en-US" w:eastAsia="zh-CN"/>
        </w:rPr>
        <w:t>表</w:t>
      </w:r>
      <w:r>
        <w:rPr>
          <w:rFonts w:hint="default" w:cs="Times New Roman"/>
          <w:lang w:val="en-US" w:eastAsia="zh-CN"/>
        </w:rPr>
        <w:t xml:space="preserve"> </w:t>
      </w:r>
      <w:r>
        <w:rPr>
          <w:rFonts w:hint="eastAsia" w:ascii="Times New Roman" w:hAnsi="Times New Roman" w:eastAsia="宋体" w:cs="Times New Roman"/>
          <w:lang w:val="en-US" w:eastAsia="zh-CN"/>
        </w:rPr>
        <w:t>1-1</w:t>
      </w:r>
      <w:r>
        <w:rPr>
          <w:rFonts w:hint="default" w:cs="Times New Roman"/>
          <w:lang w:val="en-US" w:eastAsia="zh-CN"/>
        </w:rPr>
        <w:t xml:space="preserve"> </w:t>
      </w:r>
      <w:r>
        <w:rPr>
          <w:rFonts w:hint="eastAsia" w:ascii="Times New Roman" w:hAnsi="Times New Roman" w:eastAsia="宋体" w:cs="Times New Roman"/>
          <w:lang w:val="en-US" w:eastAsia="zh-CN"/>
        </w:rPr>
        <w:t>目前完成的工作</w:t>
      </w:r>
    </w:p>
    <w:tbl>
      <w:tblPr>
        <w:tblStyle w:val="23"/>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90"/>
        <w:gridCol w:w="5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3490" w:type="dxa"/>
          </w:tcPr>
          <w:p>
            <w:pPr>
              <w:widowControl w:val="0"/>
              <w:spacing w:line="20" w:lineRule="atLeast"/>
              <w:jc w:val="center"/>
              <w:rPr>
                <w:rFonts w:hint="eastAsia" w:ascii="Times New Roman" w:hAnsi="Times New Roman" w:eastAsia="宋体" w:cs="Times New Roman"/>
                <w:b/>
                <w:bCs/>
                <w:lang w:val="en-US" w:eastAsia="zh-CN"/>
              </w:rPr>
            </w:pPr>
            <w:r>
              <w:rPr>
                <w:rFonts w:hint="eastAsia" w:ascii="Times New Roman" w:hAnsi="Times New Roman" w:eastAsia="宋体" w:cs="Times New Roman"/>
                <w:b/>
                <w:bCs/>
                <w:lang w:val="en-US" w:eastAsia="zh-CN"/>
              </w:rPr>
              <w:t>迭代周期</w:t>
            </w:r>
          </w:p>
        </w:tc>
        <w:tc>
          <w:tcPr>
            <w:tcW w:w="5250" w:type="dxa"/>
          </w:tcPr>
          <w:p>
            <w:pPr>
              <w:widowControl w:val="0"/>
              <w:spacing w:line="20" w:lineRule="atLeast"/>
              <w:jc w:val="center"/>
              <w:rPr>
                <w:rFonts w:hint="eastAsia" w:ascii="Times New Roman" w:hAnsi="Times New Roman" w:eastAsia="宋体" w:cs="Times New Roman"/>
                <w:b/>
                <w:bCs/>
                <w:lang w:val="en-US" w:eastAsia="zh-CN"/>
              </w:rPr>
            </w:pPr>
            <w:r>
              <w:rPr>
                <w:rFonts w:hint="eastAsia" w:ascii="Times New Roman" w:hAnsi="Times New Roman" w:eastAsia="宋体" w:cs="Times New Roman"/>
                <w:b/>
                <w:bCs/>
                <w:lang w:val="en-US" w:eastAsia="zh-CN"/>
              </w:rPr>
              <w:t>具体完成工作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3490" w:type="dxa"/>
            <w:vAlign w:val="center"/>
          </w:tcPr>
          <w:p>
            <w:pPr>
              <w:widowControl w:val="0"/>
              <w:spacing w:line="20" w:lineRule="atLeast"/>
              <w:jc w:val="center"/>
              <w:rPr>
                <w:rFonts w:ascii="Times New Roman" w:hAnsi="Times New Roman" w:eastAsia="宋体" w:cs="Times New Roman"/>
                <w:lang w:val="en-US"/>
              </w:rPr>
            </w:pPr>
            <w:r>
              <w:rPr>
                <w:rFonts w:ascii="Times New Roman" w:hAnsi="Times New Roman" w:eastAsia="宋体" w:cs="Times New Roman"/>
                <w:lang w:val="en-US"/>
              </w:rPr>
              <w:t>4.1 - 4.3</w:t>
            </w:r>
          </w:p>
        </w:tc>
        <w:tc>
          <w:tcPr>
            <w:tcW w:w="5250" w:type="dxa"/>
            <w:vAlign w:val="top"/>
          </w:tcPr>
          <w:p>
            <w:pPr>
              <w:widowControl w:val="0"/>
              <w:spacing w:line="20" w:lineRule="atLeast"/>
              <w:jc w:val="both"/>
              <w:rPr>
                <w:rFonts w:hint="eastAsia" w:ascii="Times New Roman" w:hAnsi="Times New Roman" w:eastAsia="宋体" w:cs="Times New Roman"/>
                <w:lang w:val="en-US" w:eastAsia="zh-CN"/>
              </w:rPr>
            </w:pPr>
            <w:r>
              <w:rPr>
                <w:rFonts w:hint="default" w:cs="Times New Roman"/>
                <w:lang w:val="en-US" w:eastAsia="zh-CN"/>
              </w:rPr>
              <w:t xml:space="preserve">1. </w:t>
            </w:r>
            <w:r>
              <w:rPr>
                <w:rFonts w:hint="eastAsia" w:ascii="Times New Roman" w:hAnsi="Times New Roman" w:eastAsia="宋体" w:cs="Times New Roman"/>
                <w:lang w:val="en-US" w:eastAsia="zh-CN"/>
              </w:rPr>
              <w:t>完成实习初期阶段的首尾工作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0" w:hRule="atLeast"/>
        </w:trPr>
        <w:tc>
          <w:tcPr>
            <w:tcW w:w="3490" w:type="dxa"/>
            <w:vAlign w:val="center"/>
          </w:tcPr>
          <w:p>
            <w:pPr>
              <w:widowControl w:val="0"/>
              <w:spacing w:line="20" w:lineRule="atLeast"/>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4.7 - 4.19</w:t>
            </w:r>
          </w:p>
        </w:tc>
        <w:tc>
          <w:tcPr>
            <w:tcW w:w="5250" w:type="dxa"/>
            <w:vAlign w:val="top"/>
          </w:tcPr>
          <w:p>
            <w:pPr>
              <w:widowControl w:val="0"/>
              <w:numPr>
                <w:ilvl w:val="0"/>
                <w:numId w:val="2"/>
              </w:numPr>
              <w:spacing w:line="20" w:lineRule="atLeast"/>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走查Xml模块代码</w:t>
            </w:r>
          </w:p>
          <w:p>
            <w:pPr>
              <w:widowControl w:val="0"/>
              <w:numPr>
                <w:ilvl w:val="0"/>
                <w:numId w:val="2"/>
              </w:numPr>
              <w:spacing w:line="20" w:lineRule="atLeast"/>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继续维护单元测试</w:t>
            </w:r>
          </w:p>
          <w:p>
            <w:pPr>
              <w:widowControl w:val="0"/>
              <w:numPr>
                <w:ilvl w:val="0"/>
                <w:numId w:val="2"/>
              </w:numPr>
              <w:spacing w:line="20" w:lineRule="atLeast"/>
              <w:jc w:val="both"/>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lang w:val="en-US" w:eastAsia="zh-CN"/>
              </w:rPr>
              <w:t>协助LarkTestKit完成初步验收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4" w:hRule="atLeast"/>
        </w:trPr>
        <w:tc>
          <w:tcPr>
            <w:tcW w:w="3490" w:type="dxa"/>
            <w:vAlign w:val="center"/>
          </w:tcPr>
          <w:p>
            <w:pPr>
              <w:widowControl w:val="0"/>
              <w:spacing w:line="20" w:lineRule="atLeast"/>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4.22 - 4.30</w:t>
            </w:r>
          </w:p>
        </w:tc>
        <w:tc>
          <w:tcPr>
            <w:tcW w:w="5250" w:type="dxa"/>
            <w:vAlign w:val="top"/>
          </w:tcPr>
          <w:p>
            <w:pPr>
              <w:widowControl w:val="0"/>
              <w:numPr>
                <w:ilvl w:val="0"/>
                <w:numId w:val="3"/>
              </w:numPr>
              <w:spacing w:line="20" w:lineRule="atLeast"/>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调研标准库std::string的sso优化对LVector的插入影响</w:t>
            </w:r>
          </w:p>
          <w:p>
            <w:pPr>
              <w:widowControl w:val="0"/>
              <w:numPr>
                <w:ilvl w:val="0"/>
                <w:numId w:val="3"/>
              </w:numPr>
              <w:spacing w:line="20" w:lineRule="atLeast"/>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完成关联容器LHash、LMap、LSet的重构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09" w:hRule="atLeast"/>
        </w:trPr>
        <w:tc>
          <w:tcPr>
            <w:tcW w:w="3490" w:type="dxa"/>
            <w:vAlign w:val="center"/>
          </w:tcPr>
          <w:p>
            <w:pPr>
              <w:widowControl w:val="0"/>
              <w:spacing w:line="20" w:lineRule="atLeast"/>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5.6 - 5.18</w:t>
            </w:r>
          </w:p>
        </w:tc>
        <w:tc>
          <w:tcPr>
            <w:tcW w:w="5250" w:type="dxa"/>
            <w:vAlign w:val="top"/>
          </w:tcPr>
          <w:p>
            <w:pPr>
              <w:widowControl w:val="0"/>
              <w:numPr>
                <w:ilvl w:val="0"/>
                <w:numId w:val="4"/>
              </w:numPr>
              <w:spacing w:line="20" w:lineRule="atLeast"/>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调研LDir和LFileInfo的语义和设计，进而完成LFileSystemPath和LFileSystemEntry类</w:t>
            </w:r>
          </w:p>
          <w:p>
            <w:pPr>
              <w:widowControl w:val="0"/>
              <w:numPr>
                <w:ilvl w:val="0"/>
                <w:numId w:val="4"/>
              </w:numPr>
              <w:spacing w:line="20" w:lineRule="atLeast"/>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完成字符串列表LStringList、三元组容器LTrio的优化修改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95" w:hRule="atLeast"/>
        </w:trPr>
        <w:tc>
          <w:tcPr>
            <w:tcW w:w="3490" w:type="dxa"/>
            <w:vAlign w:val="center"/>
          </w:tcPr>
          <w:p>
            <w:pPr>
              <w:widowControl w:val="0"/>
              <w:spacing w:line="20" w:lineRule="atLeast"/>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5.19 - 5.31</w:t>
            </w:r>
          </w:p>
        </w:tc>
        <w:tc>
          <w:tcPr>
            <w:tcW w:w="5250" w:type="dxa"/>
            <w:vAlign w:val="top"/>
          </w:tcPr>
          <w:p>
            <w:pPr>
              <w:widowControl w:val="0"/>
              <w:numPr>
                <w:ilvl w:val="0"/>
                <w:numId w:val="5"/>
              </w:numPr>
              <w:spacing w:line="20" w:lineRule="atLeast"/>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完成日期时间数据类型LDateTime、LDate、LTime的重构</w:t>
            </w:r>
          </w:p>
          <w:p>
            <w:pPr>
              <w:widowControl w:val="0"/>
              <w:numPr>
                <w:ilvl w:val="0"/>
                <w:numId w:val="5"/>
              </w:numPr>
              <w:spacing w:line="20" w:lineRule="atLeast"/>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继续维护单元测试</w:t>
            </w:r>
          </w:p>
        </w:tc>
      </w:tr>
    </w:tbl>
    <w:p>
      <w:pPr>
        <w:pStyle w:val="4"/>
        <w:keepNext w:val="0"/>
        <w:keepLines w:val="0"/>
        <w:widowControl/>
        <w:numPr>
          <w:ilvl w:val="0"/>
          <w:numId w:val="1"/>
        </w:numPr>
        <w:spacing w:before="240" w:after="240" w:line="360" w:lineRule="auto"/>
        <w:jc w:val="center"/>
        <w:rPr>
          <w:rFonts w:ascii="Times New Roman" w:hAnsi="Times New Roman" w:eastAsia="黑体" w:cs="Times New Roman"/>
          <w:b w:val="0"/>
          <w:kern w:val="0"/>
          <w:sz w:val="30"/>
          <w:szCs w:val="30"/>
          <w:lang w:val="en-US"/>
        </w:rPr>
      </w:pPr>
      <w:r>
        <w:rPr>
          <w:rFonts w:hint="eastAsia" w:ascii="Times New Roman" w:hAnsi="Times New Roman" w:eastAsia="黑体" w:cs="Times New Roman"/>
          <w:b w:val="0"/>
          <w:kern w:val="0"/>
          <w:sz w:val="30"/>
          <w:szCs w:val="30"/>
          <w:lang w:val="en-US" w:eastAsia="zh-CN"/>
        </w:rPr>
        <w:br w:type="page"/>
      </w:r>
      <w:bookmarkStart w:id="22" w:name="_Toc7606"/>
      <w:bookmarkStart w:id="23" w:name="_Toc28181"/>
      <w:bookmarkStart w:id="24" w:name="_Toc18237"/>
      <w:r>
        <w:rPr>
          <w:rFonts w:hint="eastAsia" w:ascii="Times New Roman" w:hAnsi="Times New Roman" w:eastAsia="黑体" w:cs="Times New Roman"/>
          <w:b w:val="0"/>
          <w:kern w:val="0"/>
          <w:sz w:val="30"/>
          <w:szCs w:val="30"/>
          <w:lang w:val="en-US" w:eastAsia="zh-CN"/>
        </w:rPr>
        <w:t>复杂工程问题和解决方案</w:t>
      </w:r>
      <w:bookmarkEnd w:id="22"/>
      <w:bookmarkEnd w:id="23"/>
      <w:bookmarkEnd w:id="24"/>
    </w:p>
    <w:p>
      <w:pPr>
        <w:spacing w:after="0" w:line="400" w:lineRule="exact"/>
        <w:ind w:firstLine="480" w:firstLineChars="200"/>
        <w:jc w:val="both"/>
        <w:rPr>
          <w:rFonts w:ascii="Times New Roman" w:hAnsi="Times New Roman" w:cs="Times New Roman"/>
          <w:sz w:val="24"/>
          <w:szCs w:val="24"/>
        </w:rPr>
      </w:pPr>
      <w:r>
        <w:rPr>
          <w:rFonts w:ascii="Times New Roman" w:hAnsi="Times New Roman" w:cs="Times New Roman"/>
          <w:sz w:val="24"/>
          <w:szCs w:val="24"/>
        </w:rPr>
        <w:t>本部分将针对上述具体任务当中的某个环节、某个步骤遇到的工程问题出发，分析问题的来龙去脉，并设计合理的解决方案应对，总结于此。</w:t>
      </w:r>
    </w:p>
    <w:p>
      <w:pPr>
        <w:pStyle w:val="4"/>
        <w:keepNext w:val="0"/>
        <w:keepLines w:val="0"/>
        <w:widowControl/>
        <w:numPr>
          <w:ilvl w:val="1"/>
          <w:numId w:val="1"/>
        </w:numPr>
        <w:spacing w:before="120" w:after="120" w:line="360" w:lineRule="auto"/>
        <w:jc w:val="left"/>
        <w:rPr>
          <w:rFonts w:hint="default" w:ascii="Times New Roman" w:hAnsi="Times New Roman" w:eastAsia="黑体" w:cs="Times New Roman"/>
          <w:b w:val="0"/>
          <w:kern w:val="0"/>
          <w:szCs w:val="28"/>
          <w:lang w:val="en-US"/>
        </w:rPr>
      </w:pPr>
      <w:bookmarkStart w:id="25" w:name="_Toc17389"/>
      <w:bookmarkStart w:id="26" w:name="_Toc19986"/>
      <w:bookmarkStart w:id="27" w:name="_Toc25828"/>
      <w:r>
        <w:rPr>
          <w:rFonts w:hint="default" w:ascii="Times New Roman" w:hAnsi="Times New Roman" w:eastAsia="黑体" w:cs="Times New Roman"/>
          <w:b w:val="0"/>
          <w:kern w:val="0"/>
          <w:szCs w:val="28"/>
          <w:lang w:val="en-US"/>
        </w:rPr>
        <w:t>标准库string的sso优化对LVector插入影响的探究</w:t>
      </w:r>
      <w:bookmarkEnd w:id="25"/>
      <w:bookmarkEnd w:id="26"/>
      <w:bookmarkEnd w:id="27"/>
    </w:p>
    <w:p>
      <w:pPr>
        <w:spacing w:after="0" w:line="400" w:lineRule="exact"/>
        <w:ind w:firstLine="480" w:firstLineChars="200"/>
        <w:jc w:val="both"/>
        <w:rPr>
          <w:rFonts w:ascii="Times New Roman" w:hAnsi="Times New Roman" w:cs="Times New Roman"/>
          <w:sz w:val="24"/>
          <w:szCs w:val="24"/>
          <w:lang w:val="en-US"/>
        </w:rPr>
      </w:pPr>
      <w:r>
        <w:rPr>
          <w:rFonts w:ascii="Times New Roman" w:hAnsi="Times New Roman" w:cs="Times New Roman"/>
          <w:sz w:val="24"/>
          <w:szCs w:val="24"/>
        </w:rPr>
        <w:t>LVector在插入</w:t>
      </w:r>
      <w:r>
        <w:rPr>
          <w:rFonts w:hint="default" w:ascii="Times New Roman" w:hAnsi="Times New Roman" w:cs="Times New Roman"/>
          <w:sz w:val="24"/>
          <w:szCs w:val="24"/>
        </w:rPr>
        <w:t>std::string的时候遇到了问题</w:t>
      </w:r>
      <w:r>
        <w:rPr>
          <w:rFonts w:hint="eastAsia" w:ascii="Times New Roman" w:hAnsi="Times New Roman" w:cs="Times New Roman"/>
          <w:sz w:val="24"/>
          <w:szCs w:val="24"/>
          <w:lang w:eastAsia="zh-CN"/>
        </w:rPr>
        <w:t>，</w:t>
      </w:r>
      <w:r>
        <w:rPr>
          <w:rFonts w:hint="eastAsia" w:ascii="Times New Roman" w:hAnsi="Times New Roman" w:cs="Times New Roman"/>
          <w:sz w:val="24"/>
          <w:szCs w:val="24"/>
          <w:lang w:val="en-US" w:eastAsia="zh-CN"/>
        </w:rPr>
        <w:t>我的</w:t>
      </w:r>
      <w:r>
        <w:rPr>
          <w:rFonts w:hint="eastAsia" w:cs="Times New Roman"/>
          <w:sz w:val="24"/>
          <w:szCs w:val="24"/>
          <w:lang w:val="en-US" w:eastAsia="zh-CN"/>
        </w:rPr>
        <w:t>组长</w:t>
      </w:r>
      <w:r>
        <w:rPr>
          <w:rFonts w:hint="default" w:ascii="Times New Roman" w:hAnsi="Times New Roman" w:cs="Times New Roman"/>
          <w:sz w:val="24"/>
          <w:szCs w:val="24"/>
        </w:rPr>
        <w:t>研究了一段时间，我接着他的成果继续探讨，将学到的内容总结在这里。</w:t>
      </w:r>
    </w:p>
    <w:p>
      <w:pPr>
        <w:pStyle w:val="4"/>
        <w:keepNext w:val="0"/>
        <w:keepLines w:val="0"/>
        <w:widowControl/>
        <w:numPr>
          <w:ilvl w:val="2"/>
          <w:numId w:val="1"/>
        </w:numPr>
        <w:spacing w:before="120" w:after="120" w:line="360" w:lineRule="auto"/>
        <w:jc w:val="left"/>
        <w:rPr>
          <w:rFonts w:hint="eastAsia" w:ascii="Times New Roman" w:hAnsi="Times New Roman" w:eastAsia="黑体" w:cs="Times New Roman"/>
          <w:b w:val="0"/>
          <w:kern w:val="0"/>
          <w:sz w:val="24"/>
          <w:szCs w:val="24"/>
          <w:lang w:val="en-US" w:eastAsia="zh-CN"/>
        </w:rPr>
      </w:pPr>
      <w:bookmarkStart w:id="28" w:name="_Toc13910"/>
      <w:bookmarkStart w:id="29" w:name="_Toc4868"/>
      <w:bookmarkStart w:id="30" w:name="_Toc10606"/>
      <w:r>
        <w:rPr>
          <w:rFonts w:hint="eastAsia" w:ascii="Times New Roman" w:hAnsi="Times New Roman" w:eastAsia="黑体" w:cs="Times New Roman"/>
          <w:b w:val="0"/>
          <w:kern w:val="0"/>
          <w:sz w:val="24"/>
          <w:szCs w:val="24"/>
          <w:lang w:val="en-US" w:eastAsia="zh-CN"/>
        </w:rPr>
        <w:t>std::string的优化</w:t>
      </w:r>
      <w:bookmarkEnd w:id="28"/>
      <w:bookmarkEnd w:id="29"/>
      <w:bookmarkEnd w:id="30"/>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标准库的std::string其实是做了优化的，不同的编译器实现的细节可能不同，但是基本的大思路框架都是一样的。</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注：以下都是理论上的思路分析，具体的底层代码请自行查阅资料。</w:t>
      </w:r>
    </w:p>
    <w:p>
      <w:pPr>
        <w:spacing w:after="0" w:line="400" w:lineRule="exact"/>
        <w:ind w:firstLine="482" w:firstLineChars="200"/>
        <w:jc w:val="both"/>
        <w:rPr>
          <w:rFonts w:hint="eastAsia" w:ascii="Times New Roman" w:hAnsi="Times New Roman" w:eastAsia="宋体" w:cs="Times New Roman"/>
          <w:b/>
          <w:sz w:val="24"/>
          <w:lang w:val="en-US" w:eastAsia="zh-CN"/>
        </w:rPr>
      </w:pPr>
      <w:r>
        <w:rPr>
          <w:rFonts w:hint="eastAsia" w:ascii="Times New Roman" w:hAnsi="Times New Roman" w:eastAsia="宋体" w:cs="Times New Roman"/>
          <w:b/>
          <w:sz w:val="24"/>
          <w:lang w:val="en-US" w:eastAsia="zh-CN"/>
        </w:rPr>
        <w:t>1</w:t>
      </w:r>
      <w:r>
        <w:rPr>
          <w:rFonts w:hint="eastAsia" w:cs="Times New Roman"/>
          <w:b/>
          <w:sz w:val="24"/>
          <w:lang w:val="en-US" w:eastAsia="zh-CN"/>
        </w:rPr>
        <w:t>、</w:t>
      </w:r>
      <w:r>
        <w:rPr>
          <w:rFonts w:hint="eastAsia" w:ascii="Times New Roman" w:hAnsi="Times New Roman" w:eastAsia="宋体" w:cs="Times New Roman"/>
          <w:b/>
          <w:sz w:val="24"/>
          <w:lang w:val="en-US" w:eastAsia="zh-CN"/>
        </w:rPr>
        <w:t>基本内存模型</w:t>
      </w:r>
    </w:p>
    <w:p>
      <w:pPr>
        <w:spacing w:after="0" w:line="400" w:lineRule="exact"/>
        <w:ind w:firstLine="480" w:firstLineChars="200"/>
        <w:jc w:val="both"/>
        <w:rPr>
          <w:rFonts w:ascii="Times New Roman" w:hAnsi="Times New Roman" w:cs="Times New Roman"/>
          <w:sz w:val="24"/>
          <w:szCs w:val="24"/>
          <w:lang w:val="en-US"/>
        </w:rPr>
      </w:pPr>
      <w:r>
        <w:rPr>
          <w:rFonts w:hint="default" w:ascii="Times New Roman" w:hAnsi="Times New Roman" w:cs="Times New Roman"/>
          <w:sz w:val="24"/>
          <w:szCs w:val="24"/>
          <w:lang w:val="en-US"/>
        </w:rPr>
        <w:t>我们熟知的</w:t>
      </w:r>
      <w:r>
        <w:rPr>
          <w:rFonts w:ascii="Times New Roman" w:hAnsi="Times New Roman" w:cs="Times New Roman"/>
          <w:sz w:val="24"/>
          <w:szCs w:val="24"/>
          <w:lang w:val="en-US"/>
        </w:rPr>
        <w:t>std::string</w:t>
      </w:r>
      <w:r>
        <w:rPr>
          <w:rFonts w:hint="default" w:ascii="Times New Roman" w:hAnsi="Times New Roman" w:cs="Times New Roman"/>
          <w:sz w:val="24"/>
          <w:szCs w:val="24"/>
          <w:lang w:val="en-US"/>
        </w:rPr>
        <w:t>的内存模型大致是这样的</w:t>
      </w:r>
      <w:r>
        <w:rPr>
          <w:rFonts w:hint="eastAsia" w:cs="Times New Roman"/>
          <w:sz w:val="24"/>
          <w:szCs w:val="24"/>
          <w:lang w:val="en-US" w:eastAsia="zh-CN"/>
        </w:rPr>
        <w:t>，</w:t>
      </w:r>
      <w:r>
        <w:rPr>
          <w:rFonts w:hint="eastAsia" w:ascii="Times New Roman" w:hAnsi="Times New Roman" w:cs="Times New Roman"/>
          <w:sz w:val="24"/>
          <w:szCs w:val="24"/>
          <w:lang w:val="en-US" w:eastAsia="zh-CN"/>
        </w:rPr>
        <w:t>具体见图2-1：</w:t>
      </w:r>
    </w:p>
    <w:p>
      <w:pPr>
        <w:numPr>
          <w:ilvl w:val="0"/>
          <w:numId w:val="6"/>
        </w:numPr>
        <w:tabs>
          <w:tab w:val="left" w:pos="993"/>
        </w:tabs>
        <w:spacing w:after="0" w:line="400" w:lineRule="exact"/>
        <w:ind w:left="993" w:hanging="567"/>
        <w:jc w:val="both"/>
        <w:rPr>
          <w:rFonts w:ascii="Times New Roman" w:hAnsi="Times New Roman" w:cs="Times New Roman"/>
          <w:sz w:val="24"/>
          <w:szCs w:val="24"/>
          <w:lang w:val="en-US"/>
        </w:rPr>
      </w:pPr>
      <w:r>
        <w:rPr>
          <w:rFonts w:hint="default" w:ascii="Times New Roman" w:hAnsi="Times New Roman" w:cs="Times New Roman"/>
          <w:sz w:val="24"/>
          <w:szCs w:val="24"/>
          <w:lang w:val="en-US"/>
        </w:rPr>
        <w:t>栈区当中存放容量capacity，大小size和一根指向堆区数据区域的指针，三个分别占据8字节，总共24字节</w:t>
      </w:r>
      <w:r>
        <w:rPr>
          <w:rFonts w:hint="eastAsia" w:ascii="Times New Roman" w:hAnsi="Times New Roman" w:cs="Times New Roman"/>
          <w:sz w:val="24"/>
          <w:szCs w:val="24"/>
          <w:lang w:val="en-US" w:eastAsia="zh-CN"/>
        </w:rPr>
        <w:t>。</w:t>
      </w:r>
    </w:p>
    <w:p>
      <w:pPr>
        <w:numPr>
          <w:ilvl w:val="0"/>
          <w:numId w:val="6"/>
        </w:numPr>
        <w:tabs>
          <w:tab w:val="left" w:pos="993"/>
        </w:tabs>
        <w:spacing w:after="0" w:line="400" w:lineRule="exact"/>
        <w:ind w:left="993" w:hanging="567"/>
        <w:jc w:val="both"/>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rPr>
        <w:t>堆区当中data是实际存放数据的地方，通过分配器分配出来的（默认使用std::allocator，实际就是new出来的），std::string中的c_str()方法获取的就是堆区这个数据区首地址</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[3]</w:t>
      </w:r>
    </w:p>
    <w:p>
      <w:pPr>
        <w:spacing w:line="360" w:lineRule="auto"/>
        <w:rPr>
          <w:rFonts w:hint="eastAsia" w:eastAsia="宋体" w:cs="宋体"/>
          <w:sz w:val="24"/>
          <w:szCs w:val="24"/>
          <w:lang w:val="en-US" w:eastAsia="zh-CN"/>
        </w:rPr>
      </w:pPr>
      <w:r>
        <w:rPr>
          <w:rFonts w:hint="eastAsia" w:eastAsia="宋体" w:cs="宋体"/>
          <w:sz w:val="24"/>
          <w:szCs w:val="24"/>
          <w:lang w:val="en-US" w:eastAsia="zh-CN"/>
        </w:rPr>
        <w:drawing>
          <wp:inline distT="0" distB="0" distL="114300" distR="114300">
            <wp:extent cx="5459730" cy="2689225"/>
            <wp:effectExtent l="0" t="0" r="11430" b="8255"/>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
                    <pic:cNvPicPr>
                      <a:picLocks noChangeAspect="1"/>
                    </pic:cNvPicPr>
                  </pic:nvPicPr>
                  <pic:blipFill>
                    <a:blip r:embed="rId20"/>
                    <a:stretch>
                      <a:fillRect/>
                    </a:stretch>
                  </pic:blipFill>
                  <pic:spPr>
                    <a:xfrm>
                      <a:off x="0" y="0"/>
                      <a:ext cx="5459730" cy="2689225"/>
                    </a:xfrm>
                    <a:prstGeom prst="rect">
                      <a:avLst/>
                    </a:prstGeom>
                  </pic:spPr>
                </pic:pic>
              </a:graphicData>
            </a:graphic>
          </wp:inline>
        </w:drawing>
      </w:r>
    </w:p>
    <w:p>
      <w:pPr>
        <w:spacing w:line="20" w:lineRule="atLeast"/>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w:t>
      </w:r>
      <w:r>
        <w:rPr>
          <w:rFonts w:hint="eastAsia" w:cs="Times New Roman"/>
          <w:lang w:val="en-US" w:eastAsia="zh-CN"/>
        </w:rPr>
        <w:t xml:space="preserve"> </w:t>
      </w:r>
      <w:r>
        <w:rPr>
          <w:rFonts w:hint="eastAsia" w:ascii="Times New Roman" w:hAnsi="Times New Roman" w:eastAsia="宋体" w:cs="Times New Roman"/>
          <w:lang w:val="en-US" w:eastAsia="zh-CN"/>
        </w:rPr>
        <w:t>2-1</w:t>
      </w:r>
      <w:r>
        <w:rPr>
          <w:rFonts w:hint="eastAsia" w:cs="Times New Roman"/>
          <w:lang w:val="en-US" w:eastAsia="zh-CN"/>
        </w:rPr>
        <w:t xml:space="preserve"> </w:t>
      </w:r>
      <w:r>
        <w:rPr>
          <w:rFonts w:hint="eastAsia" w:ascii="Times New Roman" w:hAnsi="Times New Roman" w:eastAsia="宋体" w:cs="Times New Roman"/>
          <w:lang w:val="en-US" w:eastAsia="zh-CN"/>
        </w:rPr>
        <w:t>std::string</w:t>
      </w:r>
      <w:r>
        <w:rPr>
          <w:rFonts w:hint="eastAsia" w:cs="Times New Roman"/>
          <w:lang w:val="en-US" w:eastAsia="zh-CN"/>
        </w:rPr>
        <w:t>基本</w:t>
      </w:r>
      <w:r>
        <w:rPr>
          <w:rFonts w:hint="eastAsia" w:ascii="Times New Roman" w:hAnsi="Times New Roman" w:eastAsia="宋体" w:cs="Times New Roman"/>
          <w:lang w:val="en-US" w:eastAsia="zh-CN"/>
        </w:rPr>
        <w:t>的内存模型图</w:t>
      </w:r>
    </w:p>
    <w:p>
      <w:pPr>
        <w:numPr>
          <w:ilvl w:val="0"/>
          <w:numId w:val="0"/>
        </w:numPr>
        <w:spacing w:line="360" w:lineRule="auto"/>
        <w:ind w:firstLine="420" w:firstLineChars="0"/>
        <w:rPr>
          <w:rFonts w:hint="eastAsia" w:cs="宋体"/>
          <w:sz w:val="24"/>
          <w:szCs w:val="24"/>
          <w:lang w:val="en-US" w:eastAsia="zh-CN"/>
        </w:rPr>
      </w:pPr>
      <w:r>
        <w:rPr>
          <w:rFonts w:hint="eastAsia" w:ascii="Times New Roman" w:hAnsi="Times New Roman" w:eastAsia="宋体" w:cs="Times New Roman"/>
          <w:b/>
          <w:sz w:val="24"/>
          <w:lang w:val="en-US" w:eastAsia="zh-CN"/>
        </w:rPr>
        <w:t>2、COW优化（现在一般不用）</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COW，即为Copy-On-Write，写时拷贝。</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提到这里，我首先想到了Linux当中父子进程的"读时共享，写时拷贝"，父子进程在读的时候共享用户区的数据，例如先open()一个文件，在fork()，父子进程的文件描述符是同一个，具体可以表现为父进程读2个字节，对于子进程的文件偏移指针也向后偏移2个字节；这就是因为用户区的文件描述符表是读时共享的；当需要修改用户区的数据，比如一个变量，就会做拷贝操作了，这点毋庸置疑，这也是优化性能的一种策略。</w:t>
      </w:r>
      <w:r>
        <w:rPr>
          <w:rFonts w:hint="default" w:ascii="Times New Roman" w:hAnsi="Times New Roman" w:cs="Times New Roman"/>
          <w:sz w:val="24"/>
          <w:szCs w:val="24"/>
          <w:lang w:val="en-US" w:eastAsia="zh-CN"/>
        </w:rPr>
        <w:t>[4]</w:t>
      </w:r>
    </w:p>
    <w:p>
      <w:pPr>
        <w:spacing w:after="0" w:line="400" w:lineRule="exact"/>
        <w:ind w:firstLine="480" w:firstLineChars="200"/>
        <w:jc w:val="both"/>
        <w:rPr>
          <w:rFonts w:hint="eastAsia" w:cs="宋体"/>
          <w:sz w:val="24"/>
          <w:szCs w:val="24"/>
          <w:lang w:val="en-US" w:eastAsia="zh-CN"/>
        </w:rPr>
      </w:pPr>
      <w:r>
        <w:rPr>
          <w:rFonts w:hint="eastAsia" w:ascii="Times New Roman" w:hAnsi="Times New Roman" w:cs="Times New Roman"/>
          <w:sz w:val="24"/>
          <w:szCs w:val="24"/>
          <w:lang w:val="en-US" w:eastAsia="zh-CN"/>
        </w:rPr>
        <w:t>参上，std::string的COW优化也是一个道理，具体图2-2：</w:t>
      </w:r>
    </w:p>
    <w:p>
      <w:pPr>
        <w:numPr>
          <w:ilvl w:val="0"/>
          <w:numId w:val="0"/>
        </w:numPr>
        <w:spacing w:line="360" w:lineRule="auto"/>
        <w:rPr>
          <w:rFonts w:hint="eastAsia" w:cs="宋体"/>
          <w:sz w:val="24"/>
          <w:szCs w:val="24"/>
          <w:lang w:val="en-US" w:eastAsia="zh-CN"/>
        </w:rPr>
      </w:pPr>
      <w:r>
        <w:rPr>
          <w:rFonts w:hint="eastAsia" w:cs="宋体"/>
          <w:sz w:val="24"/>
          <w:szCs w:val="24"/>
          <w:lang w:val="en-US" w:eastAsia="zh-CN"/>
        </w:rPr>
        <w:drawing>
          <wp:inline distT="0" distB="0" distL="114300" distR="114300">
            <wp:extent cx="5528310" cy="2280920"/>
            <wp:effectExtent l="0" t="0" r="3810" b="5080"/>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21"/>
                    <a:stretch>
                      <a:fillRect/>
                    </a:stretch>
                  </pic:blipFill>
                  <pic:spPr>
                    <a:xfrm>
                      <a:off x="0" y="0"/>
                      <a:ext cx="5528310" cy="2280920"/>
                    </a:xfrm>
                    <a:prstGeom prst="rect">
                      <a:avLst/>
                    </a:prstGeom>
                  </pic:spPr>
                </pic:pic>
              </a:graphicData>
            </a:graphic>
          </wp:inline>
        </w:drawing>
      </w:r>
    </w:p>
    <w:p>
      <w:pPr>
        <w:spacing w:line="20" w:lineRule="atLeast"/>
        <w:jc w:val="center"/>
        <w:rPr>
          <w:rFonts w:hint="eastAsia" w:ascii="Times New Roman" w:hAnsi="Times New Roman" w:eastAsia="宋体" w:cs="Times New Roman"/>
          <w:lang w:val="en-US" w:eastAsia="zh-CN"/>
        </w:rPr>
      </w:pPr>
      <w:r>
        <w:rPr>
          <w:rFonts w:hint="eastAsia" w:ascii="Times New Roman" w:hAnsi="Times New Roman" w:eastAsia="宋体" w:cs="Times New Roman"/>
          <w:lang w:eastAsia="zh-CN"/>
        </w:rPr>
        <w:t>图</w:t>
      </w:r>
      <w:r>
        <w:rPr>
          <w:rFonts w:hint="eastAsia" w:ascii="Times New Roman" w:hAnsi="Times New Roman" w:eastAsia="宋体" w:cs="Times New Roman"/>
          <w:lang w:val="en-US" w:eastAsia="zh-CN"/>
        </w:rPr>
        <w:t xml:space="preserve"> 2-2 COW优化</w:t>
      </w:r>
      <w:r>
        <w:rPr>
          <w:rFonts w:hint="eastAsia" w:cs="Times New Roman"/>
          <w:lang w:val="en-US" w:eastAsia="zh-CN"/>
        </w:rPr>
        <w:t>的内存模型</w:t>
      </w:r>
      <w:r>
        <w:rPr>
          <w:rFonts w:hint="eastAsia" w:ascii="Times New Roman" w:hAnsi="Times New Roman" w:eastAsia="宋体" w:cs="Times New Roman"/>
          <w:lang w:val="en-US" w:eastAsia="zh-CN"/>
        </w:rPr>
        <w:t>图</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当然，COW也会存在一定的问题。看到上面，可能会想，COW这么好，为啥标题还是现在一般不用呢？之所以不用，是因为这种机制在多线程当中可能会出现不可预期的乱七八糟的问题，具体自行查阅资料，这里不作阐述。</w:t>
      </w:r>
    </w:p>
    <w:p>
      <w:pPr>
        <w:numPr>
          <w:ilvl w:val="0"/>
          <w:numId w:val="0"/>
        </w:numPr>
        <w:spacing w:line="360" w:lineRule="auto"/>
        <w:ind w:firstLine="420" w:firstLineChars="0"/>
        <w:rPr>
          <w:rFonts w:hint="eastAsia" w:ascii="Times New Roman" w:hAnsi="Times New Roman" w:eastAsia="宋体" w:cs="Times New Roman"/>
          <w:b/>
          <w:sz w:val="24"/>
          <w:lang w:val="en-US" w:eastAsia="zh-CN"/>
        </w:rPr>
      </w:pPr>
      <w:r>
        <w:rPr>
          <w:rFonts w:hint="eastAsia" w:ascii="Times New Roman" w:hAnsi="Times New Roman" w:eastAsia="宋体" w:cs="Times New Roman"/>
          <w:b/>
          <w:sz w:val="24"/>
          <w:lang w:val="en-US" w:eastAsia="zh-CN"/>
        </w:rPr>
        <w:t>3</w:t>
      </w:r>
      <w:r>
        <w:rPr>
          <w:rFonts w:hint="eastAsia" w:cs="Times New Roman"/>
          <w:b/>
          <w:sz w:val="24"/>
          <w:lang w:val="en-US" w:eastAsia="zh-CN"/>
        </w:rPr>
        <w:t>、</w:t>
      </w:r>
      <w:r>
        <w:rPr>
          <w:rFonts w:hint="eastAsia" w:ascii="Times New Roman" w:hAnsi="Times New Roman" w:eastAsia="宋体" w:cs="Times New Roman"/>
          <w:b/>
          <w:sz w:val="24"/>
          <w:lang w:val="en-US" w:eastAsia="zh-CN"/>
        </w:rPr>
        <w:t xml:space="preserve"> SSO优化</w:t>
      </w:r>
      <w:bookmarkStart w:id="31" w:name="_Toc149117938"/>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所以就有了SSO优化，即Small String Optimization，翻译过来就是短字符串优化。</w:t>
      </w:r>
    </w:p>
    <w:p>
      <w:pPr>
        <w:spacing w:after="0" w:line="400" w:lineRule="exact"/>
        <w:ind w:firstLine="480" w:firstLineChars="200"/>
        <w:jc w:val="both"/>
        <w:rPr>
          <w:rFonts w:hint="eastAsia" w:ascii="Times New Roman" w:hAnsi="Times New Roman" w:eastAsia="宋体" w:cs="宋体"/>
          <w:b w:val="0"/>
          <w:kern w:val="2"/>
          <w:sz w:val="24"/>
          <w:szCs w:val="24"/>
          <w:lang w:val="en-US" w:eastAsia="zh-CN" w:bidi="ar-SA"/>
        </w:rPr>
      </w:pPr>
      <w:r>
        <w:rPr>
          <w:rFonts w:hint="eastAsia" w:ascii="Times New Roman" w:hAnsi="Times New Roman" w:cs="Times New Roman"/>
          <w:sz w:val="24"/>
          <w:szCs w:val="24"/>
          <w:lang w:val="en-US" w:eastAsia="zh-CN"/>
        </w:rPr>
        <w:t>那么为什么需要短字符串优化呢？看基本的内存模型，如图2-3：</w:t>
      </w:r>
    </w:p>
    <w:p>
      <w:pPr>
        <w:numPr>
          <w:ilvl w:val="0"/>
          <w:numId w:val="0"/>
        </w:numPr>
        <w:spacing w:line="360" w:lineRule="auto"/>
        <w:ind w:firstLine="420" w:firstLineChars="0"/>
        <w:jc w:val="center"/>
        <w:rPr>
          <w:rFonts w:hint="eastAsia"/>
          <w:szCs w:val="30"/>
          <w:lang w:val="en-US" w:eastAsia="zh-CN"/>
        </w:rPr>
      </w:pPr>
      <w:r>
        <w:rPr>
          <w:rFonts w:hint="eastAsia"/>
          <w:szCs w:val="30"/>
          <w:lang w:val="en-US" w:eastAsia="zh-CN"/>
        </w:rPr>
        <w:drawing>
          <wp:inline distT="0" distB="0" distL="114300" distR="114300">
            <wp:extent cx="4217670" cy="958215"/>
            <wp:effectExtent l="0" t="0" r="3810" b="1905"/>
            <wp:docPr id="9" name="图片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
                    <pic:cNvPicPr>
                      <a:picLocks noChangeAspect="1"/>
                    </pic:cNvPicPr>
                  </pic:nvPicPr>
                  <pic:blipFill>
                    <a:blip r:embed="rId22"/>
                    <a:stretch>
                      <a:fillRect/>
                    </a:stretch>
                  </pic:blipFill>
                  <pic:spPr>
                    <a:xfrm>
                      <a:off x="0" y="0"/>
                      <a:ext cx="4217670" cy="958215"/>
                    </a:xfrm>
                    <a:prstGeom prst="rect">
                      <a:avLst/>
                    </a:prstGeom>
                  </pic:spPr>
                </pic:pic>
              </a:graphicData>
            </a:graphic>
          </wp:inline>
        </w:drawing>
      </w:r>
    </w:p>
    <w:p>
      <w:pPr>
        <w:spacing w:line="20" w:lineRule="atLeast"/>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w:t>
      </w:r>
      <w:r>
        <w:rPr>
          <w:rFonts w:hint="default" w:cs="Times New Roman"/>
          <w:lang w:val="en-US" w:eastAsia="zh-CN"/>
        </w:rPr>
        <w:t xml:space="preserve"> </w:t>
      </w:r>
      <w:r>
        <w:rPr>
          <w:rFonts w:hint="eastAsia" w:ascii="Times New Roman" w:hAnsi="Times New Roman" w:eastAsia="宋体" w:cs="Times New Roman"/>
          <w:lang w:val="en-US" w:eastAsia="zh-CN"/>
        </w:rPr>
        <w:t>2-3 SSO优化</w:t>
      </w:r>
      <w:r>
        <w:rPr>
          <w:rFonts w:hint="eastAsia" w:cs="Times New Roman"/>
          <w:lang w:val="en-US" w:eastAsia="zh-CN"/>
        </w:rPr>
        <w:t>的内存模型</w:t>
      </w:r>
      <w:r>
        <w:rPr>
          <w:rFonts w:hint="eastAsia" w:ascii="Times New Roman" w:hAnsi="Times New Roman" w:eastAsia="宋体" w:cs="Times New Roman"/>
          <w:lang w:val="en-US" w:eastAsia="zh-CN"/>
        </w:rPr>
        <w:t>图</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想象一下，如果我的字符串比较短，举个例子，小到8个字节就能存下，那么是不是就不用存一个指针了，直接在栈区存储即可，还不用去堆区开辟空间，还不用考虑堆区内存释放的问题，岂不美哉？</w:t>
      </w:r>
    </w:p>
    <w:p>
      <w:pPr>
        <w:spacing w:after="0" w:line="400" w:lineRule="exact"/>
        <w:ind w:firstLine="480" w:firstLineChars="200"/>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我们再考虑一下，8个字节的capacity和8个字节的size最大能表示多少的数？2的63次方- 1，这也太大了吧，完全没必要，因此capacit</w:t>
      </w:r>
      <w:r>
        <w:rPr>
          <w:rFonts w:hint="default" w:ascii="Times New Roman" w:hAnsi="Times New Roman" w:cs="Times New Roman"/>
          <w:sz w:val="24"/>
          <w:szCs w:val="24"/>
          <w:lang w:val="en-US" w:eastAsia="zh-CN"/>
        </w:rPr>
        <w:t>y</w:t>
      </w:r>
      <w:r>
        <w:rPr>
          <w:rFonts w:hint="eastAsia" w:ascii="Times New Roman" w:hAnsi="Times New Roman" w:cs="Times New Roman"/>
          <w:sz w:val="24"/>
          <w:szCs w:val="24"/>
          <w:lang w:val="en-US" w:eastAsia="zh-CN"/>
        </w:rPr>
        <w:t>和size也可以做进一步优化，注意不同编译器的实现不同，但是思路都是这样，能砍的就砍。当然不管如何，里面存放的pointer是不会变的，因为std::string中还有c_str()接口，不能让功能变了。大概的优化模型如下，可以看到数据在栈区，这个时候指针指向自身内部的data，合理，非常合理。</w:t>
      </w:r>
      <w:r>
        <w:rPr>
          <w:rFonts w:hint="default" w:ascii="Times New Roman" w:hAnsi="Times New Roman" w:cs="Times New Roman"/>
          <w:sz w:val="24"/>
          <w:szCs w:val="24"/>
          <w:lang w:val="en-US" w:eastAsia="zh-CN"/>
        </w:rPr>
        <w:t>[5]</w:t>
      </w:r>
    </w:p>
    <w:p>
      <w:pPr>
        <w:spacing w:after="0" w:line="240" w:lineRule="auto"/>
        <w:jc w:val="cente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drawing>
          <wp:inline distT="0" distB="0" distL="114300" distR="114300">
            <wp:extent cx="4497705" cy="2077720"/>
            <wp:effectExtent l="0" t="0" r="13335" b="10160"/>
            <wp:docPr id="19" name="图片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
                    <pic:cNvPicPr>
                      <a:picLocks noChangeAspect="1"/>
                    </pic:cNvPicPr>
                  </pic:nvPicPr>
                  <pic:blipFill>
                    <a:blip r:embed="rId23"/>
                    <a:stretch>
                      <a:fillRect/>
                    </a:stretch>
                  </pic:blipFill>
                  <pic:spPr>
                    <a:xfrm>
                      <a:off x="0" y="0"/>
                      <a:ext cx="4497705" cy="2077720"/>
                    </a:xfrm>
                    <a:prstGeom prst="rect">
                      <a:avLst/>
                    </a:prstGeom>
                  </pic:spPr>
                </pic:pic>
              </a:graphicData>
            </a:graphic>
          </wp:inline>
        </w:drawing>
      </w:r>
    </w:p>
    <w:p>
      <w:pPr>
        <w:ind w:firstLine="420"/>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w:t>
      </w:r>
      <w:r>
        <w:rPr>
          <w:rFonts w:hint="default" w:cs="Times New Roman"/>
          <w:lang w:val="en-US" w:eastAsia="zh-CN"/>
        </w:rPr>
        <w:t xml:space="preserve"> </w:t>
      </w:r>
      <w:r>
        <w:rPr>
          <w:rFonts w:hint="eastAsia" w:ascii="Times New Roman" w:hAnsi="Times New Roman" w:eastAsia="宋体" w:cs="Times New Roman"/>
          <w:lang w:val="en-US" w:eastAsia="zh-CN"/>
        </w:rPr>
        <w:t>2-4 SSO</w:t>
      </w:r>
      <w:r>
        <w:rPr>
          <w:rFonts w:hint="eastAsia" w:cs="Times New Roman"/>
          <w:lang w:val="en-US" w:eastAsia="zh-CN"/>
        </w:rPr>
        <w:t>优化的指针指向</w:t>
      </w:r>
    </w:p>
    <w:p>
      <w:pPr>
        <w:spacing w:after="0" w:line="400" w:lineRule="exact"/>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当字符串的长度变长，达到长字符串的标准（不同编译器的规定不一样），就会恢复一般的内存模型</w:t>
      </w:r>
      <w:r>
        <w:rPr>
          <w:rFonts w:hint="eastAsia" w:ascii="Times New Roman" w:hAnsi="Times New Roman" w:cs="Times New Roman"/>
          <w:sz w:val="24"/>
          <w:szCs w:val="24"/>
          <w:lang w:val="en-US" w:eastAsia="zh-CN"/>
        </w:rPr>
        <w:t>。</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关于</w:t>
      </w:r>
      <w:r>
        <w:rPr>
          <w:rFonts w:hint="eastAsia" w:ascii="Times New Roman" w:hAnsi="Times New Roman" w:cs="Times New Roman"/>
          <w:sz w:val="24"/>
          <w:szCs w:val="24"/>
          <w:lang w:val="en-US" w:eastAsia="zh-CN"/>
        </w:rPr>
        <w:t>SSO</w:t>
      </w:r>
      <w:r>
        <w:rPr>
          <w:rFonts w:hint="default" w:ascii="Times New Roman" w:hAnsi="Times New Roman" w:cs="Times New Roman"/>
          <w:sz w:val="24"/>
          <w:szCs w:val="24"/>
          <w:lang w:val="en-US" w:eastAsia="zh-CN"/>
        </w:rPr>
        <w:t>优化的下的字符串的拷贝，由于内存模型中仍然存在指针，显然是一个深拷贝，可以写一个程序测试一下，顺便看一下std::string的SSO优化的表现</w:t>
      </w:r>
      <w:r>
        <w:rPr>
          <w:rFonts w:hint="eastAsia" w:ascii="Times New Roman" w:hAnsi="Times New Roman" w:cs="Times New Roman"/>
          <w:sz w:val="24"/>
          <w:szCs w:val="24"/>
          <w:lang w:val="en-US" w:eastAsia="zh-CN"/>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4078F2"/>
          <w:spacing w:val="0"/>
          <w:sz w:val="20"/>
          <w:szCs w:val="20"/>
          <w:shd w:val="clear" w:fill="F8F8F8"/>
        </w:rPr>
        <w:t>#include </w:t>
      </w:r>
      <w:r>
        <w:rPr>
          <w:rFonts w:hint="default" w:ascii="MonoLisa-Regular" w:hAnsi="MonoLisa-Regular" w:eastAsia="Consolas" w:cs="MonoLisa-Regular"/>
          <w:i w:val="0"/>
          <w:caps w:val="0"/>
          <w:color w:val="50A14F"/>
          <w:spacing w:val="0"/>
          <w:sz w:val="20"/>
          <w:szCs w:val="20"/>
          <w:shd w:val="clear" w:fill="F8F8F8"/>
        </w:rPr>
        <w:t>&lt;iostream&gt;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4078F2"/>
          <w:spacing w:val="0"/>
          <w:sz w:val="20"/>
          <w:szCs w:val="20"/>
          <w:shd w:val="clear" w:fill="FFFFFF"/>
        </w:rPr>
        <w:t>#include </w:t>
      </w:r>
      <w:r>
        <w:rPr>
          <w:rFonts w:hint="default" w:ascii="MonoLisa-Regular" w:hAnsi="MonoLisa-Regular" w:eastAsia="Consolas" w:cs="MonoLisa-Regular"/>
          <w:i w:val="0"/>
          <w:caps w:val="0"/>
          <w:color w:val="50A14F"/>
          <w:spacing w:val="0"/>
          <w:sz w:val="20"/>
          <w:szCs w:val="20"/>
          <w:shd w:val="clear" w:fill="FFFFFF"/>
        </w:rPr>
        <w:t>&lt;string&gt;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A626A4"/>
          <w:spacing w:val="0"/>
          <w:sz w:val="20"/>
          <w:szCs w:val="20"/>
          <w:shd w:val="clear" w:fill="FFFFFF"/>
        </w:rPr>
        <w:t>int</w:t>
      </w: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4078F2"/>
          <w:spacing w:val="0"/>
          <w:sz w:val="20"/>
          <w:szCs w:val="20"/>
          <w:shd w:val="clear" w:fill="FFFFFF"/>
        </w:rPr>
        <w:t>main</w:t>
      </w:r>
      <w:r>
        <w:rPr>
          <w:rFonts w:hint="default" w:ascii="MonoLisa-Regular" w:hAnsi="MonoLisa-Regular" w:eastAsia="Consolas" w:cs="MonoLisa-Regular"/>
          <w:i w:val="0"/>
          <w:caps w:val="0"/>
          <w:color w:val="5C5C5C"/>
          <w:spacing w:val="0"/>
          <w:sz w:val="20"/>
          <w:szCs w:val="2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bdr w:val="single" w:color="6CE26C" w:sz="12"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C18401"/>
          <w:spacing w:val="0"/>
          <w:sz w:val="20"/>
          <w:szCs w:val="20"/>
          <w:shd w:val="clear" w:fill="FFFFFF"/>
        </w:rPr>
        <w:t>std</w:t>
      </w:r>
      <w:r>
        <w:rPr>
          <w:rFonts w:hint="default" w:ascii="MonoLisa-Regular" w:hAnsi="MonoLisa-Regular" w:eastAsia="Consolas" w:cs="MonoLisa-Regular"/>
          <w:i w:val="0"/>
          <w:caps w:val="0"/>
          <w:color w:val="5C5C5C"/>
          <w:spacing w:val="0"/>
          <w:sz w:val="20"/>
          <w:szCs w:val="20"/>
          <w:shd w:val="clear" w:fill="FFFFFF"/>
        </w:rPr>
        <w:t>::</w:t>
      </w:r>
      <w:r>
        <w:rPr>
          <w:rFonts w:hint="default" w:ascii="MonoLisa-Regular" w:hAnsi="MonoLisa-Regular" w:eastAsia="Consolas" w:cs="MonoLisa-Regular"/>
          <w:i w:val="0"/>
          <w:caps w:val="0"/>
          <w:color w:val="C18401"/>
          <w:spacing w:val="0"/>
          <w:sz w:val="20"/>
          <w:szCs w:val="20"/>
          <w:shd w:val="clear" w:fill="FFFFFF"/>
        </w:rPr>
        <w:t>string</w:t>
      </w:r>
      <w:r>
        <w:rPr>
          <w:rFonts w:hint="default" w:ascii="MonoLisa-Regular" w:hAnsi="MonoLisa-Regular" w:eastAsia="Consolas" w:cs="MonoLisa-Regular"/>
          <w:i w:val="0"/>
          <w:caps w:val="0"/>
          <w:color w:val="5C5C5C"/>
          <w:spacing w:val="0"/>
          <w:sz w:val="20"/>
          <w:szCs w:val="20"/>
          <w:shd w:val="clear" w:fill="FFFFFF"/>
        </w:rPr>
        <w:t> a{</w:t>
      </w:r>
      <w:r>
        <w:rPr>
          <w:rFonts w:hint="default" w:ascii="MonoLisa-Regular" w:hAnsi="MonoLisa-Regular" w:eastAsia="Consolas" w:cs="MonoLisa-Regular"/>
          <w:i w:val="0"/>
          <w:caps w:val="0"/>
          <w:color w:val="50A14F"/>
          <w:spacing w:val="0"/>
          <w:sz w:val="20"/>
          <w:szCs w:val="20"/>
          <w:shd w:val="clear" w:fill="FFFFFF"/>
        </w:rPr>
        <w:t>"one"</w:t>
      </w:r>
      <w:r>
        <w:rPr>
          <w:rFonts w:hint="default" w:ascii="MonoLisa-Regular" w:hAnsi="MonoLisa-Regular" w:eastAsia="Consolas" w:cs="MonoLisa-Regular"/>
          <w:i w:val="0"/>
          <w:caps w:val="0"/>
          <w:color w:val="5C5C5C"/>
          <w:spacing w:val="0"/>
          <w:sz w:val="20"/>
          <w:szCs w:val="2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auto</w:t>
      </w:r>
      <w:r>
        <w:rPr>
          <w:rFonts w:hint="default" w:ascii="MonoLisa-Regular" w:hAnsi="MonoLisa-Regular" w:eastAsia="Consolas" w:cs="MonoLisa-Regular"/>
          <w:i w:val="0"/>
          <w:caps w:val="0"/>
          <w:color w:val="5C5C5C"/>
          <w:spacing w:val="0"/>
          <w:sz w:val="20"/>
          <w:szCs w:val="20"/>
          <w:shd w:val="clear" w:fill="F8F8F8"/>
        </w:rPr>
        <w:t> b = a;</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C18401"/>
          <w:spacing w:val="0"/>
          <w:sz w:val="20"/>
          <w:szCs w:val="20"/>
          <w:shd w:val="clear" w:fill="F8F8F8"/>
        </w:rPr>
        <w:t>std</w:t>
      </w:r>
      <w:r>
        <w:rPr>
          <w:rFonts w:hint="default" w:ascii="MonoLisa-Regular" w:hAnsi="MonoLisa-Regular" w:eastAsia="Consolas" w:cs="MonoLisa-Regular"/>
          <w:i w:val="0"/>
          <w:caps w:val="0"/>
          <w:color w:val="5C5C5C"/>
          <w:spacing w:val="0"/>
          <w:sz w:val="20"/>
          <w:szCs w:val="20"/>
          <w:shd w:val="clear" w:fill="F8F8F8"/>
        </w:rPr>
        <w:t>::</w:t>
      </w:r>
      <w:r>
        <w:rPr>
          <w:rFonts w:hint="default" w:ascii="MonoLisa-Regular" w:hAnsi="MonoLisa-Regular" w:eastAsia="Consolas" w:cs="MonoLisa-Regular"/>
          <w:i w:val="0"/>
          <w:caps w:val="0"/>
          <w:color w:val="C18401"/>
          <w:spacing w:val="0"/>
          <w:sz w:val="20"/>
          <w:szCs w:val="20"/>
          <w:shd w:val="clear" w:fill="F8F8F8"/>
        </w:rPr>
        <w:t>string</w:t>
      </w:r>
      <w:r>
        <w:rPr>
          <w:rFonts w:hint="default" w:ascii="MonoLisa-Regular" w:hAnsi="MonoLisa-Regular" w:eastAsia="Consolas" w:cs="MonoLisa-Regular"/>
          <w:i w:val="0"/>
          <w:caps w:val="0"/>
          <w:color w:val="5C5C5C"/>
          <w:spacing w:val="0"/>
          <w:sz w:val="20"/>
          <w:szCs w:val="20"/>
          <w:shd w:val="clear" w:fill="F8F8F8"/>
        </w:rPr>
        <w:t> c{</w:t>
      </w:r>
      <w:r>
        <w:rPr>
          <w:rFonts w:hint="default" w:ascii="MonoLisa-Regular" w:hAnsi="MonoLisa-Regular" w:eastAsia="Consolas" w:cs="MonoLisa-Regular"/>
          <w:i w:val="0"/>
          <w:caps w:val="0"/>
          <w:color w:val="50A14F"/>
          <w:spacing w:val="0"/>
          <w:sz w:val="20"/>
          <w:szCs w:val="20"/>
          <w:shd w:val="clear" w:fill="F8F8F8"/>
        </w:rPr>
        <w:t>"twooooooooooooooooooooooooooooooooooooooooooooo"</w:t>
      </w:r>
      <w:r>
        <w:rPr>
          <w:rFonts w:hint="default" w:ascii="MonoLisa-Regular" w:hAnsi="MonoLisa-Regular" w:eastAsia="Consolas" w:cs="MonoLisa-Regular"/>
          <w:i w:val="0"/>
          <w:caps w:val="0"/>
          <w:color w:val="5C5C5C"/>
          <w:spacing w:val="0"/>
          <w:sz w:val="20"/>
          <w:szCs w:val="2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C18401"/>
          <w:spacing w:val="0"/>
          <w:sz w:val="20"/>
          <w:szCs w:val="20"/>
          <w:shd w:val="clear" w:fill="F8F8F8"/>
        </w:rPr>
        <w:t>printf</w:t>
      </w:r>
      <w:r>
        <w:rPr>
          <w:rFonts w:hint="default" w:ascii="MonoLisa-Regular" w:hAnsi="MonoLisa-Regular" w:eastAsia="Consolas" w:cs="MonoLisa-Regular"/>
          <w:i w:val="0"/>
          <w:caps w:val="0"/>
          <w:color w:val="5C5C5C"/>
          <w:spacing w:val="0"/>
          <w:sz w:val="20"/>
          <w:szCs w:val="20"/>
          <w:shd w:val="clear" w:fill="F8F8F8"/>
        </w:rPr>
        <w:t>(</w:t>
      </w:r>
      <w:r>
        <w:rPr>
          <w:rFonts w:hint="default" w:ascii="MonoLisa-Regular" w:hAnsi="MonoLisa-Regular" w:eastAsia="Consolas" w:cs="MonoLisa-Regular"/>
          <w:i w:val="0"/>
          <w:caps w:val="0"/>
          <w:color w:val="50A14F"/>
          <w:spacing w:val="0"/>
          <w:sz w:val="20"/>
          <w:szCs w:val="20"/>
          <w:shd w:val="clear" w:fill="F8F8F8"/>
        </w:rPr>
        <w:t>"a address: %p, c_str address: %p\n"</w:t>
      </w:r>
      <w:r>
        <w:rPr>
          <w:rFonts w:hint="default" w:ascii="MonoLisa-Regular" w:hAnsi="MonoLisa-Regular" w:eastAsia="Consolas" w:cs="MonoLisa-Regular"/>
          <w:i w:val="0"/>
          <w:caps w:val="0"/>
          <w:color w:val="5C5C5C"/>
          <w:spacing w:val="0"/>
          <w:sz w:val="20"/>
          <w:szCs w:val="20"/>
          <w:shd w:val="clear" w:fill="F8F8F8"/>
        </w:rPr>
        <w:t>, &amp;a, a.c_str());</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C18401"/>
          <w:spacing w:val="0"/>
          <w:sz w:val="20"/>
          <w:szCs w:val="20"/>
          <w:shd w:val="clear" w:fill="FFFFFF"/>
        </w:rPr>
        <w:t>printf</w:t>
      </w:r>
      <w:r>
        <w:rPr>
          <w:rFonts w:hint="default" w:ascii="MonoLisa-Regular" w:hAnsi="MonoLisa-Regular" w:eastAsia="Consolas" w:cs="MonoLisa-Regular"/>
          <w:i w:val="0"/>
          <w:caps w:val="0"/>
          <w:color w:val="5C5C5C"/>
          <w:spacing w:val="0"/>
          <w:sz w:val="20"/>
          <w:szCs w:val="20"/>
          <w:shd w:val="clear" w:fill="FFFFFF"/>
        </w:rPr>
        <w:t>(</w:t>
      </w:r>
      <w:r>
        <w:rPr>
          <w:rFonts w:hint="default" w:ascii="MonoLisa-Regular" w:hAnsi="MonoLisa-Regular" w:eastAsia="Consolas" w:cs="MonoLisa-Regular"/>
          <w:i w:val="0"/>
          <w:caps w:val="0"/>
          <w:color w:val="50A14F"/>
          <w:spacing w:val="0"/>
          <w:sz w:val="20"/>
          <w:szCs w:val="20"/>
          <w:shd w:val="clear" w:fill="FFFFFF"/>
        </w:rPr>
        <w:t>"b address: %p, c_str address: %p\n"</w:t>
      </w:r>
      <w:r>
        <w:rPr>
          <w:rFonts w:hint="default" w:ascii="MonoLisa-Regular" w:hAnsi="MonoLisa-Regular" w:eastAsia="Consolas" w:cs="MonoLisa-Regular"/>
          <w:i w:val="0"/>
          <w:caps w:val="0"/>
          <w:color w:val="5C5C5C"/>
          <w:spacing w:val="0"/>
          <w:sz w:val="20"/>
          <w:szCs w:val="20"/>
          <w:shd w:val="clear" w:fill="FFFFFF"/>
        </w:rPr>
        <w:t>, &amp;b, b.c_str());</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C18401"/>
          <w:spacing w:val="0"/>
          <w:sz w:val="20"/>
          <w:szCs w:val="20"/>
          <w:shd w:val="clear" w:fill="F8F8F8"/>
        </w:rPr>
        <w:t>printf</w:t>
      </w:r>
      <w:r>
        <w:rPr>
          <w:rFonts w:hint="default" w:ascii="MonoLisa-Regular" w:hAnsi="MonoLisa-Regular" w:eastAsia="Consolas" w:cs="MonoLisa-Regular"/>
          <w:i w:val="0"/>
          <w:caps w:val="0"/>
          <w:color w:val="5C5C5C"/>
          <w:spacing w:val="0"/>
          <w:sz w:val="20"/>
          <w:szCs w:val="20"/>
          <w:shd w:val="clear" w:fill="F8F8F8"/>
        </w:rPr>
        <w:t>(</w:t>
      </w:r>
      <w:r>
        <w:rPr>
          <w:rFonts w:hint="default" w:ascii="MonoLisa-Regular" w:hAnsi="MonoLisa-Regular" w:eastAsia="Consolas" w:cs="MonoLisa-Regular"/>
          <w:i w:val="0"/>
          <w:caps w:val="0"/>
          <w:color w:val="50A14F"/>
          <w:spacing w:val="0"/>
          <w:sz w:val="20"/>
          <w:szCs w:val="20"/>
          <w:shd w:val="clear" w:fill="F8F8F8"/>
        </w:rPr>
        <w:t>"c address: %p, c_str address: %p\n"</w:t>
      </w:r>
      <w:r>
        <w:rPr>
          <w:rFonts w:hint="default" w:ascii="MonoLisa-Regular" w:hAnsi="MonoLisa-Regular" w:eastAsia="Consolas" w:cs="MonoLisa-Regular"/>
          <w:i w:val="0"/>
          <w:caps w:val="0"/>
          <w:color w:val="5C5C5C"/>
          <w:spacing w:val="0"/>
          <w:sz w:val="20"/>
          <w:szCs w:val="20"/>
          <w:shd w:val="clear" w:fill="F8F8F8"/>
        </w:rPr>
        <w:t>, &amp;c, c.c_str());</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return</w:t>
      </w: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986801"/>
          <w:spacing w:val="0"/>
          <w:sz w:val="20"/>
          <w:szCs w:val="20"/>
          <w:shd w:val="clear" w:fill="F8F8F8"/>
        </w:rPr>
        <w:t>0</w:t>
      </w:r>
      <w:r>
        <w:rPr>
          <w:rFonts w:hint="default" w:ascii="MonoLisa-Regular" w:hAnsi="MonoLisa-Regular" w:eastAsia="Consolas" w:cs="MonoLisa-Regular"/>
          <w:i w:val="0"/>
          <w:caps w:val="0"/>
          <w:color w:val="5C5C5C"/>
          <w:spacing w:val="0"/>
          <w:sz w:val="20"/>
          <w:szCs w:val="2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执行结果，可以发现完美验证了我们的分析，具体如图2-5：</w:t>
      </w:r>
    </w:p>
    <w:p>
      <w:pPr>
        <w:numPr>
          <w:ilvl w:val="0"/>
          <w:numId w:val="8"/>
        </w:numPr>
        <w:tabs>
          <w:tab w:val="left" w:pos="993"/>
          <w:tab w:val="clear" w:pos="312"/>
        </w:tabs>
        <w:spacing w:after="0" w:line="400" w:lineRule="exact"/>
        <w:ind w:left="426" w:left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a到b经过了一次深拷贝，他们两个的数据区地址不同。</w:t>
      </w:r>
    </w:p>
    <w:p>
      <w:pPr>
        <w:numPr>
          <w:ilvl w:val="0"/>
          <w:numId w:val="8"/>
        </w:numPr>
        <w:tabs>
          <w:tab w:val="left" w:pos="993"/>
          <w:tab w:val="clear" w:pos="312"/>
        </w:tabs>
        <w:spacing w:after="0" w:line="400" w:lineRule="exact"/>
        <w:ind w:left="426" w:left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a、b的本类地址和数据区地址非常相近，而c离的很远。</w:t>
      </w:r>
    </w:p>
    <w:p>
      <w:pPr>
        <w:pStyle w:val="14"/>
        <w:keepNext w:val="0"/>
        <w:keepLines w:val="0"/>
        <w:widowControl/>
        <w:suppressLineNumbers w:val="0"/>
        <w:spacing w:before="0" w:beforeAutospacing="0" w:after="0" w:afterAutospacing="1"/>
        <w:ind w:right="0"/>
        <w:rPr>
          <w:rFonts w:hint="eastAsia" w:ascii="Times New Roman" w:hAnsi="Times New Roman" w:eastAsia="宋体" w:cs="宋体"/>
          <w:b w:val="0"/>
          <w:kern w:val="2"/>
          <w:sz w:val="24"/>
          <w:szCs w:val="24"/>
          <w:lang w:val="en-US" w:eastAsia="zh-CN" w:bidi="ar-SA"/>
        </w:rPr>
      </w:pPr>
      <w:r>
        <w:rPr>
          <w:rFonts w:hint="eastAsia" w:ascii="Times New Roman" w:hAnsi="Times New Roman" w:eastAsia="宋体" w:cs="宋体"/>
          <w:b w:val="0"/>
          <w:kern w:val="2"/>
          <w:sz w:val="24"/>
          <w:szCs w:val="24"/>
          <w:lang w:val="en-US" w:eastAsia="zh-CN" w:bidi="ar-SA"/>
        </w:rPr>
        <w:drawing>
          <wp:inline distT="0" distB="0" distL="114300" distR="114300">
            <wp:extent cx="5755640" cy="586740"/>
            <wp:effectExtent l="0" t="0" r="5080" b="762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24"/>
                    <a:stretch>
                      <a:fillRect/>
                    </a:stretch>
                  </pic:blipFill>
                  <pic:spPr>
                    <a:xfrm>
                      <a:off x="0" y="0"/>
                      <a:ext cx="5755640" cy="586740"/>
                    </a:xfrm>
                    <a:prstGeom prst="rect">
                      <a:avLst/>
                    </a:prstGeom>
                  </pic:spPr>
                </pic:pic>
              </a:graphicData>
            </a:graphic>
          </wp:inline>
        </w:drawing>
      </w:r>
    </w:p>
    <w:p>
      <w:pPr>
        <w:pStyle w:val="14"/>
        <w:keepNext w:val="0"/>
        <w:keepLines w:val="0"/>
        <w:widowControl/>
        <w:suppressLineNumbers w:val="0"/>
        <w:spacing w:before="0" w:beforeAutospacing="0" w:after="0" w:afterAutospacing="1"/>
        <w:ind w:right="0"/>
        <w:jc w:val="center"/>
        <w:rPr>
          <w:rFonts w:hint="eastAsia" w:ascii="Times New Roman" w:hAnsi="Times New Roman" w:cs="宋体"/>
          <w:b w:val="0"/>
          <w:kern w:val="2"/>
          <w:sz w:val="24"/>
          <w:szCs w:val="24"/>
          <w:lang w:val="en-US" w:eastAsia="zh-CN" w:bidi="ar-SA"/>
        </w:rPr>
      </w:pPr>
      <w:r>
        <w:rPr>
          <w:rFonts w:hint="eastAsia" w:ascii="Times New Roman" w:hAnsi="Times New Roman" w:eastAsia="宋体" w:cs="Times New Roman"/>
          <w:kern w:val="2"/>
          <w:sz w:val="21"/>
          <w:szCs w:val="22"/>
          <w:lang w:val="en-US" w:eastAsia="zh-CN" w:bidi="ar-SA"/>
        </w:rPr>
        <w:t>图</w:t>
      </w:r>
      <w:r>
        <w:rPr>
          <w:rFonts w:hint="default" w:ascii="Times New Roman" w:hAnsi="Times New Roman" w:cs="Times New Roman"/>
          <w:kern w:val="2"/>
          <w:sz w:val="21"/>
          <w:szCs w:val="22"/>
          <w:lang w:val="en-US" w:eastAsia="zh-CN" w:bidi="ar-SA"/>
        </w:rPr>
        <w:t xml:space="preserve"> </w:t>
      </w:r>
      <w:r>
        <w:rPr>
          <w:rFonts w:hint="eastAsia" w:ascii="Times New Roman" w:hAnsi="Times New Roman" w:eastAsia="宋体" w:cs="Times New Roman"/>
          <w:kern w:val="2"/>
          <w:sz w:val="21"/>
          <w:szCs w:val="22"/>
          <w:lang w:val="en-US" w:eastAsia="zh-CN" w:bidi="ar-SA"/>
        </w:rPr>
        <w:t>2-5 ss</w:t>
      </w:r>
      <w:r>
        <w:rPr>
          <w:rFonts w:hint="eastAsia" w:ascii="Times New Roman" w:hAnsi="Times New Roman" w:cs="Times New Roman"/>
          <w:kern w:val="2"/>
          <w:sz w:val="21"/>
          <w:szCs w:val="22"/>
          <w:lang w:val="en-US" w:eastAsia="zh-CN" w:bidi="ar-SA"/>
        </w:rPr>
        <w:t>o优化的</w:t>
      </w:r>
      <w:r>
        <w:rPr>
          <w:rFonts w:hint="eastAsia" w:ascii="Times New Roman" w:hAnsi="Times New Roman" w:eastAsia="宋体" w:cs="Times New Roman"/>
          <w:kern w:val="2"/>
          <w:sz w:val="21"/>
          <w:szCs w:val="22"/>
          <w:lang w:val="en-US" w:eastAsia="zh-CN" w:bidi="ar-SA"/>
        </w:rPr>
        <w:t>测试结果</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当然SSO优化也存在一定问题，这就不是这个课题的重点了，后续自行查阅资料。</w:t>
      </w:r>
    </w:p>
    <w:p>
      <w:pPr>
        <w:pStyle w:val="4"/>
        <w:keepNext w:val="0"/>
        <w:keepLines w:val="0"/>
        <w:widowControl/>
        <w:numPr>
          <w:ilvl w:val="2"/>
          <w:numId w:val="1"/>
        </w:numPr>
        <w:spacing w:before="120" w:after="120" w:line="360" w:lineRule="auto"/>
        <w:jc w:val="left"/>
        <w:rPr>
          <w:rFonts w:hint="eastAsia" w:ascii="Times New Roman" w:hAnsi="Times New Roman" w:eastAsia="黑体" w:cs="Times New Roman"/>
          <w:b w:val="0"/>
          <w:kern w:val="0"/>
          <w:sz w:val="24"/>
          <w:szCs w:val="24"/>
          <w:lang w:val="en-US" w:eastAsia="zh-CN"/>
        </w:rPr>
      </w:pPr>
      <w:bookmarkStart w:id="32" w:name="_Toc15634"/>
      <w:bookmarkStart w:id="33" w:name="_Toc15310"/>
      <w:bookmarkStart w:id="34" w:name="_Toc9517"/>
      <w:r>
        <w:rPr>
          <w:rFonts w:hint="eastAsia" w:ascii="Times New Roman" w:hAnsi="Times New Roman" w:eastAsia="黑体" w:cs="Times New Roman"/>
          <w:b w:val="0"/>
          <w:kern w:val="0"/>
          <w:sz w:val="24"/>
          <w:szCs w:val="24"/>
          <w:lang w:val="en-US" w:eastAsia="zh-CN"/>
        </w:rPr>
        <w:t>在LVector中插入std::string</w:t>
      </w:r>
      <w:bookmarkEnd w:id="32"/>
      <w:bookmarkEnd w:id="33"/>
      <w:bookmarkEnd w:id="34"/>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测试LVector的时候，发现prepend std::string的时候程序崩溃，返回的值也不符合预期。</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我们先不管这个LVector是如何实现的，我们知道prepend函数，肯定是调用insert方法，所以去查insert函数，以下给出该部分的相关代码。</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真正做插入的函数叫insertMultiple()，里面有一些算法，不用管他，我们考虑insert函数的逻辑，在目标处进行插入，然后需要把其他的数据前移或者后移，也就是说，需要做内存的移动或者拷贝，问题就处在这里，也就是代码中的moveMemory()中。</w:t>
      </w:r>
      <w:r>
        <w:rPr>
          <w:rFonts w:hint="default" w:ascii="Times New Roman" w:hAnsi="Times New Roman" w:cs="Times New Roman"/>
          <w:sz w:val="24"/>
          <w:szCs w:val="24"/>
          <w:lang w:val="en-US" w:eastAsia="zh-CN"/>
        </w:rPr>
        <w:t>[6]</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A626A4"/>
          <w:spacing w:val="0"/>
          <w:sz w:val="20"/>
          <w:szCs w:val="20"/>
          <w:shd w:val="clear" w:fill="F8F8F8"/>
        </w:rPr>
        <w:t>template</w:t>
      </w:r>
      <w:r>
        <w:rPr>
          <w:rFonts w:hint="default" w:ascii="MonoLisa-Regular" w:hAnsi="MonoLisa-Regular" w:eastAsia="Consolas" w:cs="MonoLisa-Regular"/>
          <w:i w:val="0"/>
          <w:caps w:val="0"/>
          <w:color w:val="5C5C5C"/>
          <w:spacing w:val="0"/>
          <w:sz w:val="20"/>
          <w:szCs w:val="20"/>
          <w:shd w:val="clear" w:fill="F8F8F8"/>
        </w:rPr>
        <w:t> &lt;</w:t>
      </w:r>
      <w:r>
        <w:rPr>
          <w:rFonts w:hint="default" w:ascii="MonoLisa-Regular" w:hAnsi="MonoLisa-Regular" w:eastAsia="Consolas" w:cs="MonoLisa-Regular"/>
          <w:i w:val="0"/>
          <w:caps w:val="0"/>
          <w:color w:val="A626A4"/>
          <w:spacing w:val="0"/>
          <w:sz w:val="20"/>
          <w:szCs w:val="20"/>
          <w:shd w:val="clear" w:fill="F8F8F8"/>
        </w:rPr>
        <w:t>typename</w:t>
      </w:r>
      <w:r>
        <w:rPr>
          <w:rFonts w:hint="default" w:ascii="MonoLisa-Regular" w:hAnsi="MonoLisa-Regular" w:eastAsia="Consolas" w:cs="MonoLisa-Regular"/>
          <w:i w:val="0"/>
          <w:caps w:val="0"/>
          <w:color w:val="5C5C5C"/>
          <w:spacing w:val="0"/>
          <w:sz w:val="20"/>
          <w:szCs w:val="20"/>
          <w:shd w:val="clear" w:fill="F8F8F8"/>
        </w:rPr>
        <w:t> T&gt;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A626A4"/>
          <w:spacing w:val="0"/>
          <w:sz w:val="20"/>
          <w:szCs w:val="20"/>
          <w:shd w:val="clear" w:fill="FFFFFF"/>
        </w:rPr>
        <w:t>inline</w:t>
      </w: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void</w:t>
      </w:r>
      <w:r>
        <w:rPr>
          <w:rFonts w:hint="default" w:ascii="MonoLisa-Regular" w:hAnsi="MonoLisa-Regular" w:eastAsia="Consolas" w:cs="MonoLisa-Regular"/>
          <w:i w:val="0"/>
          <w:caps w:val="0"/>
          <w:color w:val="5C5C5C"/>
          <w:spacing w:val="0"/>
          <w:sz w:val="20"/>
          <w:szCs w:val="20"/>
          <w:shd w:val="clear" w:fill="FFFFFF"/>
        </w:rPr>
        <w:t> LPaddedVector&lt;T&gt;::moveMemory(T *pTargetAddress, T *pSourceAddress, </w:t>
      </w:r>
      <w:r>
        <w:rPr>
          <w:rFonts w:hint="default" w:ascii="MonoLisa-Regular" w:hAnsi="MonoLisa-Regular" w:eastAsia="Consolas" w:cs="MonoLisa-Regular"/>
          <w:i w:val="0"/>
          <w:caps w:val="0"/>
          <w:color w:val="C18401"/>
          <w:spacing w:val="0"/>
          <w:sz w:val="20"/>
          <w:szCs w:val="20"/>
          <w:shd w:val="clear" w:fill="FFFFFF"/>
        </w:rPr>
        <w:t>std</w:t>
      </w:r>
      <w:r>
        <w:rPr>
          <w:rFonts w:hint="default" w:ascii="MonoLisa-Regular" w:hAnsi="MonoLisa-Regular" w:eastAsia="Consolas" w:cs="MonoLisa-Regular"/>
          <w:i w:val="0"/>
          <w:caps w:val="0"/>
          <w:color w:val="5C5C5C"/>
          <w:spacing w:val="0"/>
          <w:sz w:val="20"/>
          <w:szCs w:val="20"/>
          <w:shd w:val="clear" w:fill="FFFFFF"/>
        </w:rPr>
        <w:t>::</w:t>
      </w:r>
      <w:r>
        <w:rPr>
          <w:rFonts w:hint="default" w:ascii="MonoLisa-Regular" w:hAnsi="MonoLisa-Regular" w:eastAsia="Consolas" w:cs="MonoLisa-Regular"/>
          <w:i w:val="0"/>
          <w:caps w:val="0"/>
          <w:color w:val="A626A4"/>
          <w:spacing w:val="0"/>
          <w:sz w:val="20"/>
          <w:szCs w:val="20"/>
          <w:shd w:val="clear" w:fill="FFFFFF"/>
        </w:rPr>
        <w:t>size_t</w:t>
      </w:r>
      <w:r>
        <w:rPr>
          <w:rFonts w:hint="default" w:ascii="MonoLisa-Regular" w:hAnsi="MonoLisa-Regular" w:eastAsia="Consolas" w:cs="MonoLisa-Regular"/>
          <w:i w:val="0"/>
          <w:caps w:val="0"/>
          <w:color w:val="5C5C5C"/>
          <w:spacing w:val="0"/>
          <w:sz w:val="20"/>
          <w:szCs w:val="20"/>
          <w:shd w:val="clear" w:fill="FFFFFF"/>
        </w:rPr>
        <w:t> count)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C18401"/>
          <w:spacing w:val="0"/>
          <w:sz w:val="20"/>
          <w:szCs w:val="20"/>
          <w:shd w:val="clear" w:fill="FFFFFF"/>
        </w:rPr>
        <w:t>std</w:t>
      </w:r>
      <w:r>
        <w:rPr>
          <w:rFonts w:hint="default" w:ascii="MonoLisa-Regular" w:hAnsi="MonoLisa-Regular" w:eastAsia="Consolas" w:cs="MonoLisa-Regular"/>
          <w:i w:val="0"/>
          <w:caps w:val="0"/>
          <w:color w:val="5C5C5C"/>
          <w:spacing w:val="0"/>
          <w:sz w:val="20"/>
          <w:szCs w:val="20"/>
          <w:shd w:val="clear" w:fill="FFFFFF"/>
        </w:rPr>
        <w:t>::memmove(pTargetAddress, pSourceAddress, count * </w:t>
      </w:r>
      <w:r>
        <w:rPr>
          <w:rFonts w:hint="default" w:ascii="MonoLisa-Regular" w:hAnsi="MonoLisa-Regular" w:eastAsia="Consolas" w:cs="MonoLisa-Regular"/>
          <w:i w:val="0"/>
          <w:caps w:val="0"/>
          <w:color w:val="A626A4"/>
          <w:spacing w:val="0"/>
          <w:sz w:val="20"/>
          <w:szCs w:val="20"/>
          <w:shd w:val="clear" w:fill="FFFFFF"/>
        </w:rPr>
        <w:t>sizeof</w:t>
      </w:r>
      <w:r>
        <w:rPr>
          <w:rFonts w:hint="default" w:ascii="MonoLisa-Regular" w:hAnsi="MonoLisa-Regular" w:eastAsia="Consolas" w:cs="MonoLisa-Regular"/>
          <w:i w:val="0"/>
          <w:caps w:val="0"/>
          <w:color w:val="5C5C5C"/>
          <w:spacing w:val="0"/>
          <w:sz w:val="20"/>
          <w:szCs w:val="20"/>
          <w:shd w:val="clear" w:fill="FFFFFF"/>
        </w:rPr>
        <w:t>(T));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可以发现，moveMemory是直接调用的std::memmove，直接把原内存给移动过去了，乍一看好像没什么毛病，搬运就搬运呗，但是注意，使用了std::memmove，对象仅仅是换了一个位置，里面的数据什么都没变，现在把这个同std::string的SSO优化结合起来。</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从左边移动到右边，capacity、size、data都没有问题，关键在于这个指针，前面说过，里面的数据仅仅是换了一个位置，那指针指向的还是原先的地址啊，而原先的地址现在如何？不知道，可能被覆盖，可能被释放了，因此就会出现上面的问题。</w:t>
      </w:r>
    </w:p>
    <w:p>
      <w:pPr>
        <w:pStyle w:val="14"/>
        <w:keepNext w:val="0"/>
        <w:keepLines w:val="0"/>
        <w:widowControl/>
        <w:suppressLineNumbers w:val="0"/>
        <w:spacing w:before="0" w:beforeAutospacing="0" w:after="0" w:afterAutospacing="1"/>
        <w:ind w:right="0"/>
        <w:rPr>
          <w:rFonts w:hint="eastAsia" w:ascii="Times New Roman" w:hAnsi="Times New Roman" w:cs="宋体"/>
          <w:b w:val="0"/>
          <w:kern w:val="2"/>
          <w:sz w:val="24"/>
          <w:szCs w:val="24"/>
          <w:lang w:val="en-US" w:eastAsia="zh-CN" w:bidi="ar-SA"/>
        </w:rPr>
      </w:pPr>
      <w:r>
        <w:rPr>
          <w:rFonts w:hint="eastAsia" w:ascii="Times New Roman" w:hAnsi="Times New Roman" w:cs="宋体"/>
          <w:b w:val="0"/>
          <w:kern w:val="2"/>
          <w:sz w:val="24"/>
          <w:szCs w:val="24"/>
          <w:lang w:val="en-US" w:eastAsia="zh-CN" w:bidi="ar-SA"/>
        </w:rPr>
        <w:drawing>
          <wp:inline distT="0" distB="0" distL="114300" distR="114300">
            <wp:extent cx="5010785" cy="2343785"/>
            <wp:effectExtent l="0" t="0" r="3175" b="3175"/>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25"/>
                    <a:stretch>
                      <a:fillRect/>
                    </a:stretch>
                  </pic:blipFill>
                  <pic:spPr>
                    <a:xfrm>
                      <a:off x="0" y="0"/>
                      <a:ext cx="5010785" cy="2343785"/>
                    </a:xfrm>
                    <a:prstGeom prst="rect">
                      <a:avLst/>
                    </a:prstGeom>
                  </pic:spPr>
                </pic:pic>
              </a:graphicData>
            </a:graphic>
          </wp:inline>
        </w:drawing>
      </w:r>
    </w:p>
    <w:p>
      <w:pPr>
        <w:pStyle w:val="14"/>
        <w:keepNext w:val="0"/>
        <w:keepLines w:val="0"/>
        <w:widowControl/>
        <w:suppressLineNumbers w:val="0"/>
        <w:spacing w:before="0" w:beforeAutospacing="0" w:after="0" w:afterAutospacing="1"/>
        <w:ind w:right="0"/>
        <w:jc w:val="center"/>
        <w:rPr>
          <w:rFonts w:hint="eastAsia" w:ascii="Times New Roman" w:hAnsi="Times New Roman" w:cs="宋体"/>
          <w:b w:val="0"/>
          <w:kern w:val="2"/>
          <w:sz w:val="24"/>
          <w:szCs w:val="24"/>
          <w:lang w:val="en-US" w:eastAsia="zh-CN" w:bidi="ar-SA"/>
        </w:rPr>
      </w:pPr>
      <w:r>
        <w:rPr>
          <w:rFonts w:hint="eastAsia" w:ascii="Times New Roman" w:hAnsi="Times New Roman" w:eastAsia="宋体" w:cs="Times New Roman"/>
          <w:kern w:val="2"/>
          <w:sz w:val="21"/>
          <w:szCs w:val="22"/>
          <w:lang w:val="en-US" w:eastAsia="zh-CN" w:bidi="ar-SA"/>
        </w:rPr>
        <w:t>图</w:t>
      </w:r>
      <w:r>
        <w:rPr>
          <w:rFonts w:hint="default" w:ascii="Times New Roman" w:hAnsi="Times New Roman" w:cs="Times New Roman"/>
          <w:kern w:val="2"/>
          <w:sz w:val="21"/>
          <w:szCs w:val="22"/>
          <w:lang w:val="en-US" w:eastAsia="zh-CN" w:bidi="ar-SA"/>
        </w:rPr>
        <w:t xml:space="preserve"> </w:t>
      </w:r>
      <w:r>
        <w:rPr>
          <w:rFonts w:hint="eastAsia" w:ascii="Times New Roman" w:hAnsi="Times New Roman" w:eastAsia="宋体" w:cs="Times New Roman"/>
          <w:kern w:val="2"/>
          <w:sz w:val="21"/>
          <w:szCs w:val="22"/>
          <w:lang w:val="en-US" w:eastAsia="zh-CN" w:bidi="ar-SA"/>
        </w:rPr>
        <w:t>2-6 memmove的内存模型图</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分析了问题的来源，那解决问题就好办了，比如可以为std::string做特化，让他在这里使用拷贝的策略，这样能解决问题。</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注意：这里的拷贝和前面移动导致的类似浅拷贝不一样，这里的拷贝是通过分配器构造，实际上调用的是std::string的拷贝构造函数，不管std::string是哪种优化方式，深拷贝他是必然做的，也就是说那根pointer就指向的是自身的data而不是之前的了，这样就是对的。</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A626A4"/>
          <w:spacing w:val="0"/>
          <w:sz w:val="20"/>
          <w:szCs w:val="20"/>
          <w:shd w:val="clear" w:fill="F8F8F8"/>
        </w:rPr>
        <w:t>template</w:t>
      </w:r>
      <w:r>
        <w:rPr>
          <w:rFonts w:hint="default" w:ascii="MonoLisa-Regular" w:hAnsi="MonoLisa-Regular" w:eastAsia="Consolas" w:cs="MonoLisa-Regular"/>
          <w:i w:val="0"/>
          <w:caps w:val="0"/>
          <w:color w:val="5C5C5C"/>
          <w:spacing w:val="0"/>
          <w:sz w:val="20"/>
          <w:szCs w:val="20"/>
          <w:shd w:val="clear" w:fill="F8F8F8"/>
        </w:rPr>
        <w:t> &lt;&gt;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A626A4"/>
          <w:spacing w:val="0"/>
          <w:sz w:val="20"/>
          <w:szCs w:val="20"/>
          <w:shd w:val="clear" w:fill="FFFFFF"/>
        </w:rPr>
        <w:t>inline</w:t>
      </w: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void</w:t>
      </w:r>
      <w:r>
        <w:rPr>
          <w:rFonts w:hint="default" w:ascii="MonoLisa-Regular" w:hAnsi="MonoLisa-Regular" w:eastAsia="Consolas" w:cs="MonoLisa-Regular"/>
          <w:i w:val="0"/>
          <w:caps w:val="0"/>
          <w:color w:val="5C5C5C"/>
          <w:spacing w:val="0"/>
          <w:sz w:val="20"/>
          <w:szCs w:val="20"/>
          <w:shd w:val="clear" w:fill="FFFFFF"/>
        </w:rPr>
        <w:t> LPaddedVector&lt;</w:t>
      </w:r>
      <w:r>
        <w:rPr>
          <w:rFonts w:hint="default" w:ascii="MonoLisa-Regular" w:hAnsi="MonoLisa-Regular" w:eastAsia="Consolas" w:cs="MonoLisa-Regular"/>
          <w:i w:val="0"/>
          <w:caps w:val="0"/>
          <w:color w:val="C18401"/>
          <w:spacing w:val="0"/>
          <w:sz w:val="20"/>
          <w:szCs w:val="20"/>
          <w:shd w:val="clear" w:fill="FFFFFF"/>
        </w:rPr>
        <w:t>std</w:t>
      </w:r>
      <w:r>
        <w:rPr>
          <w:rFonts w:hint="default" w:ascii="MonoLisa-Regular" w:hAnsi="MonoLisa-Regular" w:eastAsia="Consolas" w:cs="MonoLisa-Regular"/>
          <w:i w:val="0"/>
          <w:caps w:val="0"/>
          <w:color w:val="5C5C5C"/>
          <w:spacing w:val="0"/>
          <w:sz w:val="20"/>
          <w:szCs w:val="20"/>
          <w:shd w:val="clear" w:fill="FFFFFF"/>
        </w:rPr>
        <w:t>::</w:t>
      </w:r>
      <w:r>
        <w:rPr>
          <w:rFonts w:hint="default" w:ascii="MonoLisa-Regular" w:hAnsi="MonoLisa-Regular" w:eastAsia="Consolas" w:cs="MonoLisa-Regular"/>
          <w:i w:val="0"/>
          <w:caps w:val="0"/>
          <w:color w:val="C18401"/>
          <w:spacing w:val="0"/>
          <w:sz w:val="20"/>
          <w:szCs w:val="20"/>
          <w:shd w:val="clear" w:fill="FFFFFF"/>
        </w:rPr>
        <w:t>string</w:t>
      </w:r>
      <w:r>
        <w:rPr>
          <w:rFonts w:hint="default" w:ascii="MonoLisa-Regular" w:hAnsi="MonoLisa-Regular" w:eastAsia="Consolas" w:cs="MonoLisa-Regular"/>
          <w:i w:val="0"/>
          <w:caps w:val="0"/>
          <w:color w:val="5C5C5C"/>
          <w:spacing w:val="0"/>
          <w:sz w:val="20"/>
          <w:szCs w:val="20"/>
          <w:shd w:val="clear" w:fill="FFFFFF"/>
        </w:rPr>
        <w:t>&gt;::copyConstruct(</w:t>
      </w:r>
      <w:r>
        <w:rPr>
          <w:rFonts w:hint="default" w:ascii="MonoLisa-Regular" w:hAnsi="MonoLisa-Regular" w:eastAsia="Consolas" w:cs="MonoLisa-Regular"/>
          <w:i w:val="0"/>
          <w:caps w:val="0"/>
          <w:color w:val="C18401"/>
          <w:spacing w:val="0"/>
          <w:sz w:val="20"/>
          <w:szCs w:val="20"/>
          <w:shd w:val="clear" w:fill="FFFFFF"/>
        </w:rPr>
        <w:t>std</w:t>
      </w:r>
      <w:r>
        <w:rPr>
          <w:rFonts w:hint="default" w:ascii="MonoLisa-Regular" w:hAnsi="MonoLisa-Regular" w:eastAsia="Consolas" w:cs="MonoLisa-Regular"/>
          <w:i w:val="0"/>
          <w:caps w:val="0"/>
          <w:color w:val="5C5C5C"/>
          <w:spacing w:val="0"/>
          <w:sz w:val="20"/>
          <w:szCs w:val="20"/>
          <w:shd w:val="clear" w:fill="FFFFFF"/>
        </w:rPr>
        <w:t>::</w:t>
      </w:r>
      <w:r>
        <w:rPr>
          <w:rFonts w:hint="default" w:ascii="MonoLisa-Regular" w:hAnsi="MonoLisa-Regular" w:eastAsia="Consolas" w:cs="MonoLisa-Regular"/>
          <w:i w:val="0"/>
          <w:caps w:val="0"/>
          <w:color w:val="C18401"/>
          <w:spacing w:val="0"/>
          <w:sz w:val="20"/>
          <w:szCs w:val="20"/>
          <w:shd w:val="clear" w:fill="FFFFFF"/>
        </w:rPr>
        <w:t>string</w:t>
      </w:r>
      <w:r>
        <w:rPr>
          <w:rFonts w:hint="default" w:ascii="MonoLisa-Regular" w:hAnsi="MonoLisa-Regular" w:eastAsia="Consolas" w:cs="MonoLisa-Regular"/>
          <w:i w:val="0"/>
          <w:caps w:val="0"/>
          <w:color w:val="5C5C5C"/>
          <w:spacing w:val="0"/>
          <w:sz w:val="20"/>
          <w:szCs w:val="20"/>
          <w:shd w:val="clear" w:fill="FFFFFF"/>
        </w:rPr>
        <w:t> *pTargetAddress, </w:t>
      </w:r>
      <w:r>
        <w:rPr>
          <w:rFonts w:hint="default" w:ascii="MonoLisa-Regular" w:hAnsi="MonoLisa-Regular" w:eastAsia="Consolas" w:cs="MonoLisa-Regular"/>
          <w:i w:val="0"/>
          <w:caps w:val="0"/>
          <w:color w:val="A626A4"/>
          <w:spacing w:val="0"/>
          <w:sz w:val="20"/>
          <w:szCs w:val="20"/>
          <w:shd w:val="clear" w:fill="FFFFFF"/>
        </w:rPr>
        <w:t>const</w:t>
      </w: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C18401"/>
          <w:spacing w:val="0"/>
          <w:sz w:val="20"/>
          <w:szCs w:val="20"/>
          <w:shd w:val="clear" w:fill="FFFFFF"/>
        </w:rPr>
        <w:t>std</w:t>
      </w:r>
      <w:r>
        <w:rPr>
          <w:rFonts w:hint="default" w:ascii="MonoLisa-Regular" w:hAnsi="MonoLisa-Regular" w:eastAsia="Consolas" w:cs="MonoLisa-Regular"/>
          <w:i w:val="0"/>
          <w:caps w:val="0"/>
          <w:color w:val="5C5C5C"/>
          <w:spacing w:val="0"/>
          <w:sz w:val="20"/>
          <w:szCs w:val="20"/>
          <w:shd w:val="clear" w:fill="FFFFFF"/>
        </w:rPr>
        <w:t>::</w:t>
      </w:r>
      <w:r>
        <w:rPr>
          <w:rFonts w:hint="default" w:ascii="MonoLisa-Regular" w:hAnsi="MonoLisa-Regular" w:eastAsia="Consolas" w:cs="MonoLisa-Regular"/>
          <w:i w:val="0"/>
          <w:caps w:val="0"/>
          <w:color w:val="C18401"/>
          <w:spacing w:val="0"/>
          <w:sz w:val="20"/>
          <w:szCs w:val="20"/>
          <w:shd w:val="clear" w:fill="FFFFFF"/>
        </w:rPr>
        <w:t>string</w:t>
      </w:r>
      <w:r>
        <w:rPr>
          <w:rFonts w:hint="default" w:ascii="MonoLisa-Regular" w:hAnsi="MonoLisa-Regular" w:eastAsia="Consolas" w:cs="MonoLisa-Regular"/>
          <w:i w:val="0"/>
          <w:caps w:val="0"/>
          <w:color w:val="5C5C5C"/>
          <w:spacing w:val="0"/>
          <w:sz w:val="20"/>
          <w:szCs w:val="20"/>
          <w:shd w:val="clear" w:fill="FFFFFF"/>
        </w:rPr>
        <w:t> &amp;itemToCopy)</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sm_allocator.construct(pTargetAddress, itemToCopy.data(), itemToCopy.size());</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A626A4"/>
          <w:spacing w:val="0"/>
          <w:sz w:val="20"/>
          <w:szCs w:val="20"/>
          <w:shd w:val="clear" w:fill="F8F8F8"/>
        </w:rPr>
        <w:t>template</w:t>
      </w:r>
      <w:r>
        <w:rPr>
          <w:rFonts w:hint="default" w:ascii="MonoLisa-Regular" w:hAnsi="MonoLisa-Regular" w:eastAsia="Consolas" w:cs="MonoLisa-Regular"/>
          <w:i w:val="0"/>
          <w:caps w:val="0"/>
          <w:color w:val="5C5C5C"/>
          <w:spacing w:val="0"/>
          <w:sz w:val="20"/>
          <w:szCs w:val="20"/>
          <w:shd w:val="clear" w:fill="F8F8F8"/>
        </w:rPr>
        <w:t> &lt;&gt;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A626A4"/>
          <w:spacing w:val="0"/>
          <w:sz w:val="20"/>
          <w:szCs w:val="20"/>
          <w:shd w:val="clear" w:fill="FFFFFF"/>
        </w:rPr>
        <w:t>inline</w:t>
      </w: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void</w:t>
      </w:r>
      <w:r>
        <w:rPr>
          <w:rFonts w:hint="default" w:ascii="MonoLisa-Regular" w:hAnsi="MonoLisa-Regular" w:eastAsia="Consolas" w:cs="MonoLisa-Regular"/>
          <w:i w:val="0"/>
          <w:caps w:val="0"/>
          <w:color w:val="5C5C5C"/>
          <w:spacing w:val="0"/>
          <w:sz w:val="20"/>
          <w:szCs w:val="20"/>
          <w:shd w:val="clear" w:fill="FFFFFF"/>
        </w:rPr>
        <w:t> LPaddedVector&lt;</w:t>
      </w:r>
      <w:r>
        <w:rPr>
          <w:rFonts w:hint="default" w:ascii="MonoLisa-Regular" w:hAnsi="MonoLisa-Regular" w:eastAsia="Consolas" w:cs="MonoLisa-Regular"/>
          <w:i w:val="0"/>
          <w:caps w:val="0"/>
          <w:color w:val="C18401"/>
          <w:spacing w:val="0"/>
          <w:sz w:val="20"/>
          <w:szCs w:val="20"/>
          <w:shd w:val="clear" w:fill="FFFFFF"/>
        </w:rPr>
        <w:t>std</w:t>
      </w:r>
      <w:r>
        <w:rPr>
          <w:rFonts w:hint="default" w:ascii="MonoLisa-Regular" w:hAnsi="MonoLisa-Regular" w:eastAsia="Consolas" w:cs="MonoLisa-Regular"/>
          <w:i w:val="0"/>
          <w:caps w:val="0"/>
          <w:color w:val="5C5C5C"/>
          <w:spacing w:val="0"/>
          <w:sz w:val="20"/>
          <w:szCs w:val="20"/>
          <w:shd w:val="clear" w:fill="FFFFFF"/>
        </w:rPr>
        <w:t>::</w:t>
      </w:r>
      <w:r>
        <w:rPr>
          <w:rFonts w:hint="default" w:ascii="MonoLisa-Regular" w:hAnsi="MonoLisa-Regular" w:eastAsia="Consolas" w:cs="MonoLisa-Regular"/>
          <w:i w:val="0"/>
          <w:caps w:val="0"/>
          <w:color w:val="C18401"/>
          <w:spacing w:val="0"/>
          <w:sz w:val="20"/>
          <w:szCs w:val="20"/>
          <w:shd w:val="clear" w:fill="FFFFFF"/>
        </w:rPr>
        <w:t>string</w:t>
      </w:r>
      <w:r>
        <w:rPr>
          <w:rFonts w:hint="default" w:ascii="MonoLisa-Regular" w:hAnsi="MonoLisa-Regular" w:eastAsia="Consolas" w:cs="MonoLisa-Regular"/>
          <w:i w:val="0"/>
          <w:caps w:val="0"/>
          <w:color w:val="5C5C5C"/>
          <w:spacing w:val="0"/>
          <w:sz w:val="20"/>
          <w:szCs w:val="20"/>
          <w:shd w:val="clear" w:fill="FFFFFF"/>
        </w:rPr>
        <w:t>&gt;::moveMemory(</w:t>
      </w:r>
      <w:r>
        <w:rPr>
          <w:rFonts w:hint="default" w:ascii="MonoLisa-Regular" w:hAnsi="MonoLisa-Regular" w:eastAsia="Consolas" w:cs="MonoLisa-Regular"/>
          <w:i w:val="0"/>
          <w:caps w:val="0"/>
          <w:color w:val="C18401"/>
          <w:spacing w:val="0"/>
          <w:sz w:val="20"/>
          <w:szCs w:val="20"/>
          <w:shd w:val="clear" w:fill="FFFFFF"/>
        </w:rPr>
        <w:t>std</w:t>
      </w:r>
      <w:r>
        <w:rPr>
          <w:rFonts w:hint="default" w:ascii="MonoLisa-Regular" w:hAnsi="MonoLisa-Regular" w:eastAsia="Consolas" w:cs="MonoLisa-Regular"/>
          <w:i w:val="0"/>
          <w:caps w:val="0"/>
          <w:color w:val="5C5C5C"/>
          <w:spacing w:val="0"/>
          <w:sz w:val="20"/>
          <w:szCs w:val="20"/>
          <w:shd w:val="clear" w:fill="FFFFFF"/>
        </w:rPr>
        <w:t>::</w:t>
      </w:r>
      <w:r>
        <w:rPr>
          <w:rFonts w:hint="default" w:ascii="MonoLisa-Regular" w:hAnsi="MonoLisa-Regular" w:eastAsia="Consolas" w:cs="MonoLisa-Regular"/>
          <w:i w:val="0"/>
          <w:caps w:val="0"/>
          <w:color w:val="C18401"/>
          <w:spacing w:val="0"/>
          <w:sz w:val="20"/>
          <w:szCs w:val="20"/>
          <w:shd w:val="clear" w:fill="FFFFFF"/>
        </w:rPr>
        <w:t>string</w:t>
      </w:r>
      <w:r>
        <w:rPr>
          <w:rFonts w:hint="default" w:ascii="MonoLisa-Regular" w:hAnsi="MonoLisa-Regular" w:eastAsia="Consolas" w:cs="MonoLisa-Regular"/>
          <w:i w:val="0"/>
          <w:caps w:val="0"/>
          <w:color w:val="5C5C5C"/>
          <w:spacing w:val="0"/>
          <w:sz w:val="20"/>
          <w:szCs w:val="20"/>
          <w:shd w:val="clear" w:fill="FFFFFF"/>
        </w:rPr>
        <w:t> *pTargetAddress, </w:t>
      </w:r>
      <w:r>
        <w:rPr>
          <w:rFonts w:hint="default" w:ascii="MonoLisa-Regular" w:hAnsi="MonoLisa-Regular" w:eastAsia="Consolas" w:cs="MonoLisa-Regular"/>
          <w:i w:val="0"/>
          <w:caps w:val="0"/>
          <w:color w:val="C18401"/>
          <w:spacing w:val="0"/>
          <w:sz w:val="20"/>
          <w:szCs w:val="20"/>
          <w:shd w:val="clear" w:fill="FFFFFF"/>
        </w:rPr>
        <w:t>std</w:t>
      </w:r>
      <w:r>
        <w:rPr>
          <w:rFonts w:hint="default" w:ascii="MonoLisa-Regular" w:hAnsi="MonoLisa-Regular" w:eastAsia="Consolas" w:cs="MonoLisa-Regular"/>
          <w:i w:val="0"/>
          <w:caps w:val="0"/>
          <w:color w:val="5C5C5C"/>
          <w:spacing w:val="0"/>
          <w:sz w:val="20"/>
          <w:szCs w:val="20"/>
          <w:shd w:val="clear" w:fill="FFFFFF"/>
        </w:rPr>
        <w:t>::</w:t>
      </w:r>
      <w:r>
        <w:rPr>
          <w:rFonts w:hint="default" w:ascii="MonoLisa-Regular" w:hAnsi="MonoLisa-Regular" w:eastAsia="Consolas" w:cs="MonoLisa-Regular"/>
          <w:i w:val="0"/>
          <w:caps w:val="0"/>
          <w:color w:val="C18401"/>
          <w:spacing w:val="0"/>
          <w:sz w:val="20"/>
          <w:szCs w:val="20"/>
          <w:shd w:val="clear" w:fill="FFFFFF"/>
        </w:rPr>
        <w:t>string</w:t>
      </w:r>
      <w:r>
        <w:rPr>
          <w:rFonts w:hint="default" w:ascii="MonoLisa-Regular" w:hAnsi="MonoLisa-Regular" w:eastAsia="Consolas" w:cs="MonoLisa-Regular"/>
          <w:i w:val="0"/>
          <w:caps w:val="0"/>
          <w:color w:val="5C5C5C"/>
          <w:spacing w:val="0"/>
          <w:sz w:val="20"/>
          <w:szCs w:val="20"/>
          <w:shd w:val="clear" w:fill="FFFFFF"/>
        </w:rPr>
        <w:t> *pSourceAddress, </w:t>
      </w:r>
      <w:r>
        <w:rPr>
          <w:rFonts w:hint="default" w:ascii="MonoLisa-Regular" w:hAnsi="MonoLisa-Regular" w:eastAsia="Consolas" w:cs="MonoLisa-Regular"/>
          <w:i w:val="0"/>
          <w:caps w:val="0"/>
          <w:color w:val="C18401"/>
          <w:spacing w:val="0"/>
          <w:sz w:val="20"/>
          <w:szCs w:val="20"/>
          <w:shd w:val="clear" w:fill="FFFFFF"/>
        </w:rPr>
        <w:t>std</w:t>
      </w:r>
      <w:r>
        <w:rPr>
          <w:rFonts w:hint="default" w:ascii="MonoLisa-Regular" w:hAnsi="MonoLisa-Regular" w:eastAsia="Consolas" w:cs="MonoLisa-Regular"/>
          <w:i w:val="0"/>
          <w:caps w:val="0"/>
          <w:color w:val="5C5C5C"/>
          <w:spacing w:val="0"/>
          <w:sz w:val="20"/>
          <w:szCs w:val="20"/>
          <w:shd w:val="clear" w:fill="FFFFFF"/>
        </w:rPr>
        <w:t>::</w:t>
      </w:r>
      <w:r>
        <w:rPr>
          <w:rFonts w:hint="default" w:ascii="MonoLisa-Regular" w:hAnsi="MonoLisa-Regular" w:eastAsia="Consolas" w:cs="MonoLisa-Regular"/>
          <w:i w:val="0"/>
          <w:caps w:val="0"/>
          <w:color w:val="A626A4"/>
          <w:spacing w:val="0"/>
          <w:sz w:val="20"/>
          <w:szCs w:val="20"/>
          <w:shd w:val="clear" w:fill="FFFFFF"/>
        </w:rPr>
        <w:t>size_t</w:t>
      </w:r>
      <w:r>
        <w:rPr>
          <w:rFonts w:hint="default" w:ascii="MonoLisa-Regular" w:hAnsi="MonoLisa-Regular" w:eastAsia="Consolas" w:cs="MonoLisa-Regular"/>
          <w:i w:val="0"/>
          <w:caps w:val="0"/>
          <w:color w:val="5C5C5C"/>
          <w:spacing w:val="0"/>
          <w:sz w:val="20"/>
          <w:szCs w:val="20"/>
          <w:shd w:val="clear" w:fill="FFFFFF"/>
        </w:rPr>
        <w:t> count)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if</w:t>
      </w:r>
      <w:r>
        <w:rPr>
          <w:rFonts w:hint="default" w:ascii="MonoLisa-Regular" w:hAnsi="MonoLisa-Regular" w:eastAsia="Consolas" w:cs="MonoLisa-Regular"/>
          <w:i w:val="0"/>
          <w:caps w:val="0"/>
          <w:color w:val="5C5C5C"/>
          <w:spacing w:val="0"/>
          <w:sz w:val="20"/>
          <w:szCs w:val="20"/>
          <w:shd w:val="clear" w:fill="FFFFFF"/>
        </w:rPr>
        <w:t> (pTargetAddress &lt; pSourceAddress)</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for</w:t>
      </w: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int</w:t>
      </w:r>
      <w:r>
        <w:rPr>
          <w:rFonts w:hint="default" w:ascii="MonoLisa-Regular" w:hAnsi="MonoLisa-Regular" w:eastAsia="Consolas" w:cs="MonoLisa-Regular"/>
          <w:i w:val="0"/>
          <w:caps w:val="0"/>
          <w:color w:val="5C5C5C"/>
          <w:spacing w:val="0"/>
          <w:sz w:val="20"/>
          <w:szCs w:val="20"/>
          <w:shd w:val="clear" w:fill="FFFFFF"/>
        </w:rPr>
        <w:t> i = </w:t>
      </w:r>
      <w:r>
        <w:rPr>
          <w:rFonts w:hint="default" w:ascii="MonoLisa-Regular" w:hAnsi="MonoLisa-Regular" w:eastAsia="Consolas" w:cs="MonoLisa-Regular"/>
          <w:i w:val="0"/>
          <w:caps w:val="0"/>
          <w:color w:val="986801"/>
          <w:spacing w:val="0"/>
          <w:sz w:val="20"/>
          <w:szCs w:val="20"/>
          <w:shd w:val="clear" w:fill="FFFFFF"/>
        </w:rPr>
        <w:t>0</w:t>
      </w:r>
      <w:r>
        <w:rPr>
          <w:rFonts w:hint="default" w:ascii="MonoLisa-Regular" w:hAnsi="MonoLisa-Regular" w:eastAsia="Consolas" w:cs="MonoLisa-Regular"/>
          <w:i w:val="0"/>
          <w:caps w:val="0"/>
          <w:color w:val="5C5C5C"/>
          <w:spacing w:val="0"/>
          <w:sz w:val="20"/>
          <w:szCs w:val="20"/>
          <w:shd w:val="clear" w:fill="FFFFFF"/>
        </w:rPr>
        <w:t>; i &lt; count; i++)</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sm_allocator.construct(pTargetAddress + i, pSourceAddress[i].data(), pSourceAddress[i].size());</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sm_allocator.destroy(pSourceAddress + i);</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else</w:t>
      </w: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if</w:t>
      </w:r>
      <w:r>
        <w:rPr>
          <w:rFonts w:hint="default" w:ascii="MonoLisa-Regular" w:hAnsi="MonoLisa-Regular" w:eastAsia="Consolas" w:cs="MonoLisa-Regular"/>
          <w:i w:val="0"/>
          <w:caps w:val="0"/>
          <w:color w:val="5C5C5C"/>
          <w:spacing w:val="0"/>
          <w:sz w:val="20"/>
          <w:szCs w:val="20"/>
          <w:shd w:val="clear" w:fill="FFFFFF"/>
        </w:rPr>
        <w:t> (pTargetAddress &gt; pSourceAddress)</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for</w:t>
      </w: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int</w:t>
      </w:r>
      <w:r>
        <w:rPr>
          <w:rFonts w:hint="default" w:ascii="MonoLisa-Regular" w:hAnsi="MonoLisa-Regular" w:eastAsia="Consolas" w:cs="MonoLisa-Regular"/>
          <w:i w:val="0"/>
          <w:caps w:val="0"/>
          <w:color w:val="5C5C5C"/>
          <w:spacing w:val="0"/>
          <w:sz w:val="20"/>
          <w:szCs w:val="20"/>
          <w:shd w:val="clear" w:fill="FFFFFF"/>
        </w:rPr>
        <w:t> i = count - </w:t>
      </w:r>
      <w:r>
        <w:rPr>
          <w:rFonts w:hint="default" w:ascii="MonoLisa-Regular" w:hAnsi="MonoLisa-Regular" w:eastAsia="Consolas" w:cs="MonoLisa-Regular"/>
          <w:i w:val="0"/>
          <w:caps w:val="0"/>
          <w:color w:val="986801"/>
          <w:spacing w:val="0"/>
          <w:sz w:val="20"/>
          <w:szCs w:val="20"/>
          <w:shd w:val="clear" w:fill="FFFFFF"/>
        </w:rPr>
        <w:t>1</w:t>
      </w:r>
      <w:r>
        <w:rPr>
          <w:rFonts w:hint="default" w:ascii="MonoLisa-Regular" w:hAnsi="MonoLisa-Regular" w:eastAsia="Consolas" w:cs="MonoLisa-Regular"/>
          <w:i w:val="0"/>
          <w:caps w:val="0"/>
          <w:color w:val="5C5C5C"/>
          <w:spacing w:val="0"/>
          <w:sz w:val="20"/>
          <w:szCs w:val="20"/>
          <w:shd w:val="clear" w:fill="FFFFFF"/>
        </w:rPr>
        <w:t>; i &gt;= </w:t>
      </w:r>
      <w:r>
        <w:rPr>
          <w:rFonts w:hint="default" w:ascii="MonoLisa-Regular" w:hAnsi="MonoLisa-Regular" w:eastAsia="Consolas" w:cs="MonoLisa-Regular"/>
          <w:i w:val="0"/>
          <w:caps w:val="0"/>
          <w:color w:val="986801"/>
          <w:spacing w:val="0"/>
          <w:sz w:val="20"/>
          <w:szCs w:val="20"/>
          <w:shd w:val="clear" w:fill="FFFFFF"/>
        </w:rPr>
        <w:t>0</w:t>
      </w:r>
      <w:r>
        <w:rPr>
          <w:rFonts w:hint="default" w:ascii="MonoLisa-Regular" w:hAnsi="MonoLisa-Regular" w:eastAsia="Consolas" w:cs="MonoLisa-Regular"/>
          <w:i w:val="0"/>
          <w:caps w:val="0"/>
          <w:color w:val="5C5C5C"/>
          <w:spacing w:val="0"/>
          <w:sz w:val="20"/>
          <w:szCs w:val="20"/>
          <w:shd w:val="clear" w:fill="FFFFFF"/>
        </w:rPr>
        <w:t>; i--)</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sm_allocator.construct(pTargetAddress + i, pSourceAddress[i].data(), pSourceAddress[i].size());</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sm_allocator.destroy(pSourceAddress + i);</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那么问题来了，如果有一个自定义类型，里面含有std::string，那又该怎么办呢？例如下面的测试，结构如下：</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A626A4"/>
          <w:spacing w:val="0"/>
          <w:sz w:val="20"/>
          <w:szCs w:val="20"/>
          <w:shd w:val="clear" w:fill="F8F8F8"/>
        </w:rPr>
        <w:t>struct</w:t>
      </w: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C18401"/>
          <w:spacing w:val="0"/>
          <w:sz w:val="20"/>
          <w:szCs w:val="20"/>
          <w:shd w:val="clear" w:fill="F8F8F8"/>
        </w:rPr>
        <w:t>DataT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int</w:t>
      </w:r>
      <w:r>
        <w:rPr>
          <w:rFonts w:hint="default" w:ascii="MonoLisa-Regular" w:hAnsi="MonoLisa-Regular" w:eastAsia="Consolas" w:cs="MonoLisa-Regular"/>
          <w:i w:val="0"/>
          <w:caps w:val="0"/>
          <w:color w:val="5C5C5C"/>
          <w:spacing w:val="0"/>
          <w:sz w:val="20"/>
          <w:szCs w:val="20"/>
          <w:shd w:val="clear" w:fill="F8F8F8"/>
        </w:rPr>
        <w:t> x;</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C18401"/>
          <w:spacing w:val="0"/>
          <w:sz w:val="20"/>
          <w:szCs w:val="20"/>
          <w:shd w:val="clear" w:fill="FFFFFF"/>
        </w:rPr>
        <w:t>std</w:t>
      </w:r>
      <w:r>
        <w:rPr>
          <w:rFonts w:hint="default" w:ascii="MonoLisa-Regular" w:hAnsi="MonoLisa-Regular" w:eastAsia="Consolas" w:cs="MonoLisa-Regular"/>
          <w:i w:val="0"/>
          <w:caps w:val="0"/>
          <w:color w:val="5C5C5C"/>
          <w:spacing w:val="0"/>
          <w:sz w:val="20"/>
          <w:szCs w:val="20"/>
          <w:shd w:val="clear" w:fill="FFFFFF"/>
        </w:rPr>
        <w:t>::</w:t>
      </w:r>
      <w:r>
        <w:rPr>
          <w:rFonts w:hint="default" w:ascii="MonoLisa-Regular" w:hAnsi="MonoLisa-Regular" w:eastAsia="Consolas" w:cs="MonoLisa-Regular"/>
          <w:i w:val="0"/>
          <w:caps w:val="0"/>
          <w:color w:val="C18401"/>
          <w:spacing w:val="0"/>
          <w:sz w:val="20"/>
          <w:szCs w:val="20"/>
          <w:shd w:val="clear" w:fill="FFFFFF"/>
        </w:rPr>
        <w:t>string</w:t>
      </w:r>
      <w:r>
        <w:rPr>
          <w:rFonts w:hint="default" w:ascii="MonoLisa-Regular" w:hAnsi="MonoLisa-Regular" w:eastAsia="Consolas" w:cs="MonoLisa-Regular"/>
          <w:i w:val="0"/>
          <w:caps w:val="0"/>
          <w:color w:val="5C5C5C"/>
          <w:spacing w:val="0"/>
          <w:sz w:val="20"/>
          <w:szCs w:val="20"/>
          <w:shd w:val="clear" w:fill="FFFFFF"/>
        </w:rPr>
        <w:t> desc;</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测试结果如图2-7：</w:t>
      </w:r>
    </w:p>
    <w:p>
      <w:pPr>
        <w:pStyle w:val="14"/>
        <w:keepNext w:val="0"/>
        <w:keepLines w:val="0"/>
        <w:widowControl/>
        <w:suppressLineNumbers w:val="0"/>
        <w:spacing w:before="0" w:beforeAutospacing="0" w:after="0" w:afterAutospacing="1"/>
        <w:ind w:right="0"/>
        <w:jc w:val="center"/>
        <w:rPr>
          <w:rFonts w:hint="eastAsia" w:ascii="Times New Roman" w:hAnsi="Times New Roman" w:cs="宋体"/>
          <w:b w:val="0"/>
          <w:kern w:val="2"/>
          <w:sz w:val="24"/>
          <w:szCs w:val="24"/>
          <w:lang w:val="en-US" w:eastAsia="zh-CN" w:bidi="ar-SA"/>
        </w:rPr>
      </w:pPr>
      <w:r>
        <w:rPr>
          <w:rFonts w:hint="eastAsia" w:ascii="Times New Roman" w:hAnsi="Times New Roman" w:cs="宋体"/>
          <w:b w:val="0"/>
          <w:kern w:val="2"/>
          <w:sz w:val="24"/>
          <w:szCs w:val="24"/>
          <w:lang w:val="en-US" w:eastAsia="zh-CN" w:bidi="ar-SA"/>
        </w:rPr>
        <w:drawing>
          <wp:inline distT="0" distB="0" distL="114300" distR="114300">
            <wp:extent cx="4832350" cy="1737995"/>
            <wp:effectExtent l="0" t="0" r="13970" b="14605"/>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26"/>
                    <a:stretch>
                      <a:fillRect/>
                    </a:stretch>
                  </pic:blipFill>
                  <pic:spPr>
                    <a:xfrm>
                      <a:off x="0" y="0"/>
                      <a:ext cx="4832350" cy="1737995"/>
                    </a:xfrm>
                    <a:prstGeom prst="rect">
                      <a:avLst/>
                    </a:prstGeom>
                  </pic:spPr>
                </pic:pic>
              </a:graphicData>
            </a:graphic>
          </wp:inline>
        </w:drawing>
      </w:r>
    </w:p>
    <w:p>
      <w:pPr>
        <w:pStyle w:val="14"/>
        <w:keepNext w:val="0"/>
        <w:keepLines w:val="0"/>
        <w:widowControl/>
        <w:suppressLineNumbers w:val="0"/>
        <w:spacing w:before="0" w:beforeAutospacing="0" w:after="0" w:afterAutospacing="1"/>
        <w:ind w:right="0"/>
        <w:jc w:val="center"/>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图</w:t>
      </w:r>
      <w:r>
        <w:rPr>
          <w:rFonts w:hint="default" w:ascii="Times New Roman" w:hAnsi="Times New Roman" w:cs="Times New Roman"/>
          <w:kern w:val="2"/>
          <w:sz w:val="21"/>
          <w:szCs w:val="22"/>
          <w:lang w:val="en-US" w:eastAsia="zh-CN" w:bidi="ar-SA"/>
        </w:rPr>
        <w:t xml:space="preserve"> </w:t>
      </w:r>
      <w:r>
        <w:rPr>
          <w:rFonts w:hint="eastAsia" w:ascii="Times New Roman" w:hAnsi="Times New Roman" w:eastAsia="宋体" w:cs="Times New Roman"/>
          <w:kern w:val="2"/>
          <w:sz w:val="21"/>
          <w:szCs w:val="22"/>
          <w:lang w:val="en-US" w:eastAsia="zh-CN" w:bidi="ar-SA"/>
        </w:rPr>
        <w:t>2-7 自定义类型</w:t>
      </w:r>
      <w:r>
        <w:rPr>
          <w:rFonts w:hint="eastAsia" w:ascii="Times New Roman" w:hAnsi="Times New Roman" w:cs="Times New Roman"/>
          <w:kern w:val="2"/>
          <w:sz w:val="21"/>
          <w:szCs w:val="22"/>
          <w:lang w:val="en-US" w:eastAsia="zh-CN" w:bidi="ar-SA"/>
        </w:rPr>
        <w:t>的</w:t>
      </w:r>
      <w:r>
        <w:rPr>
          <w:rFonts w:hint="eastAsia" w:ascii="Times New Roman" w:hAnsi="Times New Roman" w:eastAsia="宋体" w:cs="Times New Roman"/>
          <w:kern w:val="2"/>
          <w:sz w:val="21"/>
          <w:szCs w:val="22"/>
          <w:lang w:val="en-US" w:eastAsia="zh-CN" w:bidi="ar-SA"/>
        </w:rPr>
        <w:t>测试结果</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我第一反应想到的就是能不能用c++通过某种手段判断一个类当中是否含有指定类型例如std::string的成员变量，但由于水平不够，或者因为本来就不太好使，这条路走不通。</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所以就只能从刚才提到的moveMemory()入手了，既然直接移动不好，那我干脆改成拷贝不行吗？当然不好，白白多了很多次拷贝，这是不可接受的，那有没有办法将二者结合起来呢？你别说，还真有。</w:t>
      </w:r>
    </w:p>
    <w:p>
      <w:pPr>
        <w:spacing w:after="0" w:line="400" w:lineRule="exact"/>
        <w:ind w:firstLine="480" w:firstLineChars="200"/>
        <w:jc w:val="both"/>
        <w:rPr>
          <w:rFonts w:hint="eastAsia" w:ascii="Times New Roman" w:hAnsi="Times New Roman" w:cs="宋体"/>
          <w:b w:val="0"/>
          <w:kern w:val="2"/>
          <w:sz w:val="24"/>
          <w:szCs w:val="24"/>
          <w:lang w:val="en-US" w:eastAsia="zh-CN" w:bidi="ar-SA"/>
        </w:rPr>
      </w:pPr>
      <w:r>
        <w:rPr>
          <w:rFonts w:hint="eastAsia" w:ascii="Times New Roman" w:hAnsi="Times New Roman" w:cs="Times New Roman"/>
          <w:sz w:val="24"/>
          <w:szCs w:val="24"/>
          <w:lang w:val="en-US" w:eastAsia="zh-CN"/>
        </w:rPr>
        <w:t>参考了Qt的部分实现，Qt中封装了一个叫QTypeInfoQuery的类，里面有一个变量isRelocatable，这个东西可以用来判断类能否平凡可复制，顾名思义，像std::string显然不能平凡可复制，因为SSO的优化，平凡复制的话指针指向的地方是原来的，显然不行，说白了就是类似浅拷贝，因此这里做了判断，如果不行就拷贝，可以就移动</w:t>
      </w:r>
      <w:r>
        <w:rPr>
          <w:rFonts w:hint="default" w:ascii="Times New Roman" w:hAnsi="Times New Roman" w:cs="Times New Roman"/>
          <w:sz w:val="24"/>
          <w:szCs w:val="24"/>
          <w:lang w:val="en-US" w:eastAsia="zh-CN"/>
        </w:rPr>
        <w:t>[7]</w:t>
      </w:r>
      <w:r>
        <w:rPr>
          <w:rFonts w:hint="eastAsia" w:ascii="Times New Roman" w:hAnsi="Times New Roman" w:cs="Times New Roman"/>
          <w:sz w:val="24"/>
          <w:szCs w:val="24"/>
          <w:lang w:val="en-US" w:eastAsia="zh-CN"/>
        </w:rPr>
        <w:t>。具体如图2-8：</w:t>
      </w:r>
    </w:p>
    <w:p>
      <w:pPr>
        <w:pStyle w:val="14"/>
        <w:keepNext w:val="0"/>
        <w:keepLines w:val="0"/>
        <w:widowControl/>
        <w:suppressLineNumbers w:val="0"/>
        <w:spacing w:before="0" w:beforeAutospacing="0" w:after="0" w:afterAutospacing="1"/>
        <w:ind w:right="0"/>
        <w:jc w:val="center"/>
        <w:rPr>
          <w:rFonts w:hint="eastAsia" w:ascii="Times New Roman" w:hAnsi="Times New Roman" w:cs="宋体"/>
          <w:b w:val="0"/>
          <w:kern w:val="2"/>
          <w:sz w:val="24"/>
          <w:szCs w:val="24"/>
          <w:lang w:val="en-US" w:eastAsia="zh-CN" w:bidi="ar-SA"/>
        </w:rPr>
      </w:pPr>
      <w:r>
        <w:rPr>
          <w:rFonts w:hint="eastAsia" w:ascii="Times New Roman" w:hAnsi="Times New Roman" w:cs="宋体"/>
          <w:b w:val="0"/>
          <w:kern w:val="2"/>
          <w:sz w:val="24"/>
          <w:szCs w:val="24"/>
          <w:lang w:val="en-US" w:eastAsia="zh-CN" w:bidi="ar-SA"/>
        </w:rPr>
        <w:drawing>
          <wp:inline distT="0" distB="0" distL="114300" distR="114300">
            <wp:extent cx="4837430" cy="3761740"/>
            <wp:effectExtent l="0" t="0" r="8890" b="2540"/>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27"/>
                    <a:stretch>
                      <a:fillRect/>
                    </a:stretch>
                  </pic:blipFill>
                  <pic:spPr>
                    <a:xfrm>
                      <a:off x="0" y="0"/>
                      <a:ext cx="4837430" cy="3761740"/>
                    </a:xfrm>
                    <a:prstGeom prst="rect">
                      <a:avLst/>
                    </a:prstGeom>
                  </pic:spPr>
                </pic:pic>
              </a:graphicData>
            </a:graphic>
          </wp:inline>
        </w:drawing>
      </w:r>
    </w:p>
    <w:p>
      <w:pPr>
        <w:pStyle w:val="14"/>
        <w:keepNext w:val="0"/>
        <w:keepLines w:val="0"/>
        <w:widowControl/>
        <w:suppressLineNumbers w:val="0"/>
        <w:spacing w:before="0" w:beforeAutospacing="0" w:after="0" w:afterAutospacing="1"/>
        <w:ind w:right="0"/>
        <w:jc w:val="center"/>
        <w:rPr>
          <w:rFonts w:hint="eastAsia" w:ascii="Times New Roman" w:hAnsi="Times New Roman" w:cs="宋体"/>
          <w:b w:val="0"/>
          <w:kern w:val="2"/>
          <w:sz w:val="24"/>
          <w:szCs w:val="24"/>
          <w:lang w:val="en-US" w:eastAsia="zh-CN" w:bidi="ar-SA"/>
        </w:rPr>
      </w:pPr>
      <w:r>
        <w:rPr>
          <w:rFonts w:hint="eastAsia" w:ascii="Times New Roman" w:hAnsi="Times New Roman" w:eastAsia="宋体" w:cs="Times New Roman"/>
          <w:kern w:val="2"/>
          <w:sz w:val="21"/>
          <w:szCs w:val="22"/>
          <w:lang w:val="en-US" w:eastAsia="zh-CN" w:bidi="ar-SA"/>
        </w:rPr>
        <w:t>图</w:t>
      </w:r>
      <w:r>
        <w:rPr>
          <w:rFonts w:hint="default" w:ascii="Times New Roman" w:hAnsi="Times New Roman" w:cs="Times New Roman"/>
          <w:kern w:val="2"/>
          <w:sz w:val="21"/>
          <w:szCs w:val="22"/>
          <w:lang w:val="en-US" w:eastAsia="zh-CN" w:bidi="ar-SA"/>
        </w:rPr>
        <w:t xml:space="preserve"> </w:t>
      </w:r>
      <w:r>
        <w:rPr>
          <w:rFonts w:hint="eastAsia" w:ascii="Times New Roman" w:hAnsi="Times New Roman" w:eastAsia="宋体" w:cs="Times New Roman"/>
          <w:kern w:val="2"/>
          <w:sz w:val="21"/>
          <w:szCs w:val="22"/>
          <w:lang w:val="en-US" w:eastAsia="zh-CN" w:bidi="ar-SA"/>
        </w:rPr>
        <w:t>2-8 QTypeInfoQuery</w:t>
      </w:r>
      <w:r>
        <w:rPr>
          <w:rFonts w:hint="eastAsia" w:ascii="Times New Roman" w:hAnsi="Times New Roman" w:cs="Times New Roman"/>
          <w:kern w:val="2"/>
          <w:sz w:val="21"/>
          <w:szCs w:val="22"/>
          <w:lang w:val="en-US" w:eastAsia="zh-CN" w:bidi="ar-SA"/>
        </w:rPr>
        <w:t>的</w:t>
      </w:r>
      <w:r>
        <w:rPr>
          <w:rFonts w:hint="eastAsia" w:ascii="Times New Roman" w:hAnsi="Times New Roman" w:eastAsia="宋体" w:cs="Times New Roman"/>
          <w:kern w:val="2"/>
          <w:sz w:val="21"/>
          <w:szCs w:val="22"/>
          <w:lang w:val="en-US" w:eastAsia="zh-CN" w:bidi="ar-SA"/>
        </w:rPr>
        <w:t>部分源码</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关于std::string堆内存那个模型，是满足平凡可复制条件的，画个图如下理解。</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std::memmove不会触发类的析构函数，因此堆内存还在，不会被释放，因此就做到了完美迁移，同时避免了不必要的栈内存和堆内存的拷贝，提升了效率，具体如图2.9：</w:t>
      </w:r>
    </w:p>
    <w:p>
      <w:pPr>
        <w:pStyle w:val="14"/>
        <w:keepNext w:val="0"/>
        <w:keepLines w:val="0"/>
        <w:widowControl/>
        <w:suppressLineNumbers w:val="0"/>
        <w:spacing w:before="0" w:beforeAutospacing="0" w:after="0" w:afterAutospacing="1"/>
        <w:ind w:right="0"/>
        <w:jc w:val="left"/>
        <w:rPr>
          <w:rFonts w:hint="eastAsia" w:ascii="Times New Roman" w:hAnsi="Times New Roman" w:cs="宋体"/>
          <w:b w:val="0"/>
          <w:kern w:val="2"/>
          <w:sz w:val="24"/>
          <w:szCs w:val="24"/>
          <w:lang w:val="en-US" w:eastAsia="zh-CN" w:bidi="ar-SA"/>
        </w:rPr>
      </w:pPr>
      <w:r>
        <w:rPr>
          <w:rFonts w:hint="eastAsia" w:ascii="Times New Roman" w:hAnsi="Times New Roman" w:cs="宋体"/>
          <w:b w:val="0"/>
          <w:kern w:val="2"/>
          <w:sz w:val="24"/>
          <w:szCs w:val="24"/>
          <w:lang w:val="en-US" w:eastAsia="zh-CN" w:bidi="ar-SA"/>
        </w:rPr>
        <w:drawing>
          <wp:inline distT="0" distB="0" distL="114300" distR="114300">
            <wp:extent cx="5304790" cy="2575560"/>
            <wp:effectExtent l="0" t="0" r="13970" b="0"/>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28"/>
                    <a:stretch>
                      <a:fillRect/>
                    </a:stretch>
                  </pic:blipFill>
                  <pic:spPr>
                    <a:xfrm>
                      <a:off x="0" y="0"/>
                      <a:ext cx="5304790" cy="2575560"/>
                    </a:xfrm>
                    <a:prstGeom prst="rect">
                      <a:avLst/>
                    </a:prstGeom>
                  </pic:spPr>
                </pic:pic>
              </a:graphicData>
            </a:graphic>
          </wp:inline>
        </w:drawing>
      </w:r>
    </w:p>
    <w:p>
      <w:pPr>
        <w:pStyle w:val="14"/>
        <w:keepNext w:val="0"/>
        <w:keepLines w:val="0"/>
        <w:widowControl/>
        <w:suppressLineNumbers w:val="0"/>
        <w:spacing w:before="0" w:beforeAutospacing="0" w:after="0" w:afterAutospacing="1"/>
        <w:ind w:right="0"/>
        <w:jc w:val="center"/>
        <w:rPr>
          <w:rFonts w:hint="eastAsia" w:ascii="Times New Roman" w:hAnsi="Times New Roman" w:cs="宋体"/>
          <w:b w:val="0"/>
          <w:kern w:val="2"/>
          <w:sz w:val="24"/>
          <w:szCs w:val="24"/>
          <w:lang w:val="en-US" w:eastAsia="zh-CN" w:bidi="ar-SA"/>
        </w:rPr>
      </w:pPr>
      <w:r>
        <w:rPr>
          <w:rFonts w:hint="eastAsia" w:ascii="Times New Roman" w:hAnsi="Times New Roman" w:eastAsia="宋体" w:cs="Times New Roman"/>
          <w:kern w:val="2"/>
          <w:sz w:val="21"/>
          <w:szCs w:val="22"/>
          <w:lang w:val="en-US" w:eastAsia="zh-CN" w:bidi="ar-SA"/>
        </w:rPr>
        <w:t>图</w:t>
      </w:r>
      <w:r>
        <w:rPr>
          <w:rFonts w:hint="default" w:ascii="Times New Roman" w:hAnsi="Times New Roman" w:cs="Times New Roman"/>
          <w:kern w:val="2"/>
          <w:sz w:val="21"/>
          <w:szCs w:val="22"/>
          <w:lang w:val="en-US" w:eastAsia="zh-CN" w:bidi="ar-SA"/>
        </w:rPr>
        <w:t xml:space="preserve"> </w:t>
      </w:r>
      <w:r>
        <w:rPr>
          <w:rFonts w:hint="eastAsia" w:ascii="Times New Roman" w:hAnsi="Times New Roman" w:eastAsia="宋体" w:cs="Times New Roman"/>
          <w:kern w:val="2"/>
          <w:sz w:val="21"/>
          <w:szCs w:val="22"/>
          <w:lang w:val="en-US" w:eastAsia="zh-CN" w:bidi="ar-SA"/>
        </w:rPr>
        <w:t>2-9 完美迁移</w:t>
      </w:r>
      <w:r>
        <w:rPr>
          <w:rFonts w:hint="eastAsia" w:ascii="Times New Roman" w:hAnsi="Times New Roman" w:cs="Times New Roman"/>
          <w:kern w:val="2"/>
          <w:sz w:val="21"/>
          <w:szCs w:val="22"/>
          <w:lang w:val="en-US" w:eastAsia="zh-CN" w:bidi="ar-SA"/>
        </w:rPr>
        <w:t>的</w:t>
      </w:r>
      <w:r>
        <w:rPr>
          <w:rFonts w:hint="eastAsia" w:ascii="Times New Roman" w:hAnsi="Times New Roman" w:eastAsia="宋体" w:cs="Times New Roman"/>
          <w:kern w:val="2"/>
          <w:sz w:val="21"/>
          <w:szCs w:val="22"/>
          <w:lang w:val="en-US" w:eastAsia="zh-CN" w:bidi="ar-SA"/>
        </w:rPr>
        <w:t>示意图</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在查看了QTypeInfoQuery的isRelocatable的来源之后，我发现调用的是标准库的一个type_traits，叫is_trivially_copyable，可以判断是否可以平凡可复制，平凡可复制的含义见上</w:t>
      </w:r>
      <w:r>
        <w:rPr>
          <w:rFonts w:hint="eastAsia" w:cs="Times New Roman"/>
          <w:sz w:val="24"/>
          <w:szCs w:val="24"/>
          <w:lang w:val="en-US" w:eastAsia="zh-CN"/>
        </w:rPr>
        <w:t>。</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这里写了一个程序测试：</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4078F2"/>
          <w:spacing w:val="0"/>
          <w:sz w:val="20"/>
          <w:szCs w:val="20"/>
          <w:shd w:val="clear" w:fill="F8F8F8"/>
        </w:rPr>
        <w:t>#include </w:t>
      </w:r>
      <w:r>
        <w:rPr>
          <w:rFonts w:hint="default" w:ascii="MonoLisa-Regular" w:hAnsi="MonoLisa-Regular" w:eastAsia="Consolas" w:cs="MonoLisa-Regular"/>
          <w:i w:val="0"/>
          <w:caps w:val="0"/>
          <w:color w:val="50A14F"/>
          <w:spacing w:val="0"/>
          <w:sz w:val="20"/>
          <w:szCs w:val="20"/>
          <w:shd w:val="clear" w:fill="F8F8F8"/>
        </w:rPr>
        <w:t>&lt;iostream&gt;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4078F2"/>
          <w:spacing w:val="0"/>
          <w:sz w:val="20"/>
          <w:szCs w:val="20"/>
          <w:shd w:val="clear" w:fill="FFFFFF"/>
        </w:rPr>
        <w:t>#include </w:t>
      </w:r>
      <w:r>
        <w:rPr>
          <w:rFonts w:hint="default" w:ascii="MonoLisa-Regular" w:hAnsi="MonoLisa-Regular" w:eastAsia="Consolas" w:cs="MonoLisa-Regular"/>
          <w:i w:val="0"/>
          <w:caps w:val="0"/>
          <w:color w:val="50A14F"/>
          <w:spacing w:val="0"/>
          <w:sz w:val="20"/>
          <w:szCs w:val="20"/>
          <w:shd w:val="clear" w:fill="FFFFFF"/>
        </w:rPr>
        <w:t>&lt;type_traits&gt;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A626A4"/>
          <w:spacing w:val="0"/>
          <w:sz w:val="20"/>
          <w:szCs w:val="20"/>
          <w:shd w:val="clear" w:fill="FFFFFF"/>
        </w:rPr>
        <w:t>struct</w:t>
      </w: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C18401"/>
          <w:spacing w:val="0"/>
          <w:sz w:val="20"/>
          <w:szCs w:val="20"/>
          <w:shd w:val="clear" w:fill="FFFFFF"/>
        </w:rPr>
        <w:t>DataT1</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int</w:t>
      </w:r>
      <w:r>
        <w:rPr>
          <w:rFonts w:hint="default" w:ascii="MonoLisa-Regular" w:hAnsi="MonoLisa-Regular" w:eastAsia="Consolas" w:cs="MonoLisa-Regular"/>
          <w:i w:val="0"/>
          <w:caps w:val="0"/>
          <w:color w:val="5C5C5C"/>
          <w:spacing w:val="0"/>
          <w:sz w:val="20"/>
          <w:szCs w:val="20"/>
          <w:shd w:val="clear" w:fill="FFFFFF"/>
        </w:rPr>
        <w:t> x;</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C18401"/>
          <w:spacing w:val="0"/>
          <w:sz w:val="20"/>
          <w:szCs w:val="20"/>
          <w:shd w:val="clear" w:fill="F8F8F8"/>
        </w:rPr>
        <w:t>std</w:t>
      </w:r>
      <w:r>
        <w:rPr>
          <w:rFonts w:hint="default" w:ascii="MonoLisa-Regular" w:hAnsi="MonoLisa-Regular" w:eastAsia="Consolas" w:cs="MonoLisa-Regular"/>
          <w:i w:val="0"/>
          <w:caps w:val="0"/>
          <w:color w:val="5C5C5C"/>
          <w:spacing w:val="0"/>
          <w:sz w:val="20"/>
          <w:szCs w:val="20"/>
          <w:shd w:val="clear" w:fill="F8F8F8"/>
        </w:rPr>
        <w:t>::</w:t>
      </w:r>
      <w:r>
        <w:rPr>
          <w:rFonts w:hint="default" w:ascii="MonoLisa-Regular" w:hAnsi="MonoLisa-Regular" w:eastAsia="Consolas" w:cs="MonoLisa-Regular"/>
          <w:i w:val="0"/>
          <w:caps w:val="0"/>
          <w:color w:val="C18401"/>
          <w:spacing w:val="0"/>
          <w:sz w:val="20"/>
          <w:szCs w:val="20"/>
          <w:shd w:val="clear" w:fill="F8F8F8"/>
        </w:rPr>
        <w:t>string</w:t>
      </w:r>
      <w:r>
        <w:rPr>
          <w:rFonts w:hint="default" w:ascii="MonoLisa-Regular" w:hAnsi="MonoLisa-Regular" w:eastAsia="Consolas" w:cs="MonoLisa-Regular"/>
          <w:i w:val="0"/>
          <w:caps w:val="0"/>
          <w:color w:val="5C5C5C"/>
          <w:spacing w:val="0"/>
          <w:sz w:val="20"/>
          <w:szCs w:val="20"/>
          <w:shd w:val="clear" w:fill="F8F8F8"/>
        </w:rPr>
        <w:t> str;</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A626A4"/>
          <w:spacing w:val="0"/>
          <w:sz w:val="20"/>
          <w:szCs w:val="20"/>
          <w:shd w:val="clear" w:fill="FFFFFF"/>
        </w:rPr>
        <w:t>struct</w:t>
      </w: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C18401"/>
          <w:spacing w:val="0"/>
          <w:sz w:val="20"/>
          <w:szCs w:val="20"/>
          <w:shd w:val="clear" w:fill="FFFFFF"/>
        </w:rPr>
        <w:t>DataT2</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int</w:t>
      </w:r>
      <w:r>
        <w:rPr>
          <w:rFonts w:hint="default" w:ascii="MonoLisa-Regular" w:hAnsi="MonoLisa-Regular" w:eastAsia="Consolas" w:cs="MonoLisa-Regular"/>
          <w:i w:val="0"/>
          <w:caps w:val="0"/>
          <w:color w:val="5C5C5C"/>
          <w:spacing w:val="0"/>
          <w:sz w:val="20"/>
          <w:szCs w:val="20"/>
          <w:shd w:val="clear" w:fill="FFFFFF"/>
        </w:rPr>
        <w:t> x;</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DataT1 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A626A4"/>
          <w:spacing w:val="0"/>
          <w:sz w:val="20"/>
          <w:szCs w:val="20"/>
          <w:shd w:val="clear" w:fill="FFFFFF"/>
        </w:rPr>
        <w:t>struct</w:t>
      </w: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C18401"/>
          <w:spacing w:val="0"/>
          <w:sz w:val="20"/>
          <w:szCs w:val="20"/>
          <w:shd w:val="clear" w:fill="FFFFFF"/>
        </w:rPr>
        <w:t>DataT3</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int</w:t>
      </w:r>
      <w:r>
        <w:rPr>
          <w:rFonts w:hint="default" w:ascii="MonoLisa-Regular" w:hAnsi="MonoLisa-Regular" w:eastAsia="Consolas" w:cs="MonoLisa-Regular"/>
          <w:i w:val="0"/>
          <w:caps w:val="0"/>
          <w:color w:val="5C5C5C"/>
          <w:spacing w:val="0"/>
          <w:sz w:val="20"/>
          <w:szCs w:val="20"/>
          <w:shd w:val="clear" w:fill="FFFFFF"/>
        </w:rPr>
        <w:t> a;</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int</w:t>
      </w:r>
      <w:r>
        <w:rPr>
          <w:rFonts w:hint="default" w:ascii="MonoLisa-Regular" w:hAnsi="MonoLisa-Regular" w:eastAsia="Consolas" w:cs="MonoLisa-Regular"/>
          <w:i w:val="0"/>
          <w:caps w:val="0"/>
          <w:color w:val="5C5C5C"/>
          <w:spacing w:val="0"/>
          <w:sz w:val="20"/>
          <w:szCs w:val="20"/>
          <w:shd w:val="clear" w:fill="F8F8F8"/>
        </w:rPr>
        <w:t> b;</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int</w:t>
      </w:r>
      <w:r>
        <w:rPr>
          <w:rFonts w:hint="default" w:ascii="MonoLisa-Regular" w:hAnsi="MonoLisa-Regular" w:eastAsia="Consolas" w:cs="MonoLisa-Regular"/>
          <w:i w:val="0"/>
          <w:caps w:val="0"/>
          <w:color w:val="5C5C5C"/>
          <w:spacing w:val="0"/>
          <w:sz w:val="20"/>
          <w:szCs w:val="20"/>
          <w:shd w:val="clear" w:fill="FFFFFF"/>
        </w:rPr>
        <w:t> c;</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int</w:t>
      </w:r>
      <w:r>
        <w:rPr>
          <w:rFonts w:hint="default" w:ascii="MonoLisa-Regular" w:hAnsi="MonoLisa-Regular" w:eastAsia="Consolas" w:cs="MonoLisa-Regular"/>
          <w:i w:val="0"/>
          <w:caps w:val="0"/>
          <w:color w:val="5C5C5C"/>
          <w:spacing w:val="0"/>
          <w:sz w:val="20"/>
          <w:szCs w:val="20"/>
          <w:shd w:val="clear" w:fill="F8F8F8"/>
        </w:rPr>
        <w:t> d;</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int</w:t>
      </w:r>
      <w:r>
        <w:rPr>
          <w:rFonts w:hint="default" w:ascii="MonoLisa-Regular" w:hAnsi="MonoLisa-Regular" w:eastAsia="Consolas" w:cs="MonoLisa-Regular"/>
          <w:i w:val="0"/>
          <w:caps w:val="0"/>
          <w:color w:val="5C5C5C"/>
          <w:spacing w:val="0"/>
          <w:sz w:val="20"/>
          <w:szCs w:val="20"/>
          <w:shd w:val="clear" w:fill="FFFFFF"/>
        </w:rPr>
        <w:t> e;</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int</w:t>
      </w:r>
      <w:r>
        <w:rPr>
          <w:rFonts w:hint="default" w:ascii="MonoLisa-Regular" w:hAnsi="MonoLisa-Regular" w:eastAsia="Consolas" w:cs="MonoLisa-Regular"/>
          <w:i w:val="0"/>
          <w:caps w:val="0"/>
          <w:color w:val="5C5C5C"/>
          <w:spacing w:val="0"/>
          <w:sz w:val="20"/>
          <w:szCs w:val="20"/>
          <w:shd w:val="clear" w:fill="F8F8F8"/>
        </w:rPr>
        <w:t> f;</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int</w:t>
      </w:r>
      <w:r>
        <w:rPr>
          <w:rFonts w:hint="default" w:ascii="MonoLisa-Regular" w:hAnsi="MonoLisa-Regular" w:eastAsia="Consolas" w:cs="MonoLisa-Regular"/>
          <w:i w:val="0"/>
          <w:caps w:val="0"/>
          <w:color w:val="5C5C5C"/>
          <w:spacing w:val="0"/>
          <w:sz w:val="20"/>
          <w:szCs w:val="20"/>
          <w:shd w:val="clear" w:fill="FFFFFF"/>
        </w:rPr>
        <w:t> g;</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A626A4"/>
          <w:spacing w:val="0"/>
          <w:sz w:val="20"/>
          <w:szCs w:val="20"/>
          <w:shd w:val="clear" w:fill="F8F8F8"/>
        </w:rPr>
        <w:t>class</w:t>
      </w: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C18401"/>
          <w:spacing w:val="0"/>
          <w:sz w:val="20"/>
          <w:szCs w:val="20"/>
          <w:shd w:val="clear" w:fill="F8F8F8"/>
        </w:rPr>
        <w:t>DataT4</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A626A4"/>
          <w:spacing w:val="0"/>
          <w:sz w:val="20"/>
          <w:szCs w:val="20"/>
          <w:shd w:val="clear" w:fill="FFFFFF"/>
        </w:rPr>
        <w:t>public</w:t>
      </w:r>
      <w:r>
        <w:rPr>
          <w:rFonts w:hint="default" w:ascii="MonoLisa-Regular" w:hAnsi="MonoLisa-Regular" w:eastAsia="Consolas" w:cs="MonoLisa-Regular"/>
          <w:i w:val="0"/>
          <w:caps w:val="0"/>
          <w:color w:val="5C5C5C"/>
          <w:spacing w:val="0"/>
          <w:sz w:val="20"/>
          <w:szCs w:val="20"/>
          <w:shd w:val="clear" w:fill="FFFFFF"/>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DataT4() { p = </w:t>
      </w:r>
      <w:r>
        <w:rPr>
          <w:rFonts w:hint="default" w:ascii="MonoLisa-Regular" w:hAnsi="MonoLisa-Regular" w:eastAsia="Consolas" w:cs="MonoLisa-Regular"/>
          <w:i w:val="0"/>
          <w:caps w:val="0"/>
          <w:color w:val="A626A4"/>
          <w:spacing w:val="0"/>
          <w:sz w:val="20"/>
          <w:szCs w:val="20"/>
          <w:shd w:val="clear" w:fill="F8F8F8"/>
        </w:rPr>
        <w:t>new</w:t>
      </w: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int</w:t>
      </w:r>
      <w:r>
        <w:rPr>
          <w:rFonts w:hint="default" w:ascii="MonoLisa-Regular" w:hAnsi="MonoLisa-Regular" w:eastAsia="Consolas" w:cs="MonoLisa-Regular"/>
          <w:i w:val="0"/>
          <w:caps w:val="0"/>
          <w:color w:val="5C5C5C"/>
          <w:spacing w:val="0"/>
          <w:sz w:val="20"/>
          <w:szCs w:val="20"/>
          <w:shd w:val="clear" w:fill="F8F8F8"/>
        </w:rPr>
        <w:t>(</w:t>
      </w:r>
      <w:r>
        <w:rPr>
          <w:rFonts w:hint="default" w:ascii="MonoLisa-Regular" w:hAnsi="MonoLisa-Regular" w:eastAsia="Consolas" w:cs="MonoLisa-Regular"/>
          <w:i w:val="0"/>
          <w:caps w:val="0"/>
          <w:color w:val="986801"/>
          <w:spacing w:val="0"/>
          <w:sz w:val="20"/>
          <w:szCs w:val="20"/>
          <w:shd w:val="clear" w:fill="F8F8F8"/>
        </w:rPr>
        <w:t>0</w:t>
      </w: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~DataT4()</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if</w:t>
      </w:r>
      <w:r>
        <w:rPr>
          <w:rFonts w:hint="default" w:ascii="MonoLisa-Regular" w:hAnsi="MonoLisa-Regular" w:eastAsia="Consolas" w:cs="MonoLisa-Regular"/>
          <w:i w:val="0"/>
          <w:caps w:val="0"/>
          <w:color w:val="5C5C5C"/>
          <w:spacing w:val="0"/>
          <w:sz w:val="20"/>
          <w:szCs w:val="20"/>
          <w:shd w:val="clear" w:fill="F8F8F8"/>
        </w:rPr>
        <w:t> (p)</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delete</w:t>
      </w:r>
      <w:r>
        <w:rPr>
          <w:rFonts w:hint="default" w:ascii="MonoLisa-Regular" w:hAnsi="MonoLisa-Regular" w:eastAsia="Consolas" w:cs="MonoLisa-Regular"/>
          <w:i w:val="0"/>
          <w:caps w:val="0"/>
          <w:color w:val="5C5C5C"/>
          <w:spacing w:val="0"/>
          <w:sz w:val="20"/>
          <w:szCs w:val="20"/>
          <w:shd w:val="clear" w:fill="F8F8F8"/>
        </w:rPr>
        <w:t> p;</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p = </w:t>
      </w:r>
      <w:r>
        <w:rPr>
          <w:rFonts w:hint="default" w:ascii="MonoLisa-Regular" w:hAnsi="MonoLisa-Regular" w:eastAsia="Consolas" w:cs="MonoLisa-Regular"/>
          <w:i w:val="0"/>
          <w:caps w:val="0"/>
          <w:color w:val="0184BB"/>
          <w:spacing w:val="0"/>
          <w:sz w:val="20"/>
          <w:szCs w:val="20"/>
          <w:shd w:val="clear" w:fill="FFFFFF"/>
        </w:rPr>
        <w:t>nullptr</w:t>
      </w:r>
      <w:r>
        <w:rPr>
          <w:rFonts w:hint="default" w:ascii="MonoLisa-Regular" w:hAnsi="MonoLisa-Regular" w:eastAsia="Consolas" w:cs="MonoLisa-Regular"/>
          <w:i w:val="0"/>
          <w:caps w:val="0"/>
          <w:color w:val="5C5C5C"/>
          <w:spacing w:val="0"/>
          <w:sz w:val="20"/>
          <w:szCs w:val="20"/>
          <w:shd w:val="clear" w:fill="FFFFFF"/>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int</w:t>
      </w:r>
      <w:r>
        <w:rPr>
          <w:rFonts w:hint="default" w:ascii="MonoLisa-Regular" w:hAnsi="MonoLisa-Regular" w:eastAsia="Consolas" w:cs="MonoLisa-Regular"/>
          <w:i w:val="0"/>
          <w:caps w:val="0"/>
          <w:color w:val="5C5C5C"/>
          <w:spacing w:val="0"/>
          <w:sz w:val="20"/>
          <w:szCs w:val="20"/>
          <w:shd w:val="clear" w:fill="FFFFFF"/>
        </w:rPr>
        <w:t> *p = </w:t>
      </w:r>
      <w:r>
        <w:rPr>
          <w:rFonts w:hint="default" w:ascii="MonoLisa-Regular" w:hAnsi="MonoLisa-Regular" w:eastAsia="Consolas" w:cs="MonoLisa-Regular"/>
          <w:i w:val="0"/>
          <w:caps w:val="0"/>
          <w:color w:val="0184BB"/>
          <w:spacing w:val="0"/>
          <w:sz w:val="20"/>
          <w:szCs w:val="20"/>
          <w:shd w:val="clear" w:fill="FFFFFF"/>
        </w:rPr>
        <w:t>nullptr</w:t>
      </w:r>
      <w:r>
        <w:rPr>
          <w:rFonts w:hint="default" w:ascii="MonoLisa-Regular" w:hAnsi="MonoLisa-Regular" w:eastAsia="Consolas" w:cs="MonoLisa-Regular"/>
          <w:i w:val="0"/>
          <w:caps w:val="0"/>
          <w:color w:val="5C5C5C"/>
          <w:spacing w:val="0"/>
          <w:sz w:val="20"/>
          <w:szCs w:val="20"/>
          <w:shd w:val="clear" w:fill="FFFFFF"/>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A626A4"/>
          <w:spacing w:val="0"/>
          <w:sz w:val="20"/>
          <w:szCs w:val="20"/>
          <w:shd w:val="clear" w:fill="F8F8F8"/>
        </w:rPr>
        <w:t>int</w:t>
      </w: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4078F2"/>
          <w:spacing w:val="0"/>
          <w:sz w:val="20"/>
          <w:szCs w:val="20"/>
          <w:shd w:val="clear" w:fill="F8F8F8"/>
        </w:rPr>
        <w:t>main</w:t>
      </w:r>
      <w:r>
        <w:rPr>
          <w:rFonts w:hint="default" w:ascii="MonoLisa-Regular" w:hAnsi="MonoLisa-Regular" w:eastAsia="Consolas" w:cs="MonoLisa-Regular"/>
          <w:i w:val="0"/>
          <w:caps w:val="0"/>
          <w:color w:val="5C5C5C"/>
          <w:spacing w:val="0"/>
          <w:sz w:val="20"/>
          <w:szCs w:val="20"/>
          <w:shd w:val="clear" w:fill="F8F8F8"/>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eastAsia" w:ascii="MonoLisa-Regular" w:hAnsi="MonoLisa-Regular" w:cs="MonoLisa-Regular"/>
          <w:color w:val="5C5C5C"/>
          <w:sz w:val="20"/>
          <w:szCs w:val="20"/>
          <w:lang w:val="en-US" w:eastAsia="zh-CN"/>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C18401"/>
          <w:spacing w:val="0"/>
          <w:sz w:val="20"/>
          <w:szCs w:val="20"/>
          <w:shd w:val="clear" w:fill="F8F8F8"/>
        </w:rPr>
        <w:t>std</w:t>
      </w:r>
      <w:r>
        <w:rPr>
          <w:rFonts w:hint="default" w:ascii="MonoLisa-Regular" w:hAnsi="MonoLisa-Regular" w:eastAsia="Consolas" w:cs="MonoLisa-Regular"/>
          <w:i w:val="0"/>
          <w:caps w:val="0"/>
          <w:color w:val="5C5C5C"/>
          <w:spacing w:val="0"/>
          <w:sz w:val="20"/>
          <w:szCs w:val="20"/>
          <w:shd w:val="clear" w:fill="F8F8F8"/>
        </w:rPr>
        <w:t>::</w:t>
      </w:r>
      <w:r>
        <w:rPr>
          <w:rFonts w:hint="default" w:ascii="MonoLisa-Regular" w:hAnsi="MonoLisa-Regular" w:eastAsia="Consolas" w:cs="MonoLisa-Regular"/>
          <w:i w:val="0"/>
          <w:caps w:val="0"/>
          <w:color w:val="C18401"/>
          <w:spacing w:val="0"/>
          <w:sz w:val="20"/>
          <w:szCs w:val="20"/>
          <w:shd w:val="clear" w:fill="F8F8F8"/>
        </w:rPr>
        <w:t>cout</w:t>
      </w:r>
      <w:r>
        <w:rPr>
          <w:rFonts w:hint="default" w:ascii="MonoLisa-Regular" w:hAnsi="MonoLisa-Regular" w:eastAsia="Consolas" w:cs="MonoLisa-Regular"/>
          <w:i w:val="0"/>
          <w:caps w:val="0"/>
          <w:color w:val="5C5C5C"/>
          <w:spacing w:val="0"/>
          <w:sz w:val="20"/>
          <w:szCs w:val="20"/>
          <w:shd w:val="clear" w:fill="F8F8F8"/>
        </w:rPr>
        <w:t> &lt;&lt; </w:t>
      </w:r>
      <w:r>
        <w:rPr>
          <w:rFonts w:hint="default" w:ascii="MonoLisa-Regular" w:hAnsi="MonoLisa-Regular" w:eastAsia="Consolas" w:cs="MonoLisa-Regular"/>
          <w:i w:val="0"/>
          <w:caps w:val="0"/>
          <w:color w:val="C18401"/>
          <w:spacing w:val="0"/>
          <w:sz w:val="20"/>
          <w:szCs w:val="20"/>
          <w:shd w:val="clear" w:fill="F8F8F8"/>
        </w:rPr>
        <w:t>std</w:t>
      </w:r>
      <w:r>
        <w:rPr>
          <w:rFonts w:hint="default" w:ascii="MonoLisa-Regular" w:hAnsi="MonoLisa-Regular" w:eastAsia="Consolas" w:cs="MonoLisa-Regular"/>
          <w:i w:val="0"/>
          <w:caps w:val="0"/>
          <w:color w:val="5C5C5C"/>
          <w:spacing w:val="0"/>
          <w:sz w:val="20"/>
          <w:szCs w:val="20"/>
          <w:shd w:val="clear" w:fill="F8F8F8"/>
        </w:rPr>
        <w:t>::is_trivially_copyable&lt;DataT1&gt;::value &lt;&lt; </w:t>
      </w:r>
      <w:r>
        <w:rPr>
          <w:rFonts w:hint="default" w:ascii="MonoLisa-Regular" w:hAnsi="MonoLisa-Regular" w:eastAsia="Consolas" w:cs="MonoLisa-Regular"/>
          <w:i w:val="0"/>
          <w:caps w:val="0"/>
          <w:color w:val="50A14F"/>
          <w:spacing w:val="0"/>
          <w:sz w:val="20"/>
          <w:szCs w:val="20"/>
          <w:shd w:val="clear" w:fill="F8F8F8"/>
        </w:rPr>
        <w:t>'\n'</w:t>
      </w:r>
      <w:r>
        <w:rPr>
          <w:rFonts w:hint="default" w:ascii="MonoLisa-Regular" w:hAnsi="MonoLisa-Regular" w:eastAsia="Consolas" w:cs="MonoLisa-Regular"/>
          <w:i w:val="0"/>
          <w:caps w:val="0"/>
          <w:color w:val="5C5C5C"/>
          <w:spacing w:val="0"/>
          <w:sz w:val="20"/>
          <w:szCs w:val="20"/>
          <w:shd w:val="clear" w:fill="F8F8F8"/>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C18401"/>
          <w:spacing w:val="0"/>
          <w:sz w:val="20"/>
          <w:szCs w:val="20"/>
          <w:shd w:val="clear" w:fill="FFFFFF"/>
        </w:rPr>
        <w:t>std</w:t>
      </w:r>
      <w:r>
        <w:rPr>
          <w:rFonts w:hint="default" w:ascii="MonoLisa-Regular" w:hAnsi="MonoLisa-Regular" w:eastAsia="Consolas" w:cs="MonoLisa-Regular"/>
          <w:i w:val="0"/>
          <w:caps w:val="0"/>
          <w:color w:val="5C5C5C"/>
          <w:spacing w:val="0"/>
          <w:sz w:val="20"/>
          <w:szCs w:val="20"/>
          <w:shd w:val="clear" w:fill="FFFFFF"/>
        </w:rPr>
        <w:t>::</w:t>
      </w:r>
      <w:r>
        <w:rPr>
          <w:rFonts w:hint="default" w:ascii="MonoLisa-Regular" w:hAnsi="MonoLisa-Regular" w:eastAsia="Consolas" w:cs="MonoLisa-Regular"/>
          <w:i w:val="0"/>
          <w:caps w:val="0"/>
          <w:color w:val="C18401"/>
          <w:spacing w:val="0"/>
          <w:sz w:val="20"/>
          <w:szCs w:val="20"/>
          <w:shd w:val="clear" w:fill="FFFFFF"/>
        </w:rPr>
        <w:t>cout</w:t>
      </w:r>
      <w:r>
        <w:rPr>
          <w:rFonts w:hint="default" w:ascii="MonoLisa-Regular" w:hAnsi="MonoLisa-Regular" w:eastAsia="Consolas" w:cs="MonoLisa-Regular"/>
          <w:i w:val="0"/>
          <w:caps w:val="0"/>
          <w:color w:val="5C5C5C"/>
          <w:spacing w:val="0"/>
          <w:sz w:val="20"/>
          <w:szCs w:val="20"/>
          <w:shd w:val="clear" w:fill="FFFFFF"/>
        </w:rPr>
        <w:t> &lt;&lt; </w:t>
      </w:r>
      <w:r>
        <w:rPr>
          <w:rFonts w:hint="default" w:ascii="MonoLisa-Regular" w:hAnsi="MonoLisa-Regular" w:eastAsia="Consolas" w:cs="MonoLisa-Regular"/>
          <w:i w:val="0"/>
          <w:caps w:val="0"/>
          <w:color w:val="C18401"/>
          <w:spacing w:val="0"/>
          <w:sz w:val="20"/>
          <w:szCs w:val="20"/>
          <w:shd w:val="clear" w:fill="FFFFFF"/>
        </w:rPr>
        <w:t>std</w:t>
      </w:r>
      <w:r>
        <w:rPr>
          <w:rFonts w:hint="default" w:ascii="MonoLisa-Regular" w:hAnsi="MonoLisa-Regular" w:eastAsia="Consolas" w:cs="MonoLisa-Regular"/>
          <w:i w:val="0"/>
          <w:caps w:val="0"/>
          <w:color w:val="5C5C5C"/>
          <w:spacing w:val="0"/>
          <w:sz w:val="20"/>
          <w:szCs w:val="20"/>
          <w:shd w:val="clear" w:fill="FFFFFF"/>
        </w:rPr>
        <w:t>::is_trivially_copyable&lt;DataT2&gt;::value &lt;&lt; </w:t>
      </w:r>
      <w:r>
        <w:rPr>
          <w:rFonts w:hint="default" w:ascii="MonoLisa-Regular" w:hAnsi="MonoLisa-Regular" w:eastAsia="Consolas" w:cs="MonoLisa-Regular"/>
          <w:i w:val="0"/>
          <w:caps w:val="0"/>
          <w:color w:val="50A14F"/>
          <w:spacing w:val="0"/>
          <w:sz w:val="20"/>
          <w:szCs w:val="20"/>
          <w:shd w:val="clear" w:fill="FFFFFF"/>
        </w:rPr>
        <w:t>'\n'</w:t>
      </w:r>
      <w:r>
        <w:rPr>
          <w:rFonts w:hint="default" w:ascii="MonoLisa-Regular" w:hAnsi="MonoLisa-Regular" w:eastAsia="Consolas" w:cs="MonoLisa-Regular"/>
          <w:i w:val="0"/>
          <w:caps w:val="0"/>
          <w:color w:val="5C5C5C"/>
          <w:spacing w:val="0"/>
          <w:sz w:val="20"/>
          <w:szCs w:val="20"/>
          <w:shd w:val="clear" w:fill="FFFFFF"/>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C18401"/>
          <w:spacing w:val="0"/>
          <w:sz w:val="20"/>
          <w:szCs w:val="20"/>
          <w:shd w:val="clear" w:fill="F8F8F8"/>
        </w:rPr>
        <w:t>std</w:t>
      </w:r>
      <w:r>
        <w:rPr>
          <w:rFonts w:hint="default" w:ascii="MonoLisa-Regular" w:hAnsi="MonoLisa-Regular" w:eastAsia="Consolas" w:cs="MonoLisa-Regular"/>
          <w:i w:val="0"/>
          <w:caps w:val="0"/>
          <w:color w:val="5C5C5C"/>
          <w:spacing w:val="0"/>
          <w:sz w:val="20"/>
          <w:szCs w:val="20"/>
          <w:shd w:val="clear" w:fill="F8F8F8"/>
        </w:rPr>
        <w:t>::</w:t>
      </w:r>
      <w:r>
        <w:rPr>
          <w:rFonts w:hint="default" w:ascii="MonoLisa-Regular" w:hAnsi="MonoLisa-Regular" w:eastAsia="Consolas" w:cs="MonoLisa-Regular"/>
          <w:i w:val="0"/>
          <w:caps w:val="0"/>
          <w:color w:val="C18401"/>
          <w:spacing w:val="0"/>
          <w:sz w:val="20"/>
          <w:szCs w:val="20"/>
          <w:shd w:val="clear" w:fill="F8F8F8"/>
        </w:rPr>
        <w:t>cout</w:t>
      </w:r>
      <w:r>
        <w:rPr>
          <w:rFonts w:hint="default" w:ascii="MonoLisa-Regular" w:hAnsi="MonoLisa-Regular" w:eastAsia="Consolas" w:cs="MonoLisa-Regular"/>
          <w:i w:val="0"/>
          <w:caps w:val="0"/>
          <w:color w:val="5C5C5C"/>
          <w:spacing w:val="0"/>
          <w:sz w:val="20"/>
          <w:szCs w:val="20"/>
          <w:shd w:val="clear" w:fill="F8F8F8"/>
        </w:rPr>
        <w:t> &lt;&lt; </w:t>
      </w:r>
      <w:r>
        <w:rPr>
          <w:rFonts w:hint="default" w:ascii="MonoLisa-Regular" w:hAnsi="MonoLisa-Regular" w:eastAsia="Consolas" w:cs="MonoLisa-Regular"/>
          <w:i w:val="0"/>
          <w:caps w:val="0"/>
          <w:color w:val="C18401"/>
          <w:spacing w:val="0"/>
          <w:sz w:val="20"/>
          <w:szCs w:val="20"/>
          <w:shd w:val="clear" w:fill="F8F8F8"/>
        </w:rPr>
        <w:t>std</w:t>
      </w:r>
      <w:r>
        <w:rPr>
          <w:rFonts w:hint="default" w:ascii="MonoLisa-Regular" w:hAnsi="MonoLisa-Regular" w:eastAsia="Consolas" w:cs="MonoLisa-Regular"/>
          <w:i w:val="0"/>
          <w:caps w:val="0"/>
          <w:color w:val="5C5C5C"/>
          <w:spacing w:val="0"/>
          <w:sz w:val="20"/>
          <w:szCs w:val="20"/>
          <w:shd w:val="clear" w:fill="F8F8F8"/>
        </w:rPr>
        <w:t>::is_trivially_copyable&lt;DataT3&gt;::value &lt;&lt; </w:t>
      </w:r>
      <w:r>
        <w:rPr>
          <w:rFonts w:hint="default" w:ascii="MonoLisa-Regular" w:hAnsi="MonoLisa-Regular" w:eastAsia="Consolas" w:cs="MonoLisa-Regular"/>
          <w:i w:val="0"/>
          <w:caps w:val="0"/>
          <w:color w:val="50A14F"/>
          <w:spacing w:val="0"/>
          <w:sz w:val="20"/>
          <w:szCs w:val="20"/>
          <w:shd w:val="clear" w:fill="F8F8F8"/>
        </w:rPr>
        <w:t>'\n'</w:t>
      </w:r>
      <w:r>
        <w:rPr>
          <w:rFonts w:hint="default" w:ascii="MonoLisa-Regular" w:hAnsi="MonoLisa-Regular" w:eastAsia="Consolas" w:cs="MonoLisa-Regular"/>
          <w:i w:val="0"/>
          <w:caps w:val="0"/>
          <w:color w:val="5C5C5C"/>
          <w:spacing w:val="0"/>
          <w:sz w:val="20"/>
          <w:szCs w:val="20"/>
          <w:shd w:val="clear" w:fill="F8F8F8"/>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C18401"/>
          <w:spacing w:val="0"/>
          <w:sz w:val="20"/>
          <w:szCs w:val="20"/>
          <w:shd w:val="clear" w:fill="FFFFFF"/>
        </w:rPr>
        <w:t>std</w:t>
      </w:r>
      <w:r>
        <w:rPr>
          <w:rFonts w:hint="default" w:ascii="MonoLisa-Regular" w:hAnsi="MonoLisa-Regular" w:eastAsia="Consolas" w:cs="MonoLisa-Regular"/>
          <w:i w:val="0"/>
          <w:caps w:val="0"/>
          <w:color w:val="5C5C5C"/>
          <w:spacing w:val="0"/>
          <w:sz w:val="20"/>
          <w:szCs w:val="20"/>
          <w:shd w:val="clear" w:fill="FFFFFF"/>
        </w:rPr>
        <w:t>::</w:t>
      </w:r>
      <w:r>
        <w:rPr>
          <w:rFonts w:hint="default" w:ascii="MonoLisa-Regular" w:hAnsi="MonoLisa-Regular" w:eastAsia="Consolas" w:cs="MonoLisa-Regular"/>
          <w:i w:val="0"/>
          <w:caps w:val="0"/>
          <w:color w:val="C18401"/>
          <w:spacing w:val="0"/>
          <w:sz w:val="20"/>
          <w:szCs w:val="20"/>
          <w:shd w:val="clear" w:fill="FFFFFF"/>
        </w:rPr>
        <w:t>cout</w:t>
      </w:r>
      <w:r>
        <w:rPr>
          <w:rFonts w:hint="default" w:ascii="MonoLisa-Regular" w:hAnsi="MonoLisa-Regular" w:eastAsia="Consolas" w:cs="MonoLisa-Regular"/>
          <w:i w:val="0"/>
          <w:caps w:val="0"/>
          <w:color w:val="5C5C5C"/>
          <w:spacing w:val="0"/>
          <w:sz w:val="20"/>
          <w:szCs w:val="20"/>
          <w:shd w:val="clear" w:fill="FFFFFF"/>
        </w:rPr>
        <w:t> &lt;&lt; </w:t>
      </w:r>
      <w:r>
        <w:rPr>
          <w:rFonts w:hint="default" w:ascii="MonoLisa-Regular" w:hAnsi="MonoLisa-Regular" w:eastAsia="Consolas" w:cs="MonoLisa-Regular"/>
          <w:i w:val="0"/>
          <w:caps w:val="0"/>
          <w:color w:val="C18401"/>
          <w:spacing w:val="0"/>
          <w:sz w:val="20"/>
          <w:szCs w:val="20"/>
          <w:shd w:val="clear" w:fill="FFFFFF"/>
        </w:rPr>
        <w:t>std</w:t>
      </w:r>
      <w:r>
        <w:rPr>
          <w:rFonts w:hint="default" w:ascii="MonoLisa-Regular" w:hAnsi="MonoLisa-Regular" w:eastAsia="Consolas" w:cs="MonoLisa-Regular"/>
          <w:i w:val="0"/>
          <w:caps w:val="0"/>
          <w:color w:val="5C5C5C"/>
          <w:spacing w:val="0"/>
          <w:sz w:val="20"/>
          <w:szCs w:val="20"/>
          <w:shd w:val="clear" w:fill="FFFFFF"/>
        </w:rPr>
        <w:t>::is_trivially_copyable&lt;DataT4&gt;::value &lt;&lt; </w:t>
      </w:r>
      <w:r>
        <w:rPr>
          <w:rFonts w:hint="default" w:ascii="MonoLisa-Regular" w:hAnsi="MonoLisa-Regular" w:eastAsia="Consolas" w:cs="MonoLisa-Regular"/>
          <w:i w:val="0"/>
          <w:caps w:val="0"/>
          <w:color w:val="50A14F"/>
          <w:spacing w:val="0"/>
          <w:sz w:val="20"/>
          <w:szCs w:val="20"/>
          <w:shd w:val="clear" w:fill="FFFFFF"/>
        </w:rPr>
        <w:t>'\n'</w:t>
      </w:r>
      <w:r>
        <w:rPr>
          <w:rFonts w:hint="default" w:ascii="MonoLisa-Regular" w:hAnsi="MonoLisa-Regular" w:eastAsia="Consolas" w:cs="MonoLisa-Regular"/>
          <w:i w:val="0"/>
          <w:caps w:val="0"/>
          <w:color w:val="5C5C5C"/>
          <w:spacing w:val="0"/>
          <w:sz w:val="20"/>
          <w:szCs w:val="20"/>
          <w:shd w:val="clear" w:fill="FFFFFF"/>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return</w:t>
      </w: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986801"/>
          <w:spacing w:val="0"/>
          <w:sz w:val="20"/>
          <w:szCs w:val="20"/>
          <w:shd w:val="clear" w:fill="FFFFFF"/>
        </w:rPr>
        <w:t>0</w:t>
      </w:r>
      <w:r>
        <w:rPr>
          <w:rFonts w:hint="default" w:ascii="MonoLisa-Regular" w:hAnsi="MonoLisa-Regular" w:eastAsia="Consolas" w:cs="MonoLisa-Regular"/>
          <w:i w:val="0"/>
          <w:caps w:val="0"/>
          <w:color w:val="5C5C5C"/>
          <w:spacing w:val="0"/>
          <w:sz w:val="20"/>
          <w:szCs w:val="20"/>
          <w:shd w:val="clear" w:fill="FFFFFF"/>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eastAsia" w:ascii="Times New Roman" w:hAnsi="Times New Roman" w:cs="宋体"/>
          <w:b w:val="0"/>
          <w:kern w:val="2"/>
          <w:sz w:val="24"/>
          <w:szCs w:val="24"/>
          <w:lang w:val="en-US" w:eastAsia="zh-CN" w:bidi="ar-SA"/>
        </w:rPr>
      </w:pPr>
      <w:r>
        <w:rPr>
          <w:rFonts w:hint="default" w:ascii="MonoLisa-Regular" w:hAnsi="MonoLisa-Regular" w:eastAsia="Consolas" w:cs="MonoLisa-Regular"/>
          <w:i w:val="0"/>
          <w:caps w:val="0"/>
          <w:color w:val="5C5C5C"/>
          <w:spacing w:val="0"/>
          <w:sz w:val="20"/>
          <w:szCs w:val="20"/>
          <w:shd w:val="clear" w:fill="F8F8F8"/>
        </w:rPr>
        <w:t>}</w:t>
      </w:r>
    </w:p>
    <w:p>
      <w:pPr>
        <w:spacing w:after="0" w:line="400" w:lineRule="exact"/>
        <w:ind w:firstLine="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执行结果如下：</w:t>
      </w:r>
    </w:p>
    <w:p>
      <w:pPr>
        <w:numPr>
          <w:ilvl w:val="0"/>
          <w:numId w:val="13"/>
        </w:numPr>
        <w:spacing w:after="0" w:line="400" w:lineRule="exact"/>
        <w:ind w:firstLine="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前两个类由于具有std::string（第二个类套娃，也算），返回0，不可平凡可复制。</w:t>
      </w:r>
    </w:p>
    <w:p>
      <w:pPr>
        <w:numPr>
          <w:ilvl w:val="0"/>
          <w:numId w:val="13"/>
        </w:numPr>
        <w:spacing w:after="0" w:line="400" w:lineRule="exact"/>
        <w:ind w:firstLine="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第三个类，全是一些int，显然可以。</w:t>
      </w:r>
    </w:p>
    <w:p>
      <w:pPr>
        <w:numPr>
          <w:ilvl w:val="0"/>
          <w:numId w:val="13"/>
        </w:numPr>
        <w:spacing w:after="0" w:line="400" w:lineRule="exact"/>
        <w:ind w:firstLine="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第四个类，堆内存，这个设计和一般的std::string是一样的，返回的是0。</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好，现在问题来了，我们刚才说借助type_traits来进行判断，好决定是通过移动还是通过拷贝，代码甚至我都写好了。</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A626A4"/>
          <w:spacing w:val="0"/>
          <w:sz w:val="20"/>
          <w:szCs w:val="20"/>
          <w:shd w:val="clear" w:fill="F8F8F8"/>
        </w:rPr>
        <w:t>template</w:t>
      </w:r>
      <w:r>
        <w:rPr>
          <w:rFonts w:hint="default" w:ascii="MonoLisa-Regular" w:hAnsi="MonoLisa-Regular" w:eastAsia="Consolas" w:cs="MonoLisa-Regular"/>
          <w:i w:val="0"/>
          <w:caps w:val="0"/>
          <w:color w:val="5C5C5C"/>
          <w:spacing w:val="0"/>
          <w:sz w:val="20"/>
          <w:szCs w:val="20"/>
          <w:shd w:val="clear" w:fill="F8F8F8"/>
        </w:rPr>
        <w:t> &lt;</w:t>
      </w:r>
      <w:r>
        <w:rPr>
          <w:rFonts w:hint="default" w:ascii="MonoLisa-Regular" w:hAnsi="MonoLisa-Regular" w:eastAsia="Consolas" w:cs="MonoLisa-Regular"/>
          <w:i w:val="0"/>
          <w:caps w:val="0"/>
          <w:color w:val="A626A4"/>
          <w:spacing w:val="0"/>
          <w:sz w:val="20"/>
          <w:szCs w:val="20"/>
          <w:shd w:val="clear" w:fill="F8F8F8"/>
        </w:rPr>
        <w:t>typename</w:t>
      </w:r>
      <w:r>
        <w:rPr>
          <w:rFonts w:hint="default" w:ascii="MonoLisa-Regular" w:hAnsi="MonoLisa-Regular" w:eastAsia="Consolas" w:cs="MonoLisa-Regular"/>
          <w:i w:val="0"/>
          <w:caps w:val="0"/>
          <w:color w:val="5C5C5C"/>
          <w:spacing w:val="0"/>
          <w:sz w:val="20"/>
          <w:szCs w:val="20"/>
          <w:shd w:val="clear" w:fill="F8F8F8"/>
        </w:rPr>
        <w:t> T&gt;</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A626A4"/>
          <w:spacing w:val="0"/>
          <w:sz w:val="20"/>
          <w:szCs w:val="20"/>
          <w:shd w:val="clear" w:fill="FFFFFF"/>
        </w:rPr>
        <w:t>inline</w:t>
      </w: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void</w:t>
      </w:r>
      <w:r>
        <w:rPr>
          <w:rFonts w:hint="default" w:ascii="MonoLisa-Regular" w:hAnsi="MonoLisa-Regular" w:eastAsia="Consolas" w:cs="MonoLisa-Regular"/>
          <w:i w:val="0"/>
          <w:caps w:val="0"/>
          <w:color w:val="5C5C5C"/>
          <w:spacing w:val="0"/>
          <w:sz w:val="20"/>
          <w:szCs w:val="20"/>
          <w:shd w:val="clear" w:fill="FFFFFF"/>
        </w:rPr>
        <w:t> LPaddedVector&lt;T&gt;::moveMemory(T *pTargetAddress, T *pSourceAddress, </w:t>
      </w:r>
      <w:r>
        <w:rPr>
          <w:rFonts w:hint="default" w:ascii="MonoLisa-Regular" w:hAnsi="MonoLisa-Regular" w:eastAsia="Consolas" w:cs="MonoLisa-Regular"/>
          <w:i w:val="0"/>
          <w:caps w:val="0"/>
          <w:color w:val="C18401"/>
          <w:spacing w:val="0"/>
          <w:sz w:val="20"/>
          <w:szCs w:val="20"/>
          <w:shd w:val="clear" w:fill="FFFFFF"/>
        </w:rPr>
        <w:t>std</w:t>
      </w:r>
      <w:r>
        <w:rPr>
          <w:rFonts w:hint="default" w:ascii="MonoLisa-Regular" w:hAnsi="MonoLisa-Regular" w:eastAsia="Consolas" w:cs="MonoLisa-Regular"/>
          <w:i w:val="0"/>
          <w:caps w:val="0"/>
          <w:color w:val="5C5C5C"/>
          <w:spacing w:val="0"/>
          <w:sz w:val="20"/>
          <w:szCs w:val="20"/>
          <w:shd w:val="clear" w:fill="FFFFFF"/>
        </w:rPr>
        <w:t>::</w:t>
      </w:r>
      <w:r>
        <w:rPr>
          <w:rFonts w:hint="default" w:ascii="MonoLisa-Regular" w:hAnsi="MonoLisa-Regular" w:eastAsia="Consolas" w:cs="MonoLisa-Regular"/>
          <w:i w:val="0"/>
          <w:caps w:val="0"/>
          <w:color w:val="A626A4"/>
          <w:spacing w:val="0"/>
          <w:sz w:val="20"/>
          <w:szCs w:val="20"/>
          <w:shd w:val="clear" w:fill="FFFFFF"/>
        </w:rPr>
        <w:t>size_t</w:t>
      </w:r>
      <w:r>
        <w:rPr>
          <w:rFonts w:hint="default" w:ascii="MonoLisa-Regular" w:hAnsi="MonoLisa-Regular" w:eastAsia="Consolas" w:cs="MonoLisa-Regular"/>
          <w:i w:val="0"/>
          <w:caps w:val="0"/>
          <w:color w:val="5C5C5C"/>
          <w:spacing w:val="0"/>
          <w:sz w:val="20"/>
          <w:szCs w:val="20"/>
          <w:shd w:val="clear" w:fill="FFFFFF"/>
        </w:rPr>
        <w:t> count)</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if</w:t>
      </w: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C18401"/>
          <w:spacing w:val="0"/>
          <w:sz w:val="20"/>
          <w:szCs w:val="20"/>
          <w:shd w:val="clear" w:fill="FFFFFF"/>
        </w:rPr>
        <w:t>std</w:t>
      </w:r>
      <w:r>
        <w:rPr>
          <w:rFonts w:hint="default" w:ascii="MonoLisa-Regular" w:hAnsi="MonoLisa-Regular" w:eastAsia="Consolas" w:cs="MonoLisa-Regular"/>
          <w:i w:val="0"/>
          <w:caps w:val="0"/>
          <w:color w:val="5C5C5C"/>
          <w:spacing w:val="0"/>
          <w:sz w:val="20"/>
          <w:szCs w:val="20"/>
          <w:shd w:val="clear" w:fill="FFFFFF"/>
        </w:rPr>
        <w:t>::is_trivially_copyable&lt;T&gt;::valu</w:t>
      </w:r>
      <w:r>
        <w:rPr>
          <w:rFonts w:hint="eastAsia" w:ascii="MonoLisa-Regular" w:hAnsi="MonoLisa-Regular" w:cs="MonoLisa-Regular"/>
          <w:i w:val="0"/>
          <w:caps w:val="0"/>
          <w:color w:val="5C5C5C"/>
          <w:spacing w:val="0"/>
          <w:sz w:val="20"/>
          <w:szCs w:val="20"/>
          <w:shd w:val="clear" w:fill="FFFFFF"/>
          <w:lang w:val="en-US" w:eastAsia="zh-CN"/>
        </w:rPr>
        <w:t>e)</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caps w:val="0"/>
          <w:color w:val="A0A1A7"/>
          <w:spacing w:val="0"/>
          <w:sz w:val="20"/>
          <w:szCs w:val="20"/>
          <w:shd w:val="clear" w:fill="FFFFFF"/>
        </w:rPr>
        <w:t>// 如果是平凡可复制类型，可以直接使用 std::memmove</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C18401"/>
          <w:spacing w:val="0"/>
          <w:sz w:val="20"/>
          <w:szCs w:val="20"/>
          <w:shd w:val="clear" w:fill="F8F8F8"/>
        </w:rPr>
        <w:t>std</w:t>
      </w:r>
      <w:r>
        <w:rPr>
          <w:rFonts w:hint="default" w:ascii="MonoLisa-Regular" w:hAnsi="MonoLisa-Regular" w:eastAsia="Consolas" w:cs="MonoLisa-Regular"/>
          <w:i w:val="0"/>
          <w:caps w:val="0"/>
          <w:color w:val="5C5C5C"/>
          <w:spacing w:val="0"/>
          <w:sz w:val="20"/>
          <w:szCs w:val="20"/>
          <w:shd w:val="clear" w:fill="F8F8F8"/>
        </w:rPr>
        <w:t>::memmove(pTargetAddress, pSourceAddress, count * </w:t>
      </w:r>
      <w:r>
        <w:rPr>
          <w:rFonts w:hint="default" w:ascii="MonoLisa-Regular" w:hAnsi="MonoLisa-Regular" w:eastAsia="Consolas" w:cs="MonoLisa-Regular"/>
          <w:i w:val="0"/>
          <w:caps w:val="0"/>
          <w:color w:val="A626A4"/>
          <w:spacing w:val="0"/>
          <w:sz w:val="20"/>
          <w:szCs w:val="20"/>
          <w:shd w:val="clear" w:fill="F8F8F8"/>
        </w:rPr>
        <w:t>sizeof</w:t>
      </w:r>
      <w:r>
        <w:rPr>
          <w:rFonts w:hint="default" w:ascii="MonoLisa-Regular" w:hAnsi="MonoLisa-Regular" w:eastAsia="Consolas" w:cs="MonoLisa-Regular"/>
          <w:i w:val="0"/>
          <w:caps w:val="0"/>
          <w:color w:val="5C5C5C"/>
          <w:spacing w:val="0"/>
          <w:sz w:val="20"/>
          <w:szCs w:val="20"/>
          <w:shd w:val="clear" w:fill="F8F8F8"/>
        </w:rPr>
        <w:t>(T));</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else</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caps w:val="0"/>
          <w:color w:val="A0A1A7"/>
          <w:spacing w:val="0"/>
          <w:sz w:val="20"/>
          <w:szCs w:val="20"/>
          <w:shd w:val="clear" w:fill="F8F8F8"/>
        </w:rPr>
        <w:t>// 如果不是，逐个元素的拷贝</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caps w:val="0"/>
          <w:color w:val="A0A1A7"/>
          <w:spacing w:val="0"/>
          <w:sz w:val="20"/>
          <w:szCs w:val="20"/>
          <w:shd w:val="clear" w:fill="FFFFFF"/>
        </w:rPr>
        <w:t>// 注意源地址和目标地址的位置不同，拷贝的顺序也不同</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if</w:t>
      </w:r>
      <w:r>
        <w:rPr>
          <w:rFonts w:hint="default" w:ascii="MonoLisa-Regular" w:hAnsi="MonoLisa-Regular" w:eastAsia="Consolas" w:cs="MonoLisa-Regular"/>
          <w:i w:val="0"/>
          <w:caps w:val="0"/>
          <w:color w:val="5C5C5C"/>
          <w:spacing w:val="0"/>
          <w:sz w:val="20"/>
          <w:szCs w:val="20"/>
          <w:shd w:val="clear" w:fill="F8F8F8"/>
        </w:rPr>
        <w:t> (pTargetAddress &lt; pSourceAddress)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for</w:t>
      </w: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int</w:t>
      </w:r>
      <w:r>
        <w:rPr>
          <w:rFonts w:hint="default" w:ascii="MonoLisa-Regular" w:hAnsi="MonoLisa-Regular" w:eastAsia="Consolas" w:cs="MonoLisa-Regular"/>
          <w:i w:val="0"/>
          <w:caps w:val="0"/>
          <w:color w:val="5C5C5C"/>
          <w:spacing w:val="0"/>
          <w:sz w:val="20"/>
          <w:szCs w:val="20"/>
          <w:shd w:val="clear" w:fill="F8F8F8"/>
        </w:rPr>
        <w:t> i = </w:t>
      </w:r>
      <w:r>
        <w:rPr>
          <w:rFonts w:hint="default" w:ascii="MonoLisa-Regular" w:hAnsi="MonoLisa-Regular" w:eastAsia="Consolas" w:cs="MonoLisa-Regular"/>
          <w:i w:val="0"/>
          <w:caps w:val="0"/>
          <w:color w:val="986801"/>
          <w:spacing w:val="0"/>
          <w:sz w:val="20"/>
          <w:szCs w:val="20"/>
          <w:shd w:val="clear" w:fill="F8F8F8"/>
        </w:rPr>
        <w:t>0</w:t>
      </w:r>
      <w:r>
        <w:rPr>
          <w:rFonts w:hint="default" w:ascii="MonoLisa-Regular" w:hAnsi="MonoLisa-Regular" w:eastAsia="Consolas" w:cs="MonoLisa-Regular"/>
          <w:i w:val="0"/>
          <w:caps w:val="0"/>
          <w:color w:val="5C5C5C"/>
          <w:spacing w:val="0"/>
          <w:sz w:val="20"/>
          <w:szCs w:val="20"/>
          <w:shd w:val="clear" w:fill="F8F8F8"/>
        </w:rPr>
        <w:t>; i &lt; count; ++i)</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sm_allocator.construct(pTargetAddress + i, *(pSourceAddress + i));</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sm_allocator.destroy(pSourceAddress + i);</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else</w:t>
      </w: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if</w:t>
      </w:r>
      <w:r>
        <w:rPr>
          <w:rFonts w:hint="default" w:ascii="MonoLisa-Regular" w:hAnsi="MonoLisa-Regular" w:eastAsia="Consolas" w:cs="MonoLisa-Regular"/>
          <w:i w:val="0"/>
          <w:caps w:val="0"/>
          <w:color w:val="5C5C5C"/>
          <w:spacing w:val="0"/>
          <w:sz w:val="20"/>
          <w:szCs w:val="20"/>
          <w:shd w:val="clear" w:fill="F8F8F8"/>
        </w:rPr>
        <w:t> (pTargetAddress &gt; pSourceAddress)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for</w:t>
      </w: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int</w:t>
      </w:r>
      <w:r>
        <w:rPr>
          <w:rFonts w:hint="default" w:ascii="MonoLisa-Regular" w:hAnsi="MonoLisa-Regular" w:eastAsia="Consolas" w:cs="MonoLisa-Regular"/>
          <w:i w:val="0"/>
          <w:caps w:val="0"/>
          <w:color w:val="5C5C5C"/>
          <w:spacing w:val="0"/>
          <w:sz w:val="20"/>
          <w:szCs w:val="20"/>
          <w:shd w:val="clear" w:fill="F8F8F8"/>
        </w:rPr>
        <w:t> i = count - </w:t>
      </w:r>
      <w:r>
        <w:rPr>
          <w:rFonts w:hint="default" w:ascii="MonoLisa-Regular" w:hAnsi="MonoLisa-Regular" w:eastAsia="Consolas" w:cs="MonoLisa-Regular"/>
          <w:i w:val="0"/>
          <w:caps w:val="0"/>
          <w:color w:val="986801"/>
          <w:spacing w:val="0"/>
          <w:sz w:val="20"/>
          <w:szCs w:val="20"/>
          <w:shd w:val="clear" w:fill="F8F8F8"/>
        </w:rPr>
        <w:t>1</w:t>
      </w:r>
      <w:r>
        <w:rPr>
          <w:rFonts w:hint="default" w:ascii="MonoLisa-Regular" w:hAnsi="MonoLisa-Regular" w:eastAsia="Consolas" w:cs="MonoLisa-Regular"/>
          <w:i w:val="0"/>
          <w:caps w:val="0"/>
          <w:color w:val="5C5C5C"/>
          <w:spacing w:val="0"/>
          <w:sz w:val="20"/>
          <w:szCs w:val="20"/>
          <w:shd w:val="clear" w:fill="F8F8F8"/>
        </w:rPr>
        <w:t>; i &gt;= </w:t>
      </w:r>
      <w:r>
        <w:rPr>
          <w:rFonts w:hint="default" w:ascii="MonoLisa-Regular" w:hAnsi="MonoLisa-Regular" w:eastAsia="Consolas" w:cs="MonoLisa-Regular"/>
          <w:i w:val="0"/>
          <w:caps w:val="0"/>
          <w:color w:val="986801"/>
          <w:spacing w:val="0"/>
          <w:sz w:val="20"/>
          <w:szCs w:val="20"/>
          <w:shd w:val="clear" w:fill="F8F8F8"/>
        </w:rPr>
        <w:t>0</w:t>
      </w:r>
      <w:r>
        <w:rPr>
          <w:rFonts w:hint="default" w:ascii="MonoLisa-Regular" w:hAnsi="MonoLisa-Regular" w:eastAsia="Consolas" w:cs="MonoLisa-Regular"/>
          <w:i w:val="0"/>
          <w:caps w:val="0"/>
          <w:color w:val="5C5C5C"/>
          <w:spacing w:val="0"/>
          <w:sz w:val="20"/>
          <w:szCs w:val="20"/>
          <w:shd w:val="clear" w:fill="F8F8F8"/>
        </w:rPr>
        <w:t>; --i)</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sm_allocator.construct(pTargetAddress + i, *(pSourceAddress + i));</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sm_allocator.destroy(pSourceAddress + i);</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我们还是考虑刚才的堆内存模型，经过判断之后是走拷贝这一条路，但是没必要啊，std::memmove不会激活对象的析构函数，我把所有数据移动到另一个地方，这个指针还是指向堆区的这一块内存，也就是说，实际上这个内存模型是平凡可复制的，这也是组长的最初的想法（我研究了这么久才到大佬的初步想法，差距不是一点半点），这一点优化，就导致了最开始的问题，但是我们必须要有这种思维。</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那么就没有解决方案了吗？</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其实是有的，可以在这个判断之前再加上一层判断，例如某个类就是这种堆内存模型，经过分析他其实是可以平凡可复制的，那么我通过某种手段，例如宏，在那个类当中提供一种注册的方式，我保证这个类的行为是平凡可复制的，执行到这里之后先执行这个判断，如果ok，那直接走移动的道路，目前这样来看比较合理。这也是我和组长目前总结之后的研发需求。</w:t>
      </w:r>
    </w:p>
    <w:p>
      <w:pPr>
        <w:spacing w:after="0" w:line="400" w:lineRule="exact"/>
        <w:jc w:val="both"/>
        <w:rPr>
          <w:rFonts w:hint="eastAsia" w:ascii="Times New Roman" w:hAnsi="Times New Roman" w:cs="Times New Roman"/>
          <w:sz w:val="24"/>
          <w:szCs w:val="24"/>
          <w:lang w:val="en-US" w:eastAsia="zh-CN"/>
        </w:rPr>
      </w:pPr>
    </w:p>
    <w:p>
      <w:pPr>
        <w:spacing w:after="0" w:line="400" w:lineRule="exact"/>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br w:type="page"/>
      </w:r>
    </w:p>
    <w:p>
      <w:pPr>
        <w:pStyle w:val="4"/>
        <w:keepNext w:val="0"/>
        <w:keepLines w:val="0"/>
        <w:widowControl/>
        <w:numPr>
          <w:ilvl w:val="1"/>
          <w:numId w:val="1"/>
        </w:numPr>
        <w:spacing w:before="120" w:after="120" w:line="360" w:lineRule="auto"/>
        <w:jc w:val="left"/>
        <w:rPr>
          <w:rFonts w:hint="default" w:ascii="Times New Roman" w:hAnsi="Times New Roman" w:eastAsia="黑体" w:cs="Times New Roman"/>
          <w:b w:val="0"/>
          <w:kern w:val="0"/>
          <w:szCs w:val="28"/>
          <w:lang w:val="en-US"/>
        </w:rPr>
      </w:pPr>
      <w:bookmarkStart w:id="35" w:name="_Toc8600"/>
      <w:bookmarkStart w:id="36" w:name="_Toc20256"/>
      <w:r>
        <w:rPr>
          <w:rFonts w:hint="default" w:ascii="Times New Roman" w:hAnsi="Times New Roman" w:eastAsia="黑体" w:cs="Times New Roman"/>
          <w:b w:val="0"/>
          <w:kern w:val="0"/>
          <w:szCs w:val="28"/>
          <w:lang w:val="en-US"/>
        </w:rPr>
        <w:t>LDir和LFileInfo的语义和设计</w:t>
      </w:r>
      <w:bookmarkEnd w:id="35"/>
      <w:bookmarkEnd w:id="36"/>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QDir和QFileInfo的语义一直以来都比较令人费解。我们知道文件和目录的关系是：目录是一种特殊的文件。按照QDir和QFileInfo的命名来讲，应该是QDir管理目录，QFileInfo管理文件，但是实际上这两个类的功能是非常混乱的，QDir可以操作文件，QFileInfo也可以操作目录。而初版的LDir和LFileInfo也是完全按照QT的思维走的，因此导致该部分的语义非常混乱，让我们和用户感到非常费解。</w:t>
      </w:r>
      <w:r>
        <w:rPr>
          <w:rFonts w:hint="default" w:ascii="Times New Roman" w:hAnsi="Times New Roman" w:cs="Times New Roman"/>
          <w:sz w:val="24"/>
          <w:szCs w:val="24"/>
          <w:lang w:val="en-US" w:eastAsia="zh-CN"/>
        </w:rPr>
        <w:t>[8]</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注意，该任务不包括LFile的部分，只关心LDir和LFileInfo的语义和设计问题。LFile是一类，需要通过IO进行文件操作，类似于IODevice。而LDir和LFileInfo是一类。</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现在的设计方式是直接存储一个LString类型的路径，但是这样对于windows平台非常不友好。QT也是这样做的，不过可能是因为历史原因，未能按照更好的方式修改。但是QT的功能经过庞大的迭代是很稳定的，但是这部分初版的功能一言难尽。</w:t>
      </w:r>
    </w:p>
    <w:p>
      <w:pPr>
        <w:spacing w:after="0" w:line="400" w:lineRule="exact"/>
        <w:ind w:firstLine="480" w:firstLineChars="200"/>
        <w:jc w:val="both"/>
        <w:rPr>
          <w:rFonts w:hint="eastAsia" w:ascii="Times New Roman" w:hAnsi="Times New Roman" w:cs="宋体"/>
          <w:b w:val="0"/>
          <w:kern w:val="2"/>
          <w:sz w:val="24"/>
          <w:szCs w:val="24"/>
          <w:lang w:val="en-US" w:eastAsia="zh-CN" w:bidi="ar-SA"/>
        </w:rPr>
      </w:pPr>
      <w:r>
        <w:rPr>
          <w:rFonts w:hint="eastAsia" w:ascii="Times New Roman" w:hAnsi="Times New Roman" w:cs="Times New Roman"/>
          <w:sz w:val="24"/>
          <w:szCs w:val="24"/>
          <w:lang w:val="en-US" w:eastAsia="zh-CN"/>
        </w:rPr>
        <w:t>同时，目前LDir和LFileInfo的语义非常不明确。为了避免混淆，将二者重新命名为LFileSystemPath和LFileSystemEntry，后续LDir作为LFileSystemPath的别名，LFileInfo作为LFileSystemEntry的别名。经过我的思考和组内集体的讨论，有了如下的设计。</w:t>
      </w:r>
    </w:p>
    <w:p>
      <w:pPr>
        <w:spacing w:after="0" w:line="400" w:lineRule="exact"/>
        <w:ind w:firstLine="482" w:firstLineChars="200"/>
        <w:jc w:val="both"/>
        <w:rPr>
          <w:rFonts w:hint="eastAsia" w:ascii="Times New Roman" w:hAnsi="Times New Roman" w:eastAsia="宋体" w:cs="Times New Roman"/>
          <w:b/>
          <w:sz w:val="24"/>
          <w:lang w:val="en-US" w:eastAsia="zh-CN"/>
        </w:rPr>
      </w:pPr>
      <w:r>
        <w:rPr>
          <w:rFonts w:hint="eastAsia" w:ascii="Times New Roman" w:hAnsi="Times New Roman" w:eastAsia="宋体" w:cs="Times New Roman"/>
          <w:b/>
          <w:sz w:val="24"/>
          <w:lang w:val="en-US" w:eastAsia="zh-CN"/>
        </w:rPr>
        <w:t>1</w:t>
      </w:r>
      <w:r>
        <w:rPr>
          <w:rFonts w:hint="eastAsia" w:cs="Times New Roman"/>
          <w:b/>
          <w:sz w:val="24"/>
          <w:lang w:val="en-US" w:eastAsia="zh-CN"/>
        </w:rPr>
        <w:t>、</w:t>
      </w:r>
      <w:r>
        <w:rPr>
          <w:rFonts w:hint="eastAsia" w:ascii="Times New Roman" w:hAnsi="Times New Roman" w:eastAsia="宋体" w:cs="Times New Roman"/>
          <w:b/>
          <w:sz w:val="24"/>
          <w:lang w:val="en-US" w:eastAsia="zh-CN"/>
        </w:rPr>
        <w:t>LFileSystemPath：存储规范化后的路径的结构。</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LFileSystemPath讨论以后的设计是能够将用户传入的路径进行合理并且严格的规范化，本类只负责这个功能。至于该路径指向的具体是文件还是目录，该路径指向的文件或目录是否存在，有什么权限，本类不关心。按照此语义，本类应当不会涉及与平台相关的具体接口。</w:t>
      </w:r>
    </w:p>
    <w:p>
      <w:pPr>
        <w:spacing w:after="0" w:line="400" w:lineRule="exact"/>
        <w:ind w:firstLine="482" w:firstLineChars="200"/>
        <w:jc w:val="both"/>
        <w:rPr>
          <w:rFonts w:hint="eastAsia" w:ascii="Times New Roman" w:hAnsi="Times New Roman" w:eastAsia="宋体" w:cs="Times New Roman"/>
          <w:b/>
          <w:sz w:val="24"/>
          <w:lang w:val="en-US" w:eastAsia="zh-CN"/>
        </w:rPr>
      </w:pPr>
      <w:r>
        <w:rPr>
          <w:rFonts w:hint="eastAsia" w:cs="Times New Roman"/>
          <w:b/>
          <w:sz w:val="24"/>
          <w:lang w:val="en-US" w:eastAsia="zh-CN"/>
        </w:rPr>
        <w:t>2、</w:t>
      </w:r>
      <w:r>
        <w:rPr>
          <w:rFonts w:hint="eastAsia" w:ascii="Times New Roman" w:hAnsi="Times New Roman" w:eastAsia="宋体" w:cs="Times New Roman"/>
          <w:b/>
          <w:sz w:val="24"/>
          <w:lang w:val="en-US" w:eastAsia="zh-CN"/>
        </w:rPr>
        <w:t>LFileSystemEntry：内部存储一个路径结构LFileSystemPath，真正与系统API打交道的类。</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LFileSystemPath对路径做了严格规定，因此在LFileSystemEntry中会存储这个结构用于处理系统中的路径。在本类当中就会提供平台相关的</w:t>
      </w:r>
      <w:r>
        <w:rPr>
          <w:rFonts w:hint="eastAsia" w:cs="Times New Roman"/>
          <w:sz w:val="24"/>
          <w:szCs w:val="24"/>
          <w:lang w:val="en-US" w:eastAsia="zh-CN"/>
        </w:rPr>
        <w:t>接</w:t>
      </w:r>
      <w:r>
        <w:rPr>
          <w:rFonts w:hint="eastAsia" w:ascii="Times New Roman" w:hAnsi="Times New Roman" w:cs="Times New Roman"/>
          <w:sz w:val="24"/>
          <w:szCs w:val="24"/>
          <w:lang w:val="en-US" w:eastAsia="zh-CN"/>
        </w:rPr>
        <w:t>口了，比如创建目录mkdir，进入目录cd，文件权限permission等等操作，当然，这些操作都离不开路径结构LFileSystemPath。</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与Qt不同的是，LFileSystemEntry中存储的路径指向的文件或目录都必须是在系统中实际存在的，不允许存储不存在的路径，因为这样没有意义。如果非要存储，请使用单纯的路径结构LFileSystemPath。</w:t>
      </w:r>
    </w:p>
    <w:p>
      <w:pPr>
        <w:spacing w:after="0" w:line="400" w:lineRule="exact"/>
        <w:ind w:firstLine="482" w:firstLineChars="200"/>
        <w:jc w:val="both"/>
        <w:rPr>
          <w:rFonts w:hint="eastAsia" w:cs="Times New Roman"/>
          <w:b/>
          <w:sz w:val="24"/>
          <w:lang w:val="en-US" w:eastAsia="zh-CN"/>
        </w:rPr>
      </w:pPr>
      <w:r>
        <w:rPr>
          <w:rFonts w:hint="eastAsia" w:cs="Times New Roman"/>
          <w:b/>
          <w:sz w:val="24"/>
          <w:lang w:val="en-US" w:eastAsia="zh-CN"/>
        </w:rPr>
        <w:t>3、二者的命名规定。</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对于大多数用户而言，可能并不知道目录是一种特殊的文件（目录和文件都具有rwx权限，只是表现方式不同），因此本类的名称有待商榷，目前的商讨结果是将LDir作为另一个类（例如LFileSystemPath这种）的别名，类似LVector和LPaddedVector的关系。保留LDir是考虑了Qt的缘故。LFileSystemEntry与LFileInfo的关系同理。</w:t>
      </w:r>
    </w:p>
    <w:p>
      <w:pPr>
        <w:spacing w:after="0" w:line="400" w:lineRule="exact"/>
        <w:ind w:firstLine="480" w:firstLineChars="200"/>
        <w:jc w:val="both"/>
        <w:rPr>
          <w:rFonts w:hint="eastAsia" w:ascii="Times New Roman" w:hAnsi="Times New Roman" w:cs="宋体"/>
          <w:b w:val="0"/>
          <w:kern w:val="2"/>
          <w:sz w:val="24"/>
          <w:szCs w:val="24"/>
          <w:lang w:val="en-US" w:eastAsia="zh-CN" w:bidi="ar-SA"/>
        </w:rPr>
      </w:pPr>
      <w:r>
        <w:rPr>
          <w:rFonts w:hint="eastAsia" w:ascii="Times New Roman" w:hAnsi="Times New Roman" w:cs="Times New Roman"/>
          <w:sz w:val="24"/>
          <w:szCs w:val="24"/>
          <w:lang w:val="en-US" w:eastAsia="zh-CN"/>
        </w:rPr>
        <w:t>下面会有更多的细节值得商讨研究。</w:t>
      </w:r>
    </w:p>
    <w:p>
      <w:pPr>
        <w:spacing w:after="0" w:line="400" w:lineRule="exact"/>
        <w:ind w:firstLine="482" w:firstLineChars="200"/>
        <w:jc w:val="both"/>
        <w:rPr>
          <w:rFonts w:hint="eastAsia" w:ascii="Times New Roman" w:hAnsi="Times New Roman" w:eastAsia="宋体" w:cs="Times New Roman"/>
          <w:b/>
          <w:sz w:val="24"/>
          <w:lang w:val="en-US" w:eastAsia="zh-CN"/>
        </w:rPr>
      </w:pPr>
      <w:r>
        <w:rPr>
          <w:rFonts w:hint="eastAsia" w:ascii="Times New Roman" w:hAnsi="Times New Roman" w:eastAsia="宋体" w:cs="Times New Roman"/>
          <w:b/>
          <w:sz w:val="24"/>
          <w:lang w:val="en-US" w:eastAsia="zh-CN"/>
        </w:rPr>
        <w:t>1、LFileSystemPath如何存储路径。</w:t>
      </w:r>
    </w:p>
    <w:p>
      <w:pPr>
        <w:spacing w:after="0" w:line="400" w:lineRule="exact"/>
        <w:ind w:firstLine="480" w:firstLineChars="200"/>
        <w:jc w:val="both"/>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经过对比QT和与组长的讨论，决定使用StringList存储各级目录名和文件名的方式。</w:t>
      </w:r>
    </w:p>
    <w:p>
      <w:pPr>
        <w:spacing w:after="0" w:line="400" w:lineRule="exact"/>
        <w:ind w:firstLine="480" w:firstLineChars="200"/>
        <w:jc w:val="both"/>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windows和linux文件系统最大的区别就在于windows使用反斜杠\，linux使用正斜杠/，但是这些在存储的时候根本没有必要存储，因此直接使用StringList存储文件名即可。下面会涉及到更多的细节。</w:t>
      </w:r>
    </w:p>
    <w:p>
      <w:pPr>
        <w:spacing w:after="0" w:line="400" w:lineRule="exact"/>
        <w:ind w:firstLine="480" w:firstLineChars="200"/>
        <w:jc w:val="both"/>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第一，如何判断绝对路径还是相对路径。</w:t>
      </w:r>
    </w:p>
    <w:p>
      <w:pPr>
        <w:spacing w:after="0" w:line="400" w:lineRule="exact"/>
        <w:ind w:firstLine="480" w:firstLineChars="200"/>
        <w:jc w:val="both"/>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在Linux下，绝对路径以/开始。在windows下同理，绝对路径是盘符加上</w:t>
      </w:r>
      <w:r>
        <w:rPr>
          <w:rFonts w:hint="default" w:cs="Times New Roman"/>
          <w:sz w:val="24"/>
          <w:lang w:val="en-US" w:eastAsia="zh-CN"/>
        </w:rPr>
        <w:t xml:space="preserve"> </w:t>
      </w:r>
      <w:r>
        <w:rPr>
          <w:rFonts w:hint="eastAsia" w:ascii="Times New Roman" w:hAnsi="Times New Roman" w:eastAsia="宋体" w:cs="Times New Roman"/>
          <w:sz w:val="24"/>
          <w:lang w:val="en-US" w:eastAsia="zh-CN"/>
        </w:rPr>
        <w:t>\</w:t>
      </w:r>
      <w:r>
        <w:rPr>
          <w:rFonts w:hint="default" w:cs="Times New Roman"/>
          <w:sz w:val="24"/>
          <w:lang w:val="en-US" w:eastAsia="zh-CN"/>
        </w:rPr>
        <w:t xml:space="preserve"> </w:t>
      </w:r>
      <w:bookmarkStart w:id="86" w:name="_GoBack"/>
      <w:bookmarkEnd w:id="86"/>
      <w:r>
        <w:rPr>
          <w:rFonts w:hint="eastAsia" w:ascii="Times New Roman" w:hAnsi="Times New Roman" w:eastAsia="宋体" w:cs="Times New Roman"/>
          <w:sz w:val="24"/>
          <w:lang w:val="en-US" w:eastAsia="zh-CN"/>
        </w:rPr>
        <w:t>，例如c:\，用户传递进来的路径经过我们内部的split处理存入到一个一个的StringList元素中，很容易联想到，在开头作标识即可。如果是绝对路径，那么StringList开头会留出一个空元素，相对路径则不会。</w:t>
      </w:r>
    </w:p>
    <w:p>
      <w:pPr>
        <w:spacing w:after="0" w:line="400" w:lineRule="exact"/>
        <w:ind w:firstLine="480" w:firstLineChars="200"/>
        <w:jc w:val="both"/>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例如，对路径/path/to/../to/local，就是这样的结构，如图2-10：</w:t>
      </w:r>
    </w:p>
    <w:p>
      <w:pPr>
        <w:pStyle w:val="14"/>
        <w:keepNext w:val="0"/>
        <w:keepLines w:val="0"/>
        <w:widowControl/>
        <w:numPr>
          <w:ilvl w:val="0"/>
          <w:numId w:val="0"/>
        </w:numPr>
        <w:suppressLineNumbers w:val="0"/>
        <w:spacing w:before="0" w:beforeAutospacing="0" w:after="0" w:afterAutospacing="1"/>
        <w:ind w:right="0" w:rightChars="0"/>
        <w:jc w:val="center"/>
        <w:rPr>
          <w:rFonts w:hint="eastAsia" w:ascii="Times New Roman" w:hAnsi="Times New Roman" w:eastAsia="宋体" w:cs="宋体"/>
          <w:b w:val="0"/>
          <w:kern w:val="2"/>
          <w:sz w:val="24"/>
          <w:szCs w:val="24"/>
          <w:lang w:val="en-US" w:eastAsia="zh-CN" w:bidi="ar-SA"/>
        </w:rPr>
      </w:pPr>
      <w:r>
        <w:rPr>
          <w:rFonts w:hint="eastAsia" w:ascii="Times New Roman" w:hAnsi="Times New Roman" w:eastAsia="宋体" w:cs="宋体"/>
          <w:b w:val="0"/>
          <w:kern w:val="2"/>
          <w:sz w:val="24"/>
          <w:szCs w:val="24"/>
          <w:lang w:val="en-US" w:eastAsia="zh-CN" w:bidi="ar-SA"/>
        </w:rPr>
        <w:drawing>
          <wp:inline distT="0" distB="0" distL="114300" distR="114300">
            <wp:extent cx="2114550" cy="2584450"/>
            <wp:effectExtent l="0" t="0" r="3810" b="6350"/>
            <wp:docPr id="14" name="图片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pic:cNvPicPr>
                      <a:picLocks noChangeAspect="1"/>
                    </pic:cNvPicPr>
                  </pic:nvPicPr>
                  <pic:blipFill>
                    <a:blip r:embed="rId29"/>
                    <a:stretch>
                      <a:fillRect/>
                    </a:stretch>
                  </pic:blipFill>
                  <pic:spPr>
                    <a:xfrm>
                      <a:off x="0" y="0"/>
                      <a:ext cx="2114550" cy="2584450"/>
                    </a:xfrm>
                    <a:prstGeom prst="rect">
                      <a:avLst/>
                    </a:prstGeom>
                  </pic:spPr>
                </pic:pic>
              </a:graphicData>
            </a:graphic>
          </wp:inline>
        </w:drawing>
      </w:r>
    </w:p>
    <w:p>
      <w:pPr>
        <w:pStyle w:val="14"/>
        <w:keepNext w:val="0"/>
        <w:keepLines w:val="0"/>
        <w:widowControl/>
        <w:numPr>
          <w:ilvl w:val="0"/>
          <w:numId w:val="0"/>
        </w:numPr>
        <w:suppressLineNumbers w:val="0"/>
        <w:spacing w:before="0" w:beforeAutospacing="0" w:after="0" w:afterAutospacing="1"/>
        <w:ind w:right="0" w:rightChars="0"/>
        <w:jc w:val="center"/>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图</w:t>
      </w:r>
      <w:r>
        <w:rPr>
          <w:rFonts w:hint="eastAsia" w:ascii="Times New Roman" w:hAnsi="Times New Roman" w:cs="Times New Roman"/>
          <w:kern w:val="2"/>
          <w:sz w:val="21"/>
          <w:szCs w:val="22"/>
          <w:lang w:val="en-US" w:eastAsia="zh-CN" w:bidi="ar-SA"/>
        </w:rPr>
        <w:t xml:space="preserve"> </w:t>
      </w:r>
      <w:r>
        <w:rPr>
          <w:rFonts w:hint="eastAsia" w:ascii="Times New Roman" w:hAnsi="Times New Roman" w:eastAsia="宋体" w:cs="Times New Roman"/>
          <w:kern w:val="2"/>
          <w:sz w:val="21"/>
          <w:szCs w:val="22"/>
          <w:lang w:val="en-US" w:eastAsia="zh-CN" w:bidi="ar-SA"/>
        </w:rPr>
        <w:t>2-10 /path/to/../to/local的结构</w:t>
      </w:r>
    </w:p>
    <w:p>
      <w:pPr>
        <w:spacing w:after="0" w:line="400" w:lineRule="exact"/>
        <w:ind w:firstLine="480" w:firstLineChars="200"/>
        <w:jc w:val="both"/>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第二，如何判断末尾是文件还是目录。</w:t>
      </w:r>
    </w:p>
    <w:p>
      <w:pPr>
        <w:spacing w:after="0" w:line="400" w:lineRule="exact"/>
        <w:ind w:firstLine="480" w:firstLineChars="200"/>
        <w:jc w:val="both"/>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文件和目录很有可能出现同名的情况，这是必须要考虑的事情。（这和文件是否具有后缀没有关系，目录也可以写成带后缀的形式）我们需要想办法在LFileSystemPath的结构里面表现出来。结合上面的例子，如果我的路径是/path/to/../to/local/的话，就一定代表local/是一个目录了，具体在系统中到底存不存在本类不关心，可以效仿刚才的做法，在末尾加上一个空元素，即可区分。</w:t>
      </w:r>
      <w:r>
        <w:rPr>
          <w:rFonts w:hint="default" w:ascii="Times New Roman" w:hAnsi="Times New Roman" w:eastAsia="宋体" w:cs="Times New Roman"/>
          <w:sz w:val="24"/>
          <w:lang w:val="en-US" w:eastAsia="zh-CN"/>
        </w:rPr>
        <w:t>[9]</w:t>
      </w:r>
    </w:p>
    <w:p>
      <w:pPr>
        <w:spacing w:after="0" w:line="400" w:lineRule="exact"/>
        <w:ind w:firstLine="480" w:firstLineChars="200"/>
        <w:jc w:val="both"/>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对于文件还是目录，在本类中做了严格的规定，local是文件，local/是目录。之所以要这样做，请看下面LFileSystemEntry提出的联想问题。</w:t>
      </w:r>
    </w:p>
    <w:p>
      <w:pPr>
        <w:spacing w:after="0" w:line="400" w:lineRule="exact"/>
        <w:ind w:firstLine="480" w:firstLineChars="200"/>
        <w:jc w:val="both"/>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对于路径/path/to/../to/local/，就是这样的结构，如图2-11：</w:t>
      </w:r>
    </w:p>
    <w:p>
      <w:pPr>
        <w:pStyle w:val="14"/>
        <w:keepNext w:val="0"/>
        <w:keepLines w:val="0"/>
        <w:widowControl/>
        <w:suppressLineNumbers w:val="0"/>
        <w:spacing w:before="0" w:beforeAutospacing="0" w:after="0" w:afterAutospacing="1"/>
        <w:ind w:right="0"/>
        <w:jc w:val="center"/>
        <w:rPr>
          <w:rFonts w:hint="eastAsia" w:ascii="Times New Roman" w:hAnsi="Times New Roman" w:cs="宋体"/>
          <w:b w:val="0"/>
          <w:kern w:val="2"/>
          <w:sz w:val="24"/>
          <w:szCs w:val="24"/>
          <w:lang w:val="en-US" w:eastAsia="zh-CN" w:bidi="ar-SA"/>
        </w:rPr>
      </w:pPr>
      <w:r>
        <w:rPr>
          <w:rFonts w:hint="eastAsia" w:ascii="Times New Roman" w:hAnsi="Times New Roman" w:cs="宋体"/>
          <w:b w:val="0"/>
          <w:kern w:val="2"/>
          <w:sz w:val="24"/>
          <w:szCs w:val="24"/>
          <w:lang w:val="en-US" w:eastAsia="zh-CN" w:bidi="ar-SA"/>
        </w:rPr>
        <w:drawing>
          <wp:inline distT="0" distB="0" distL="114300" distR="114300">
            <wp:extent cx="2263775" cy="3115310"/>
            <wp:effectExtent l="0" t="0" r="6985" b="8890"/>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
                    <pic:cNvPicPr>
                      <a:picLocks noChangeAspect="1"/>
                    </pic:cNvPicPr>
                  </pic:nvPicPr>
                  <pic:blipFill>
                    <a:blip r:embed="rId30"/>
                    <a:stretch>
                      <a:fillRect/>
                    </a:stretch>
                  </pic:blipFill>
                  <pic:spPr>
                    <a:xfrm>
                      <a:off x="0" y="0"/>
                      <a:ext cx="2263775" cy="3115310"/>
                    </a:xfrm>
                    <a:prstGeom prst="rect">
                      <a:avLst/>
                    </a:prstGeom>
                  </pic:spPr>
                </pic:pic>
              </a:graphicData>
            </a:graphic>
          </wp:inline>
        </w:drawing>
      </w:r>
    </w:p>
    <w:p>
      <w:pPr>
        <w:pStyle w:val="14"/>
        <w:keepNext w:val="0"/>
        <w:keepLines w:val="0"/>
        <w:widowControl/>
        <w:numPr>
          <w:ilvl w:val="0"/>
          <w:numId w:val="0"/>
        </w:numPr>
        <w:suppressLineNumbers w:val="0"/>
        <w:spacing w:before="0" w:beforeAutospacing="0" w:after="0" w:afterAutospacing="1"/>
        <w:ind w:right="0" w:rightChars="0"/>
        <w:jc w:val="center"/>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图 2-11 /path/to/../to/local/的结构</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至此，我们就在LFileSystemPath的层面对绝对路径和相对路径，文件和目录进行了严格的规定。</w:t>
      </w:r>
    </w:p>
    <w:p>
      <w:pPr>
        <w:spacing w:after="0" w:line="400" w:lineRule="exact"/>
        <w:ind w:firstLine="482" w:firstLineChars="200"/>
        <w:jc w:val="both"/>
        <w:rPr>
          <w:rFonts w:hint="eastAsia" w:ascii="Times New Roman" w:hAnsi="Times New Roman" w:eastAsia="宋体" w:cs="Times New Roman"/>
          <w:b/>
          <w:sz w:val="24"/>
          <w:lang w:val="en-US" w:eastAsia="zh-CN"/>
        </w:rPr>
      </w:pPr>
      <w:r>
        <w:rPr>
          <w:rFonts w:hint="eastAsia" w:ascii="Times New Roman" w:hAnsi="Times New Roman" w:eastAsia="宋体" w:cs="Times New Roman"/>
          <w:b/>
          <w:sz w:val="24"/>
          <w:lang w:val="en-US" w:eastAsia="zh-CN"/>
        </w:rPr>
        <w:t>2</w:t>
      </w:r>
      <w:r>
        <w:rPr>
          <w:rFonts w:hint="eastAsia" w:cs="Times New Roman"/>
          <w:b/>
          <w:sz w:val="24"/>
          <w:lang w:val="en-US" w:eastAsia="zh-CN"/>
        </w:rPr>
        <w:t>、</w:t>
      </w:r>
      <w:r>
        <w:rPr>
          <w:rFonts w:hint="default" w:ascii="Times New Roman" w:hAnsi="Times New Roman" w:eastAsia="宋体" w:cs="Times New Roman"/>
          <w:b/>
          <w:sz w:val="24"/>
          <w:lang w:val="en-US" w:eastAsia="zh-CN"/>
        </w:rPr>
        <w:t>LFileSystemEntry构造时关于文件和目录的修正。</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在构造的时候会涉及到一个问题，对于LFileSystemPath而言，我们硬性对目录和文件做了规定，目录结尾必须有/，文件没有。但是对用户而言，可能并不知道，因此用户可能想要目录，也可能写入/path/to/../to/local，如果系统中这个local的确是一个目录，并且没有要给同名的local文件存在，这是没有毛病的。这个问题需要进行处理。</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比较合理的解决方式是，首先由于无论是在linux还是在windows下，文件和目录不能同名，也就是不能同时出现test和test/。对于LFileSystemEntry而言，对于文件类型的路径，既能匹配到文件也能匹配到目录，因此如果匹配成功，需要做二次匹配，匹配对应的目录，如果匹配失败，代表是一个文件路径；如果匹配成功，需要对此时的LFileSystemPath存储的内容做了修正，变成了/path/to/../to/local/。当然用户如果传入/path/to/../to/local/，那一定匹配的是目录，这一点毋庸置疑。</w:t>
      </w:r>
    </w:p>
    <w:p>
      <w:pPr>
        <w:spacing w:after="0" w:line="400" w:lineRule="exact"/>
        <w:ind w:firstLine="482" w:firstLineChars="200"/>
        <w:jc w:val="both"/>
        <w:rPr>
          <w:rFonts w:hint="eastAsia" w:ascii="Times New Roman" w:hAnsi="Times New Roman" w:eastAsia="宋体" w:cs="Times New Roman"/>
          <w:b/>
          <w:sz w:val="24"/>
          <w:lang w:val="en-US" w:eastAsia="zh-CN"/>
        </w:rPr>
      </w:pPr>
      <w:r>
        <w:rPr>
          <w:rFonts w:hint="eastAsia" w:ascii="Times New Roman" w:hAnsi="Times New Roman" w:eastAsia="宋体" w:cs="Times New Roman"/>
          <w:b/>
          <w:sz w:val="24"/>
          <w:lang w:val="en-US" w:eastAsia="zh-CN"/>
        </w:rPr>
        <w:t>3、考虑盘符。</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windows下存在盘符，例如路径d:\a\b\c，其中d:就代表盘符，\a\b\c就是从d:盘符下的根目录开始的依次的a，b目录和c文件，那么对应到linux下面呢？例如d:/a/b/c，这就是一个正确的相对路径了，分别对应d:，a，b目录和c文件，可见如何处理盘符是一个非常重要的问题。</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其次，考虑了盘符以后，我们需要考虑LFileSystemPath和LFileSystemEntry的对接问题。例如我给出路径d:a\b\c，对应盘符d:和相对路径a\b\c。我们上面专门谈到过LFileSystemPath不关心这个路径是否合法，指向的东西是否存在，只是做一个规范化的存储的数据结构。因此在这里而言，理论上来讲，这个路径下的盘符是没有意义的，因为给出的是一个相对路径，而LFileSystemPath的结构为LFileSystemEntry服务的时候，真正的工作路径的盘符与用户给出的盘符可能并没有联系，因此经过讨论，这里的盘符会被忽略掉。也就是说如果调用path()方法导出路径，会得到a\b\c，盘符就没有了，这也是比较符合逻辑的。</w:t>
      </w:r>
      <w:r>
        <w:rPr>
          <w:rFonts w:hint="default" w:ascii="Times New Roman" w:hAnsi="Times New Roman" w:cs="Times New Roman"/>
          <w:sz w:val="24"/>
          <w:szCs w:val="24"/>
          <w:lang w:val="en-US" w:eastAsia="zh-CN"/>
        </w:rPr>
        <w:t>[10]</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当然。上面只是考虑了一种情况，实际的情况可能是有无盘符和绝对相对路径的综合情况，故作下图进行总结：</w:t>
      </w:r>
    </w:p>
    <w:p>
      <w:pPr>
        <w:pStyle w:val="14"/>
        <w:keepNext w:val="0"/>
        <w:keepLines w:val="0"/>
        <w:widowControl/>
        <w:suppressLineNumbers w:val="0"/>
        <w:spacing w:before="0" w:beforeAutospacing="0" w:after="0" w:afterAutospacing="1"/>
        <w:ind w:right="0"/>
        <w:jc w:val="center"/>
        <w:rPr>
          <w:rFonts w:hint="eastAsia" w:ascii="Times New Roman" w:hAnsi="Times New Roman" w:cs="宋体"/>
          <w:b w:val="0"/>
          <w:kern w:val="2"/>
          <w:sz w:val="24"/>
          <w:szCs w:val="24"/>
          <w:lang w:val="en-US" w:eastAsia="zh-CN" w:bidi="ar-SA"/>
        </w:rPr>
      </w:pPr>
      <w:r>
        <w:rPr>
          <w:rFonts w:hint="eastAsia" w:ascii="Times New Roman" w:hAnsi="Times New Roman" w:cs="宋体"/>
          <w:b w:val="0"/>
          <w:kern w:val="2"/>
          <w:sz w:val="24"/>
          <w:szCs w:val="24"/>
          <w:lang w:val="en-US" w:eastAsia="zh-CN" w:bidi="ar-SA"/>
        </w:rPr>
        <w:drawing>
          <wp:inline distT="0" distB="0" distL="114300" distR="114300">
            <wp:extent cx="5168900" cy="2755265"/>
            <wp:effectExtent l="0" t="0" r="12700" b="3175"/>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pic:cNvPicPr>
                  </pic:nvPicPr>
                  <pic:blipFill>
                    <a:blip r:embed="rId31"/>
                    <a:stretch>
                      <a:fillRect/>
                    </a:stretch>
                  </pic:blipFill>
                  <pic:spPr>
                    <a:xfrm>
                      <a:off x="0" y="0"/>
                      <a:ext cx="5168900" cy="2755265"/>
                    </a:xfrm>
                    <a:prstGeom prst="rect">
                      <a:avLst/>
                    </a:prstGeom>
                  </pic:spPr>
                </pic:pic>
              </a:graphicData>
            </a:graphic>
          </wp:inline>
        </w:drawing>
      </w:r>
    </w:p>
    <w:p>
      <w:pPr>
        <w:pStyle w:val="14"/>
        <w:keepNext w:val="0"/>
        <w:keepLines w:val="0"/>
        <w:widowControl/>
        <w:suppressLineNumbers w:val="0"/>
        <w:spacing w:before="0" w:beforeAutospacing="0" w:after="0" w:afterAutospacing="1"/>
        <w:ind w:right="0"/>
        <w:jc w:val="center"/>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图</w:t>
      </w:r>
      <w:r>
        <w:rPr>
          <w:rFonts w:hint="default" w:ascii="Times New Roman" w:hAnsi="Times New Roman" w:cs="Times New Roman"/>
          <w:kern w:val="2"/>
          <w:sz w:val="21"/>
          <w:szCs w:val="22"/>
          <w:lang w:val="en-US" w:eastAsia="zh-CN" w:bidi="ar-SA"/>
        </w:rPr>
        <w:t xml:space="preserve"> </w:t>
      </w:r>
      <w:r>
        <w:rPr>
          <w:rFonts w:hint="eastAsia" w:ascii="Times New Roman" w:hAnsi="Times New Roman" w:eastAsia="宋体" w:cs="Times New Roman"/>
          <w:kern w:val="2"/>
          <w:sz w:val="21"/>
          <w:szCs w:val="22"/>
          <w:lang w:val="en-US" w:eastAsia="zh-CN" w:bidi="ar-SA"/>
        </w:rPr>
        <w:t>2-12 考虑盘符以后的</w:t>
      </w:r>
      <w:r>
        <w:rPr>
          <w:rFonts w:hint="eastAsia" w:ascii="Times New Roman" w:hAnsi="Times New Roman" w:cs="Times New Roman"/>
          <w:kern w:val="2"/>
          <w:sz w:val="21"/>
          <w:szCs w:val="22"/>
          <w:lang w:val="en-US" w:eastAsia="zh-CN" w:bidi="ar-SA"/>
        </w:rPr>
        <w:t>综合情况</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因此，经过如上考虑，最新的算法流程是一个path进来以后，先考虑盘符，如果是windows尝试提取盘符，如果是linux不管；后面再进行反斜杠</w:t>
      </w:r>
      <w:r>
        <w:rPr>
          <w:rFonts w:hint="eastAsia" w:cs="Times New Roman"/>
          <w:sz w:val="24"/>
          <w:szCs w:val="24"/>
          <w:lang w:val="en-US" w:eastAsia="zh-CN"/>
        </w:rPr>
        <w:t xml:space="preserve"> </w:t>
      </w:r>
      <w:r>
        <w:rPr>
          <w:rFonts w:hint="eastAsia" w:ascii="Times New Roman" w:hAnsi="Times New Roman" w:cs="Times New Roman"/>
          <w:sz w:val="24"/>
          <w:szCs w:val="24"/>
          <w:lang w:val="en-US" w:eastAsia="zh-CN"/>
        </w:rPr>
        <w:t>\</w:t>
      </w:r>
      <w:r>
        <w:rPr>
          <w:rFonts w:hint="eastAsia" w:cs="Times New Roman"/>
          <w:sz w:val="24"/>
          <w:szCs w:val="24"/>
          <w:lang w:val="en-US" w:eastAsia="zh-CN"/>
        </w:rPr>
        <w:t xml:space="preserve"> </w:t>
      </w:r>
      <w:r>
        <w:rPr>
          <w:rFonts w:hint="eastAsia" w:ascii="Times New Roman" w:hAnsi="Times New Roman" w:cs="Times New Roman"/>
          <w:sz w:val="24"/>
          <w:szCs w:val="24"/>
          <w:lang w:val="en-US" w:eastAsia="zh-CN"/>
        </w:rPr>
        <w:t>转化为正斜杠</w:t>
      </w:r>
      <w:r>
        <w:rPr>
          <w:rFonts w:hint="eastAsia" w:cs="Times New Roman"/>
          <w:sz w:val="24"/>
          <w:szCs w:val="24"/>
          <w:lang w:val="en-US" w:eastAsia="zh-CN"/>
        </w:rPr>
        <w:t xml:space="preserve"> </w:t>
      </w:r>
      <w:r>
        <w:rPr>
          <w:rFonts w:hint="eastAsia" w:ascii="Times New Roman" w:hAnsi="Times New Roman" w:cs="Times New Roman"/>
          <w:sz w:val="24"/>
          <w:szCs w:val="24"/>
          <w:lang w:val="en-US" w:eastAsia="zh-CN"/>
        </w:rPr>
        <w:t>/</w:t>
      </w:r>
      <w:r>
        <w:rPr>
          <w:rFonts w:hint="eastAsia" w:cs="Times New Roman"/>
          <w:sz w:val="24"/>
          <w:szCs w:val="24"/>
          <w:lang w:val="en-US" w:eastAsia="zh-CN"/>
        </w:rPr>
        <w:t xml:space="preserve"> </w:t>
      </w:r>
      <w:r>
        <w:rPr>
          <w:rFonts w:hint="eastAsia" w:ascii="Times New Roman" w:hAnsi="Times New Roman" w:cs="Times New Roman"/>
          <w:sz w:val="24"/>
          <w:szCs w:val="24"/>
          <w:lang w:val="en-US" w:eastAsia="zh-CN"/>
        </w:rPr>
        <w:t>，然后split，再存储的过程，当然其中会有更多需要注意的小细节。</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综上所述，我们最终的LFileSystemEntry和LFileSystemPath的语义就完全区分开了。LFileSystemPath只是一个跨平台的路径存储结构，负责将传入的可能不太规范的路径字符串进行内部处理，导出为不同平台下的合法格式的绝对或者相对路径的字符串，其内部存储一个LStringList的路径结构和LString的盘符。LFileSystemEntry在LFileSystemPath基础上真正和文件系统打交道，在这里，将文件和目录视为一个东西（目录本来就是特殊的文件），从而提供各种各样的功能。</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下面展示部分代码：</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caps w:val="0"/>
          <w:color w:val="A0A1A7"/>
          <w:spacing w:val="0"/>
          <w:sz w:val="20"/>
          <w:szCs w:val="20"/>
          <w:shd w:val="clear" w:fill="F8F8F8"/>
        </w:rPr>
        <w:t>// lfilesystempath.cpp</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A626A4"/>
          <w:spacing w:val="0"/>
          <w:sz w:val="20"/>
          <w:szCs w:val="20"/>
          <w:shd w:val="clear" w:fill="FFFFFF"/>
        </w:rPr>
        <w:t>void</w:t>
      </w: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4078F2"/>
          <w:spacing w:val="0"/>
          <w:sz w:val="20"/>
          <w:szCs w:val="20"/>
          <w:shd w:val="clear" w:fill="FFFFFF"/>
        </w:rPr>
        <w:t>LFileSystemPath::setPath</w:t>
      </w:r>
      <w:r>
        <w:rPr>
          <w:rFonts w:hint="default" w:ascii="MonoLisa-Regular" w:hAnsi="MonoLisa-Regular" w:eastAsia="Consolas" w:cs="MonoLisa-Regular"/>
          <w:i w:val="0"/>
          <w:caps w:val="0"/>
          <w:color w:val="5C5C5C"/>
          <w:spacing w:val="0"/>
          <w:sz w:val="20"/>
          <w:szCs w:val="20"/>
          <w:shd w:val="clear" w:fill="FFFFFF"/>
        </w:rPr>
        <w:t>(</w:t>
      </w:r>
      <w:r>
        <w:rPr>
          <w:rFonts w:hint="default" w:ascii="MonoLisa-Regular" w:hAnsi="MonoLisa-Regular" w:eastAsia="Consolas" w:cs="MonoLisa-Regular"/>
          <w:i w:val="0"/>
          <w:caps w:val="0"/>
          <w:color w:val="A626A4"/>
          <w:spacing w:val="0"/>
          <w:sz w:val="20"/>
          <w:szCs w:val="20"/>
          <w:shd w:val="clear" w:fill="FFFFFF"/>
        </w:rPr>
        <w:t>const</w:t>
      </w:r>
      <w:r>
        <w:rPr>
          <w:rFonts w:hint="default" w:ascii="MonoLisa-Regular" w:hAnsi="MonoLisa-Regular" w:eastAsia="Consolas" w:cs="MonoLisa-Regular"/>
          <w:i w:val="0"/>
          <w:caps w:val="0"/>
          <w:color w:val="5C5C5C"/>
          <w:spacing w:val="0"/>
          <w:sz w:val="20"/>
          <w:szCs w:val="20"/>
          <w:shd w:val="clear" w:fill="FFFFFF"/>
        </w:rPr>
        <w:t> LString &amp;path)</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bdr w:val="single" w:color="6CE26C" w:sz="12" w:space="0"/>
          <w:shd w:val="clear" w:fill="F8F8F8"/>
        </w:rPr>
        <w:t>{</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caps w:val="0"/>
          <w:color w:val="A0A1A7"/>
          <w:spacing w:val="0"/>
          <w:sz w:val="20"/>
          <w:szCs w:val="20"/>
          <w:shd w:val="clear" w:fill="FFFFFF"/>
        </w:rPr>
        <w:t>// 传入路径为空，不做处理，直接返回</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if</w:t>
      </w:r>
      <w:r>
        <w:rPr>
          <w:rFonts w:hint="default" w:ascii="MonoLisa-Regular" w:hAnsi="MonoLisa-Regular" w:eastAsia="Consolas" w:cs="MonoLisa-Regular"/>
          <w:i w:val="0"/>
          <w:caps w:val="0"/>
          <w:color w:val="5C5C5C"/>
          <w:spacing w:val="0"/>
          <w:sz w:val="20"/>
          <w:szCs w:val="20"/>
          <w:shd w:val="clear" w:fill="F8F8F8"/>
        </w:rPr>
        <w:t> (path.isEmpty())</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caps w:val="0"/>
          <w:color w:val="A0A1A7"/>
          <w:spacing w:val="0"/>
          <w:sz w:val="20"/>
          <w:szCs w:val="20"/>
          <w:shd w:val="clear" w:fill="F8F8F8"/>
        </w:rPr>
        <w:t>// TODO 这里传入为空是否需要打印一个 warning 信息</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clear();</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return</w:t>
      </w:r>
      <w:r>
        <w:rPr>
          <w:rFonts w:hint="default" w:ascii="MonoLisa-Regular" w:hAnsi="MonoLisa-Regular" w:eastAsia="Consolas" w:cs="MonoLisa-Regular"/>
          <w:i w:val="0"/>
          <w:caps w:val="0"/>
          <w:color w:val="5C5C5C"/>
          <w:spacing w:val="0"/>
          <w:sz w:val="20"/>
          <w:szCs w:val="20"/>
          <w:shd w:val="clear" w:fill="F8F8F8"/>
        </w:rPr>
        <w:t>;</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caps w:val="0"/>
          <w:color w:val="A0A1A7"/>
          <w:spacing w:val="0"/>
          <w:sz w:val="20"/>
          <w:szCs w:val="20"/>
          <w:shd w:val="clear" w:fill="FFFFFF"/>
        </w:rPr>
        <w:t>// 首先去掉首尾的空格</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LString copyPath = path.trimmed();</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4078F2"/>
          <w:spacing w:val="0"/>
          <w:sz w:val="20"/>
          <w:szCs w:val="20"/>
          <w:shd w:val="clear" w:fill="F8F8F8"/>
        </w:rPr>
        <w:t>#if _WIN32</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caps w:val="0"/>
          <w:color w:val="A0A1A7"/>
          <w:spacing w:val="0"/>
          <w:sz w:val="20"/>
          <w:szCs w:val="20"/>
          <w:shd w:val="clear" w:fill="FFFFFF"/>
        </w:rPr>
        <w:t>// windows 下 / 和 \ 都可以作为分隔符，但是 linux 下 \ 可以作为文件名，因此在 windows 下将 path 中的所有反斜杠 \ 替换为正斜杠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copyPath.replace(LChar(</w:t>
      </w:r>
      <w:r>
        <w:rPr>
          <w:rFonts w:hint="default" w:ascii="MonoLisa-Regular" w:hAnsi="MonoLisa-Regular" w:eastAsia="Consolas" w:cs="MonoLisa-Regular"/>
          <w:i w:val="0"/>
          <w:caps w:val="0"/>
          <w:color w:val="50A14F"/>
          <w:spacing w:val="0"/>
          <w:sz w:val="20"/>
          <w:szCs w:val="20"/>
          <w:shd w:val="clear" w:fill="F8F8F8"/>
        </w:rPr>
        <w:t>"\\"</w:t>
      </w:r>
      <w:r>
        <w:rPr>
          <w:rFonts w:hint="default" w:ascii="MonoLisa-Regular" w:hAnsi="MonoLisa-Regular" w:eastAsia="Consolas" w:cs="MonoLisa-Regular"/>
          <w:i w:val="0"/>
          <w:caps w:val="0"/>
          <w:color w:val="5C5C5C"/>
          <w:spacing w:val="0"/>
          <w:sz w:val="20"/>
          <w:szCs w:val="20"/>
          <w:shd w:val="clear" w:fill="F8F8F8"/>
        </w:rPr>
        <w:t>), LChar(</w:t>
      </w:r>
      <w:r>
        <w:rPr>
          <w:rFonts w:hint="default" w:ascii="MonoLisa-Regular" w:hAnsi="MonoLisa-Regular" w:eastAsia="Consolas" w:cs="MonoLisa-Regular"/>
          <w:i w:val="0"/>
          <w:caps w:val="0"/>
          <w:color w:val="50A14F"/>
          <w:spacing w:val="0"/>
          <w:sz w:val="20"/>
          <w:szCs w:val="20"/>
          <w:shd w:val="clear" w:fill="F8F8F8"/>
        </w:rPr>
        <w:t>"/"</w:t>
      </w:r>
      <w:r>
        <w:rPr>
          <w:rFonts w:hint="default" w:ascii="MonoLisa-Regular" w:hAnsi="MonoLisa-Regular" w:eastAsia="Consolas" w:cs="MonoLisa-Regular"/>
          <w:i w:val="0"/>
          <w:caps w:val="0"/>
          <w:color w:val="5C5C5C"/>
          <w:spacing w:val="0"/>
          <w:sz w:val="20"/>
          <w:szCs w:val="20"/>
          <w:shd w:val="clear" w:fill="F8F8F8"/>
        </w:rPr>
        <w:t>));</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4078F2"/>
          <w:spacing w:val="0"/>
          <w:sz w:val="20"/>
          <w:szCs w:val="20"/>
          <w:shd w:val="clear" w:fill="F8F8F8"/>
        </w:rPr>
        <w:t>#endif</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caps w:val="0"/>
          <w:color w:val="A0A1A7"/>
          <w:spacing w:val="0"/>
          <w:sz w:val="20"/>
          <w:szCs w:val="20"/>
          <w:shd w:val="clear" w:fill="F8F8F8"/>
        </w:rPr>
        <w:t>// 将多个 / 进行合并，变成一个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for</w:t>
      </w: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int</w:t>
      </w:r>
      <w:r>
        <w:rPr>
          <w:rFonts w:hint="default" w:ascii="MonoLisa-Regular" w:hAnsi="MonoLisa-Regular" w:eastAsia="Consolas" w:cs="MonoLisa-Regular"/>
          <w:i w:val="0"/>
          <w:caps w:val="0"/>
          <w:color w:val="5C5C5C"/>
          <w:spacing w:val="0"/>
          <w:sz w:val="20"/>
          <w:szCs w:val="20"/>
          <w:shd w:val="clear" w:fill="FFFFFF"/>
        </w:rPr>
        <w:t> i = </w:t>
      </w:r>
      <w:r>
        <w:rPr>
          <w:rFonts w:hint="default" w:ascii="MonoLisa-Regular" w:hAnsi="MonoLisa-Regular" w:eastAsia="Consolas" w:cs="MonoLisa-Regular"/>
          <w:i w:val="0"/>
          <w:caps w:val="0"/>
          <w:color w:val="986801"/>
          <w:spacing w:val="0"/>
          <w:sz w:val="20"/>
          <w:szCs w:val="20"/>
          <w:shd w:val="clear" w:fill="FFFFFF"/>
        </w:rPr>
        <w:t>0</w:t>
      </w:r>
      <w:r>
        <w:rPr>
          <w:rFonts w:hint="default" w:ascii="MonoLisa-Regular" w:hAnsi="MonoLisa-Regular" w:eastAsia="Consolas" w:cs="MonoLisa-Regular"/>
          <w:i w:val="0"/>
          <w:caps w:val="0"/>
          <w:color w:val="5C5C5C"/>
          <w:spacing w:val="0"/>
          <w:sz w:val="20"/>
          <w:szCs w:val="20"/>
          <w:shd w:val="clear" w:fill="FFFFFF"/>
        </w:rPr>
        <w:t>; i &lt; copyPath.size(); ++i)</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if</w:t>
      </w:r>
      <w:r>
        <w:rPr>
          <w:rFonts w:hint="default" w:ascii="MonoLisa-Regular" w:hAnsi="MonoLisa-Regular" w:eastAsia="Consolas" w:cs="MonoLisa-Regular"/>
          <w:i w:val="0"/>
          <w:caps w:val="0"/>
          <w:color w:val="5C5C5C"/>
          <w:spacing w:val="0"/>
          <w:sz w:val="20"/>
          <w:szCs w:val="20"/>
          <w:shd w:val="clear" w:fill="FFFFFF"/>
        </w:rPr>
        <w:t> (i != copyPath.size() - </w:t>
      </w:r>
      <w:r>
        <w:rPr>
          <w:rFonts w:hint="default" w:ascii="MonoLisa-Regular" w:hAnsi="MonoLisa-Regular" w:eastAsia="Consolas" w:cs="MonoLisa-Regular"/>
          <w:i w:val="0"/>
          <w:caps w:val="0"/>
          <w:color w:val="986801"/>
          <w:spacing w:val="0"/>
          <w:sz w:val="20"/>
          <w:szCs w:val="20"/>
          <w:shd w:val="clear" w:fill="FFFFFF"/>
        </w:rPr>
        <w:t>1</w:t>
      </w:r>
      <w:r>
        <w:rPr>
          <w:rFonts w:hint="default" w:ascii="MonoLisa-Regular" w:hAnsi="MonoLisa-Regular" w:eastAsia="Consolas" w:cs="MonoLisa-Regular"/>
          <w:i w:val="0"/>
          <w:caps w:val="0"/>
          <w:color w:val="5C5C5C"/>
          <w:spacing w:val="0"/>
          <w:sz w:val="20"/>
          <w:szCs w:val="20"/>
          <w:shd w:val="clear" w:fill="FFFFFF"/>
        </w:rPr>
        <w:t> &amp;&amp; LChar(</w:t>
      </w:r>
      <w:r>
        <w:rPr>
          <w:rFonts w:hint="default" w:ascii="MonoLisa-Regular" w:hAnsi="MonoLisa-Regular" w:eastAsia="Consolas" w:cs="MonoLisa-Regular"/>
          <w:i w:val="0"/>
          <w:caps w:val="0"/>
          <w:color w:val="50A14F"/>
          <w:spacing w:val="0"/>
          <w:sz w:val="20"/>
          <w:szCs w:val="20"/>
          <w:shd w:val="clear" w:fill="FFFFFF"/>
        </w:rPr>
        <w:t>'/'</w:t>
      </w:r>
      <w:r>
        <w:rPr>
          <w:rFonts w:hint="default" w:ascii="MonoLisa-Regular" w:hAnsi="MonoLisa-Regular" w:eastAsia="Consolas" w:cs="MonoLisa-Regular"/>
          <w:i w:val="0"/>
          <w:caps w:val="0"/>
          <w:color w:val="5C5C5C"/>
          <w:spacing w:val="0"/>
          <w:sz w:val="20"/>
          <w:szCs w:val="20"/>
          <w:shd w:val="clear" w:fill="FFFFFF"/>
        </w:rPr>
        <w:t>) == copyPath.at(i) &amp;&amp; LChar(</w:t>
      </w:r>
      <w:r>
        <w:rPr>
          <w:rFonts w:hint="default" w:ascii="MonoLisa-Regular" w:hAnsi="MonoLisa-Regular" w:eastAsia="Consolas" w:cs="MonoLisa-Regular"/>
          <w:i w:val="0"/>
          <w:caps w:val="0"/>
          <w:color w:val="50A14F"/>
          <w:spacing w:val="0"/>
          <w:sz w:val="20"/>
          <w:szCs w:val="20"/>
          <w:shd w:val="clear" w:fill="FFFFFF"/>
        </w:rPr>
        <w:t>'/'</w:t>
      </w:r>
      <w:r>
        <w:rPr>
          <w:rFonts w:hint="default" w:ascii="MonoLisa-Regular" w:hAnsi="MonoLisa-Regular" w:eastAsia="Consolas" w:cs="MonoLisa-Regular"/>
          <w:i w:val="0"/>
          <w:caps w:val="0"/>
          <w:color w:val="5C5C5C"/>
          <w:spacing w:val="0"/>
          <w:sz w:val="20"/>
          <w:szCs w:val="20"/>
          <w:shd w:val="clear" w:fill="FFFFFF"/>
        </w:rPr>
        <w:t>) == copyPath.at(</w:t>
      </w:r>
      <w:r>
        <w:rPr>
          <w:rFonts w:hint="default" w:ascii="MonoLisa-Regular" w:hAnsi="MonoLisa-Regular" w:eastAsia="Consolas" w:cs="MonoLisa-Regular"/>
          <w:i w:val="0"/>
          <w:caps w:val="0"/>
          <w:color w:val="986801"/>
          <w:spacing w:val="0"/>
          <w:sz w:val="20"/>
          <w:szCs w:val="20"/>
          <w:shd w:val="clear" w:fill="FFFFFF"/>
        </w:rPr>
        <w:t>1</w:t>
      </w:r>
      <w:r>
        <w:rPr>
          <w:rFonts w:hint="default" w:ascii="MonoLisa-Regular" w:hAnsi="MonoLisa-Regular" w:eastAsia="Consolas" w:cs="MonoLisa-Regular"/>
          <w:i w:val="0"/>
          <w:caps w:val="0"/>
          <w:color w:val="5C5C5C"/>
          <w:spacing w:val="0"/>
          <w:sz w:val="20"/>
          <w:szCs w:val="20"/>
          <w:shd w:val="clear" w:fill="FFFFFF"/>
        </w:rPr>
        <w:t> + i))</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copyPath.erase(</w:t>
      </w:r>
      <w:r>
        <w:rPr>
          <w:rFonts w:hint="default" w:ascii="MonoLisa-Regular" w:hAnsi="MonoLisa-Regular" w:eastAsia="Consolas" w:cs="MonoLisa-Regular"/>
          <w:i w:val="0"/>
          <w:caps w:val="0"/>
          <w:color w:val="986801"/>
          <w:spacing w:val="0"/>
          <w:sz w:val="20"/>
          <w:szCs w:val="20"/>
          <w:shd w:val="clear" w:fill="FFFFFF"/>
        </w:rPr>
        <w:t>1</w:t>
      </w:r>
      <w:r>
        <w:rPr>
          <w:rFonts w:hint="default" w:ascii="MonoLisa-Regular" w:hAnsi="MonoLisa-Regular" w:eastAsia="Consolas" w:cs="MonoLisa-Regular"/>
          <w:i w:val="0"/>
          <w:caps w:val="0"/>
          <w:color w:val="5C5C5C"/>
          <w:spacing w:val="0"/>
          <w:sz w:val="20"/>
          <w:szCs w:val="20"/>
          <w:shd w:val="clear" w:fill="FFFFFF"/>
        </w:rPr>
        <w:t> + i);</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--i;</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4078F2"/>
          <w:spacing w:val="0"/>
          <w:sz w:val="20"/>
          <w:szCs w:val="20"/>
          <w:shd w:val="clear" w:fill="F8F8F8"/>
        </w:rPr>
        <w:t>#if _WIN32</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caps w:val="0"/>
          <w:color w:val="A0A1A7"/>
          <w:spacing w:val="0"/>
          <w:sz w:val="20"/>
          <w:szCs w:val="20"/>
          <w:shd w:val="clear" w:fill="FFFFFF"/>
        </w:rPr>
        <w:t>// 在 windows 下，先尝试匹配盘符，然后将盘符部分从 copyPath 中剔除</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int</w:t>
      </w:r>
      <w:r>
        <w:rPr>
          <w:rFonts w:hint="default" w:ascii="MonoLisa-Regular" w:hAnsi="MonoLisa-Regular" w:eastAsia="Consolas" w:cs="MonoLisa-Regular"/>
          <w:i w:val="0"/>
          <w:caps w:val="0"/>
          <w:color w:val="5C5C5C"/>
          <w:spacing w:val="0"/>
          <w:sz w:val="20"/>
          <w:szCs w:val="20"/>
          <w:shd w:val="clear" w:fill="F8F8F8"/>
        </w:rPr>
        <w:t> pos = copyPath.find(LChar(</w:t>
      </w:r>
      <w:r>
        <w:rPr>
          <w:rFonts w:hint="default" w:ascii="MonoLisa-Regular" w:hAnsi="MonoLisa-Regular" w:eastAsia="Consolas" w:cs="MonoLisa-Regular"/>
          <w:i w:val="0"/>
          <w:caps w:val="0"/>
          <w:color w:val="50A14F"/>
          <w:spacing w:val="0"/>
          <w:sz w:val="20"/>
          <w:szCs w:val="20"/>
          <w:shd w:val="clear" w:fill="F8F8F8"/>
        </w:rPr>
        <w:t>':'</w:t>
      </w:r>
      <w:r>
        <w:rPr>
          <w:rFonts w:hint="default" w:ascii="MonoLisa-Regular" w:hAnsi="MonoLisa-Regular" w:eastAsia="Consolas" w:cs="MonoLisa-Regular"/>
          <w:i w:val="0"/>
          <w:caps w:val="0"/>
          <w:color w:val="5C5C5C"/>
          <w:spacing w:val="0"/>
          <w:sz w:val="20"/>
          <w:szCs w:val="20"/>
          <w:shd w:val="clear" w:fill="F8F8F8"/>
        </w:rPr>
        <w:t>));</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if</w:t>
      </w: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986801"/>
          <w:spacing w:val="0"/>
          <w:sz w:val="20"/>
          <w:szCs w:val="20"/>
          <w:shd w:val="clear" w:fill="FFFFFF"/>
        </w:rPr>
        <w:t>-1</w:t>
      </w:r>
      <w:r>
        <w:rPr>
          <w:rFonts w:hint="default" w:ascii="MonoLisa-Regular" w:hAnsi="MonoLisa-Regular" w:eastAsia="Consolas" w:cs="MonoLisa-Regular"/>
          <w:i w:val="0"/>
          <w:caps w:val="0"/>
          <w:color w:val="5C5C5C"/>
          <w:spacing w:val="0"/>
          <w:sz w:val="20"/>
          <w:szCs w:val="20"/>
          <w:shd w:val="clear" w:fill="FFFFFF"/>
        </w:rPr>
        <w:t> != pos)</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m_drive = copyPath.substr(</w:t>
      </w:r>
      <w:r>
        <w:rPr>
          <w:rFonts w:hint="default" w:ascii="MonoLisa-Regular" w:hAnsi="MonoLisa-Regular" w:eastAsia="Consolas" w:cs="MonoLisa-Regular"/>
          <w:i w:val="0"/>
          <w:caps w:val="0"/>
          <w:color w:val="986801"/>
          <w:spacing w:val="0"/>
          <w:sz w:val="20"/>
          <w:szCs w:val="20"/>
          <w:shd w:val="clear" w:fill="FFFFFF"/>
        </w:rPr>
        <w:t>0</w:t>
      </w:r>
      <w:r>
        <w:rPr>
          <w:rFonts w:hint="default" w:ascii="MonoLisa-Regular" w:hAnsi="MonoLisa-Regular" w:eastAsia="Consolas" w:cs="MonoLisa-Regular"/>
          <w:i w:val="0"/>
          <w:caps w:val="0"/>
          <w:color w:val="5C5C5C"/>
          <w:spacing w:val="0"/>
          <w:sz w:val="20"/>
          <w:szCs w:val="20"/>
          <w:shd w:val="clear" w:fill="FFFFFF"/>
        </w:rPr>
        <w:t>, pos);</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copyPath.erase(</w:t>
      </w:r>
      <w:r>
        <w:rPr>
          <w:rFonts w:hint="default" w:ascii="MonoLisa-Regular" w:hAnsi="MonoLisa-Regular" w:eastAsia="Consolas" w:cs="MonoLisa-Regular"/>
          <w:i w:val="0"/>
          <w:caps w:val="0"/>
          <w:color w:val="986801"/>
          <w:spacing w:val="0"/>
          <w:sz w:val="20"/>
          <w:szCs w:val="20"/>
          <w:shd w:val="clear" w:fill="F8F8F8"/>
        </w:rPr>
        <w:t>0</w:t>
      </w: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986801"/>
          <w:spacing w:val="0"/>
          <w:sz w:val="20"/>
          <w:szCs w:val="20"/>
          <w:shd w:val="clear" w:fill="F8F8F8"/>
        </w:rPr>
        <w:t>1</w:t>
      </w:r>
      <w:r>
        <w:rPr>
          <w:rFonts w:hint="default" w:ascii="MonoLisa-Regular" w:hAnsi="MonoLisa-Regular" w:eastAsia="Consolas" w:cs="MonoLisa-Regular"/>
          <w:i w:val="0"/>
          <w:caps w:val="0"/>
          <w:color w:val="5C5C5C"/>
          <w:spacing w:val="0"/>
          <w:sz w:val="20"/>
          <w:szCs w:val="20"/>
          <w:shd w:val="clear" w:fill="F8F8F8"/>
        </w:rPr>
        <w:t> + pos);</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4078F2"/>
          <w:spacing w:val="0"/>
          <w:sz w:val="20"/>
          <w:szCs w:val="20"/>
          <w:shd w:val="clear" w:fill="FFFFFF"/>
        </w:rPr>
        <w:t>#endif</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caps w:val="0"/>
          <w:color w:val="A0A1A7"/>
          <w:spacing w:val="0"/>
          <w:sz w:val="20"/>
          <w:szCs w:val="20"/>
          <w:shd w:val="clear" w:fill="FFFFFF"/>
        </w:rPr>
        <w:t>// 由于我们进行了统一，因此对 / 进行 split</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caps w:val="0"/>
          <w:color w:val="A0A1A7"/>
          <w:spacing w:val="0"/>
          <w:sz w:val="20"/>
          <w:szCs w:val="20"/>
          <w:shd w:val="clear" w:fill="F8F8F8"/>
        </w:rPr>
        <w:t>// 第二个参数表示是否保留分割出来的空字符串，因为我们把中间连续的 / 合并了，因此只用管首尾即可</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m_pathList = copyPath.split(LChar(</w:t>
      </w:r>
      <w:r>
        <w:rPr>
          <w:rFonts w:hint="default" w:ascii="MonoLisa-Regular" w:hAnsi="MonoLisa-Regular" w:eastAsia="Consolas" w:cs="MonoLisa-Regular"/>
          <w:i w:val="0"/>
          <w:caps w:val="0"/>
          <w:color w:val="50A14F"/>
          <w:spacing w:val="0"/>
          <w:sz w:val="20"/>
          <w:szCs w:val="20"/>
          <w:shd w:val="clear" w:fill="FFFFFF"/>
        </w:rPr>
        <w:t>'/'</w:t>
      </w: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0184BB"/>
          <w:spacing w:val="0"/>
          <w:sz w:val="20"/>
          <w:szCs w:val="20"/>
          <w:shd w:val="clear" w:fill="FFFFFF"/>
        </w:rPr>
        <w:t>false</w:t>
      </w:r>
      <w:r>
        <w:rPr>
          <w:rFonts w:hint="default" w:ascii="MonoLisa-Regular" w:hAnsi="MonoLisa-Regular" w:eastAsia="Consolas" w:cs="MonoLisa-Regular"/>
          <w:i w:val="0"/>
          <w:caps w:val="0"/>
          <w:color w:val="5C5C5C"/>
          <w:spacing w:val="0"/>
          <w:sz w:val="20"/>
          <w:szCs w:val="20"/>
          <w:shd w:val="clear" w:fill="FFFFFF"/>
        </w:rPr>
        <w:t>);</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caps w:val="0"/>
          <w:color w:val="A0A1A7"/>
          <w:spacing w:val="0"/>
          <w:sz w:val="20"/>
          <w:szCs w:val="20"/>
          <w:shd w:val="clear" w:fill="FFFFFF"/>
        </w:rPr>
        <w:t>// 没有以 .. 和 . 命名的文件，用户可能输入 ./a/b/../.. ，这个最后的 .. 是没有 / 的，因此这里需要规范化一下</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if</w:t>
      </w:r>
      <w:r>
        <w:rPr>
          <w:rFonts w:hint="default" w:ascii="MonoLisa-Regular" w:hAnsi="MonoLisa-Regular" w:eastAsia="Consolas" w:cs="MonoLisa-Regular"/>
          <w:i w:val="0"/>
          <w:caps w:val="0"/>
          <w:color w:val="5C5C5C"/>
          <w:spacing w:val="0"/>
          <w:sz w:val="20"/>
          <w:szCs w:val="20"/>
          <w:shd w:val="clear" w:fill="F8F8F8"/>
        </w:rPr>
        <w:t> (LString(</w:t>
      </w:r>
      <w:r>
        <w:rPr>
          <w:rFonts w:hint="default" w:ascii="MonoLisa-Regular" w:hAnsi="MonoLisa-Regular" w:eastAsia="Consolas" w:cs="MonoLisa-Regular"/>
          <w:i w:val="0"/>
          <w:caps w:val="0"/>
          <w:color w:val="50A14F"/>
          <w:spacing w:val="0"/>
          <w:sz w:val="20"/>
          <w:szCs w:val="20"/>
          <w:shd w:val="clear" w:fill="F8F8F8"/>
        </w:rPr>
        <w:t>"."</w:t>
      </w:r>
      <w:r>
        <w:rPr>
          <w:rFonts w:hint="default" w:ascii="MonoLisa-Regular" w:hAnsi="MonoLisa-Regular" w:eastAsia="Consolas" w:cs="MonoLisa-Regular"/>
          <w:i w:val="0"/>
          <w:caps w:val="0"/>
          <w:color w:val="5C5C5C"/>
          <w:spacing w:val="0"/>
          <w:sz w:val="20"/>
          <w:szCs w:val="20"/>
          <w:shd w:val="clear" w:fill="F8F8F8"/>
        </w:rPr>
        <w:t>) == m_pathList.last() || LString(</w:t>
      </w:r>
      <w:r>
        <w:rPr>
          <w:rFonts w:hint="default" w:ascii="MonoLisa-Regular" w:hAnsi="MonoLisa-Regular" w:eastAsia="Consolas" w:cs="MonoLisa-Regular"/>
          <w:i w:val="0"/>
          <w:caps w:val="0"/>
          <w:color w:val="50A14F"/>
          <w:spacing w:val="0"/>
          <w:sz w:val="20"/>
          <w:szCs w:val="20"/>
          <w:shd w:val="clear" w:fill="F8F8F8"/>
        </w:rPr>
        <w:t>".."</w:t>
      </w:r>
      <w:r>
        <w:rPr>
          <w:rFonts w:hint="default" w:ascii="MonoLisa-Regular" w:hAnsi="MonoLisa-Regular" w:eastAsia="Consolas" w:cs="MonoLisa-Regular"/>
          <w:i w:val="0"/>
          <w:caps w:val="0"/>
          <w:color w:val="5C5C5C"/>
          <w:spacing w:val="0"/>
          <w:sz w:val="20"/>
          <w:szCs w:val="20"/>
          <w:shd w:val="clear" w:fill="F8F8F8"/>
        </w:rPr>
        <w:t>) == m_pathList.last())</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m_pathList.append(LString());</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4078F2"/>
          <w:spacing w:val="0"/>
          <w:sz w:val="20"/>
          <w:szCs w:val="20"/>
          <w:shd w:val="clear" w:fill="FFFFFF"/>
        </w:rPr>
        <w:t>#if _WIN32</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caps w:val="0"/>
          <w:color w:val="A0A1A7"/>
          <w:spacing w:val="0"/>
          <w:sz w:val="20"/>
          <w:szCs w:val="20"/>
          <w:shd w:val="clear" w:fill="F8F8F8"/>
        </w:rPr>
        <w:t>// 如果是相对路径，那么盘符就没有意义了，直接将其置空即可</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if</w:t>
      </w:r>
      <w:r>
        <w:rPr>
          <w:rFonts w:hint="default" w:ascii="MonoLisa-Regular" w:hAnsi="MonoLisa-Regular" w:eastAsia="Consolas" w:cs="MonoLisa-Regular"/>
          <w:i w:val="0"/>
          <w:caps w:val="0"/>
          <w:color w:val="5C5C5C"/>
          <w:spacing w:val="0"/>
          <w:sz w:val="20"/>
          <w:szCs w:val="20"/>
          <w:shd w:val="clear" w:fill="FFFFFF"/>
        </w:rPr>
        <w:t> (!m_pathList.first().isEmpty())</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m_drive.clear();</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4078F2"/>
          <w:spacing w:val="0"/>
          <w:sz w:val="20"/>
          <w:szCs w:val="20"/>
          <w:shd w:val="clear" w:fill="F8F8F8"/>
        </w:rPr>
        <w:t>#endif</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caps w:val="0"/>
          <w:color w:val="A0A1A7"/>
          <w:spacing w:val="0"/>
          <w:sz w:val="20"/>
          <w:szCs w:val="20"/>
          <w:shd w:val="clear" w:fill="FFFFFF"/>
        </w:rPr>
        <w:t>// lfilesystementry.cpp</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A626A4"/>
          <w:spacing w:val="0"/>
          <w:sz w:val="20"/>
          <w:szCs w:val="20"/>
          <w:shd w:val="clear" w:fill="F8F8F8"/>
        </w:rPr>
        <w:t>void</w:t>
      </w: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4078F2"/>
          <w:spacing w:val="0"/>
          <w:sz w:val="20"/>
          <w:szCs w:val="20"/>
          <w:shd w:val="clear" w:fill="F8F8F8"/>
        </w:rPr>
        <w:t>LFileSystemEntry::setPath</w:t>
      </w:r>
      <w:r>
        <w:rPr>
          <w:rFonts w:hint="default" w:ascii="MonoLisa-Regular" w:hAnsi="MonoLisa-Regular" w:eastAsia="Consolas" w:cs="MonoLisa-Regular"/>
          <w:i w:val="0"/>
          <w:caps w:val="0"/>
          <w:color w:val="5C5C5C"/>
          <w:spacing w:val="0"/>
          <w:sz w:val="20"/>
          <w:szCs w:val="20"/>
          <w:shd w:val="clear" w:fill="F8F8F8"/>
        </w:rPr>
        <w:t>(</w:t>
      </w:r>
      <w:r>
        <w:rPr>
          <w:rFonts w:hint="default" w:ascii="MonoLisa-Regular" w:hAnsi="MonoLisa-Regular" w:eastAsia="Consolas" w:cs="MonoLisa-Regular"/>
          <w:i w:val="0"/>
          <w:caps w:val="0"/>
          <w:color w:val="A626A4"/>
          <w:spacing w:val="0"/>
          <w:sz w:val="20"/>
          <w:szCs w:val="20"/>
          <w:shd w:val="clear" w:fill="F8F8F8"/>
        </w:rPr>
        <w:t>const</w:t>
      </w:r>
      <w:r>
        <w:rPr>
          <w:rFonts w:hint="default" w:ascii="MonoLisa-Regular" w:hAnsi="MonoLisa-Regular" w:eastAsia="Consolas" w:cs="MonoLisa-Regular"/>
          <w:i w:val="0"/>
          <w:caps w:val="0"/>
          <w:color w:val="5C5C5C"/>
          <w:spacing w:val="0"/>
          <w:sz w:val="20"/>
          <w:szCs w:val="20"/>
          <w:shd w:val="clear" w:fill="F8F8F8"/>
        </w:rPr>
        <w:t> LFileSystemPath &amp;fileSystemPath)</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bdr w:val="single" w:color="6CE26C" w:sz="12" w:space="0"/>
          <w:shd w:val="clear" w:fill="FFFFFF"/>
        </w:rPr>
        <w:t>{</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caps w:val="0"/>
          <w:color w:val="A0A1A7"/>
          <w:spacing w:val="0"/>
          <w:sz w:val="20"/>
          <w:szCs w:val="20"/>
          <w:shd w:val="clear" w:fill="F8F8F8"/>
        </w:rPr>
        <w:t>// 处理传入 fileSystemPath 为空的特殊情况给，否则 windows 下，下面会异常</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if</w:t>
      </w:r>
      <w:r>
        <w:rPr>
          <w:rFonts w:hint="default" w:ascii="MonoLisa-Regular" w:hAnsi="MonoLisa-Regular" w:eastAsia="Consolas" w:cs="MonoLisa-Regular"/>
          <w:i w:val="0"/>
          <w:caps w:val="0"/>
          <w:color w:val="5C5C5C"/>
          <w:spacing w:val="0"/>
          <w:sz w:val="20"/>
          <w:szCs w:val="20"/>
          <w:shd w:val="clear" w:fill="FFFFFF"/>
        </w:rPr>
        <w:t> (fileSystemPath.isEmpty())</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caps w:val="0"/>
          <w:color w:val="A0A1A7"/>
          <w:spacing w:val="0"/>
          <w:sz w:val="20"/>
          <w:szCs w:val="20"/>
          <w:shd w:val="clear" w:fill="FFFFFF"/>
        </w:rPr>
        <w:t>// TODO 同 LFileSystemPath ，是否需要打印一个 warning 信息</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clear();</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return</w:t>
      </w:r>
      <w:r>
        <w:rPr>
          <w:rFonts w:hint="default" w:ascii="MonoLisa-Regular" w:hAnsi="MonoLisa-Regular" w:eastAsia="Consolas" w:cs="MonoLisa-Regular"/>
          <w:i w:val="0"/>
          <w:caps w:val="0"/>
          <w:color w:val="5C5C5C"/>
          <w:spacing w:val="0"/>
          <w:sz w:val="20"/>
          <w:szCs w:val="20"/>
          <w:shd w:val="clear" w:fill="FFFFFF"/>
        </w:rPr>
        <w:t>;</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m_fileSystemPath = fileSystemPath;</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caps w:val="0"/>
          <w:color w:val="A0A1A7"/>
          <w:spacing w:val="0"/>
          <w:sz w:val="20"/>
          <w:szCs w:val="20"/>
          <w:shd w:val="clear" w:fill="F8F8F8"/>
        </w:rPr>
        <w:t>// windows 下，不含有盘符的绝对路径是不合法的，这里抛出异常</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4078F2"/>
          <w:spacing w:val="0"/>
          <w:sz w:val="20"/>
          <w:szCs w:val="20"/>
          <w:shd w:val="clear" w:fill="FFFFFF"/>
        </w:rPr>
        <w:t>#if _WIN32</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if</w:t>
      </w:r>
      <w:r>
        <w:rPr>
          <w:rFonts w:hint="default" w:ascii="MonoLisa-Regular" w:hAnsi="MonoLisa-Regular" w:eastAsia="Consolas" w:cs="MonoLisa-Regular"/>
          <w:i w:val="0"/>
          <w:caps w:val="0"/>
          <w:color w:val="5C5C5C"/>
          <w:spacing w:val="0"/>
          <w:sz w:val="20"/>
          <w:szCs w:val="20"/>
          <w:shd w:val="clear" w:fill="F8F8F8"/>
        </w:rPr>
        <w:t> (m_fileSystemPath.m_pathList.first().isEmpty() &amp;&amp; m_fileSystemPath.m_drive.isEmpty())</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throw</w:t>
      </w:r>
      <w:r>
        <w:rPr>
          <w:rFonts w:hint="default" w:ascii="MonoLisa-Regular" w:hAnsi="MonoLisa-Regular" w:eastAsia="Consolas" w:cs="MonoLisa-Regular"/>
          <w:i w:val="0"/>
          <w:caps w:val="0"/>
          <w:color w:val="5C5C5C"/>
          <w:spacing w:val="0"/>
          <w:sz w:val="20"/>
          <w:szCs w:val="20"/>
          <w:shd w:val="clear" w:fill="F8F8F8"/>
        </w:rPr>
        <w:t> LException(</w:t>
      </w:r>
      <w:r>
        <w:rPr>
          <w:rFonts w:hint="default" w:ascii="MonoLisa-Regular" w:hAnsi="MonoLisa-Regular" w:eastAsia="Consolas" w:cs="MonoLisa-Regular"/>
          <w:i w:val="0"/>
          <w:caps w:val="0"/>
          <w:color w:val="50A14F"/>
          <w:spacing w:val="0"/>
          <w:sz w:val="20"/>
          <w:szCs w:val="20"/>
          <w:shd w:val="clear" w:fill="F8F8F8"/>
        </w:rPr>
        <w:t>"路径不合法，绝对路径未带盘符!"</w:t>
      </w:r>
      <w:r>
        <w:rPr>
          <w:rFonts w:hint="default" w:ascii="MonoLisa-Regular" w:hAnsi="MonoLisa-Regular" w:eastAsia="Consolas" w:cs="MonoLisa-Regular"/>
          <w:i w:val="0"/>
          <w:caps w:val="0"/>
          <w:color w:val="5C5C5C"/>
          <w:spacing w:val="0"/>
          <w:sz w:val="20"/>
          <w:szCs w:val="20"/>
          <w:shd w:val="clear" w:fill="F8F8F8"/>
        </w:rPr>
        <w:t>);</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4078F2"/>
          <w:spacing w:val="0"/>
          <w:sz w:val="20"/>
          <w:szCs w:val="20"/>
          <w:shd w:val="clear" w:fill="FFFFFF"/>
        </w:rPr>
        <w:t>#endif</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caps w:val="0"/>
          <w:color w:val="A0A1A7"/>
          <w:spacing w:val="0"/>
          <w:sz w:val="20"/>
          <w:szCs w:val="20"/>
          <w:shd w:val="clear" w:fill="FFFFFF"/>
        </w:rPr>
        <w:t>// 处理目录或者文件名称是否包含不合法的字符</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caps w:val="0"/>
          <w:color w:val="A0A1A7"/>
          <w:spacing w:val="0"/>
          <w:sz w:val="20"/>
          <w:szCs w:val="20"/>
          <w:shd w:val="clear" w:fill="F8F8F8"/>
        </w:rPr>
        <w:t>// Linux 下不能使用带 / 的字符串作为名字，但是带有 / 被认为是分隔符，因此不能出现在名字中，同时不能使用 . 和 .. 作为名字，这也被 LFileSystemPath 处理了，因此在这里是 ok 的</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caps w:val="0"/>
          <w:color w:val="A0A1A7"/>
          <w:spacing w:val="0"/>
          <w:sz w:val="20"/>
          <w:szCs w:val="20"/>
          <w:shd w:val="clear" w:fill="FFFFFF"/>
        </w:rPr>
        <w:t>// windows 下不能使用 \ / : * ? " &lt; &gt; | ，其中 \ 和 / 已处理</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4078F2"/>
          <w:spacing w:val="0"/>
          <w:sz w:val="20"/>
          <w:szCs w:val="20"/>
          <w:shd w:val="clear" w:fill="F8F8F8"/>
        </w:rPr>
        <w:t>#if _WIN32</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for</w:t>
      </w: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auto</w:t>
      </w:r>
      <w:r>
        <w:rPr>
          <w:rFonts w:hint="default" w:ascii="MonoLisa-Regular" w:hAnsi="MonoLisa-Regular" w:eastAsia="Consolas" w:cs="MonoLisa-Regular"/>
          <w:i w:val="0"/>
          <w:caps w:val="0"/>
          <w:color w:val="5C5C5C"/>
          <w:spacing w:val="0"/>
          <w:sz w:val="20"/>
          <w:szCs w:val="20"/>
          <w:shd w:val="clear" w:fill="FFFFFF"/>
        </w:rPr>
        <w:t> &amp;e : fileSystemPath.m_pathList)</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if</w:t>
      </w:r>
      <w:r>
        <w:rPr>
          <w:rFonts w:hint="default" w:ascii="MonoLisa-Regular" w:hAnsi="MonoLisa-Regular" w:eastAsia="Consolas" w:cs="MonoLisa-Regular"/>
          <w:i w:val="0"/>
          <w:caps w:val="0"/>
          <w:color w:val="5C5C5C"/>
          <w:spacing w:val="0"/>
          <w:sz w:val="20"/>
          <w:szCs w:val="20"/>
          <w:shd w:val="clear" w:fill="FFFFFF"/>
        </w:rPr>
        <w:t> (e.contains(LChar(</w:t>
      </w:r>
      <w:r>
        <w:rPr>
          <w:rFonts w:hint="default" w:ascii="MonoLisa-Regular" w:hAnsi="MonoLisa-Regular" w:eastAsia="Consolas" w:cs="MonoLisa-Regular"/>
          <w:i w:val="0"/>
          <w:caps w:val="0"/>
          <w:color w:val="50A14F"/>
          <w:spacing w:val="0"/>
          <w:sz w:val="20"/>
          <w:szCs w:val="20"/>
          <w:shd w:val="clear" w:fill="FFFFFF"/>
        </w:rPr>
        <w:t>':'</w:t>
      </w:r>
      <w:r>
        <w:rPr>
          <w:rFonts w:hint="default" w:ascii="MonoLisa-Regular" w:hAnsi="MonoLisa-Regular" w:eastAsia="Consolas" w:cs="MonoLisa-Regular"/>
          <w:i w:val="0"/>
          <w:caps w:val="0"/>
          <w:color w:val="5C5C5C"/>
          <w:spacing w:val="0"/>
          <w:sz w:val="20"/>
          <w:szCs w:val="20"/>
          <w:shd w:val="clear" w:fill="FFFFFF"/>
        </w:rPr>
        <w:t>)) || e.contains(LChar(</w:t>
      </w:r>
      <w:r>
        <w:rPr>
          <w:rFonts w:hint="default" w:ascii="MonoLisa-Regular" w:hAnsi="MonoLisa-Regular" w:eastAsia="Consolas" w:cs="MonoLisa-Regular"/>
          <w:i w:val="0"/>
          <w:caps w:val="0"/>
          <w:color w:val="50A14F"/>
          <w:spacing w:val="0"/>
          <w:sz w:val="20"/>
          <w:szCs w:val="20"/>
          <w:shd w:val="clear" w:fill="FFFFFF"/>
        </w:rPr>
        <w:t>'*'</w:t>
      </w:r>
      <w:r>
        <w:rPr>
          <w:rFonts w:hint="default" w:ascii="MonoLisa-Regular" w:hAnsi="MonoLisa-Regular" w:eastAsia="Consolas" w:cs="MonoLisa-Regular"/>
          <w:i w:val="0"/>
          <w:caps w:val="0"/>
          <w:color w:val="5C5C5C"/>
          <w:spacing w:val="0"/>
          <w:sz w:val="20"/>
          <w:szCs w:val="20"/>
          <w:shd w:val="clear" w:fill="FFFFFF"/>
        </w:rPr>
        <w:t>)) || e.contains(LChar(</w:t>
      </w:r>
      <w:r>
        <w:rPr>
          <w:rFonts w:hint="default" w:ascii="MonoLisa-Regular" w:hAnsi="MonoLisa-Regular" w:eastAsia="Consolas" w:cs="MonoLisa-Regular"/>
          <w:i w:val="0"/>
          <w:caps w:val="0"/>
          <w:color w:val="50A14F"/>
          <w:spacing w:val="0"/>
          <w:sz w:val="20"/>
          <w:szCs w:val="20"/>
          <w:shd w:val="clear" w:fill="FFFFFF"/>
        </w:rPr>
        <w:t>'?'</w:t>
      </w:r>
      <w:r>
        <w:rPr>
          <w:rFonts w:hint="default" w:ascii="MonoLisa-Regular" w:hAnsi="MonoLisa-Regular" w:eastAsia="Consolas" w:cs="MonoLisa-Regular"/>
          <w:i w:val="0"/>
          <w:caps w:val="0"/>
          <w:color w:val="5C5C5C"/>
          <w:spacing w:val="0"/>
          <w:sz w:val="20"/>
          <w:szCs w:val="20"/>
          <w:shd w:val="clear" w:fill="FFFFFF"/>
        </w:rPr>
        <w:t>)) || e.contains(LChar(</w:t>
      </w:r>
      <w:r>
        <w:rPr>
          <w:rFonts w:hint="default" w:ascii="MonoLisa-Regular" w:hAnsi="MonoLisa-Regular" w:eastAsia="Consolas" w:cs="MonoLisa-Regular"/>
          <w:i w:val="0"/>
          <w:caps w:val="0"/>
          <w:color w:val="50A14F"/>
          <w:spacing w:val="0"/>
          <w:sz w:val="20"/>
          <w:szCs w:val="20"/>
          <w:shd w:val="clear" w:fill="FFFFFF"/>
        </w:rPr>
        <w:t>'"'</w:t>
      </w:r>
      <w:r>
        <w:rPr>
          <w:rFonts w:hint="default" w:ascii="MonoLisa-Regular" w:hAnsi="MonoLisa-Regular" w:eastAsia="Consolas" w:cs="MonoLisa-Regular"/>
          <w:i w:val="0"/>
          <w:caps w:val="0"/>
          <w:color w:val="5C5C5C"/>
          <w:spacing w:val="0"/>
          <w:sz w:val="20"/>
          <w:szCs w:val="20"/>
          <w:shd w:val="clear" w:fill="FFFFFF"/>
        </w:rPr>
        <w:t>)) || e.contains(LChar(</w:t>
      </w:r>
      <w:r>
        <w:rPr>
          <w:rFonts w:hint="default" w:ascii="MonoLisa-Regular" w:hAnsi="MonoLisa-Regular" w:eastAsia="Consolas" w:cs="MonoLisa-Regular"/>
          <w:i w:val="0"/>
          <w:caps w:val="0"/>
          <w:color w:val="50A14F"/>
          <w:spacing w:val="0"/>
          <w:sz w:val="20"/>
          <w:szCs w:val="20"/>
          <w:shd w:val="clear" w:fill="FFFFFF"/>
        </w:rPr>
        <w:t>'&lt;'</w:t>
      </w:r>
      <w:r>
        <w:rPr>
          <w:rFonts w:hint="default" w:ascii="MonoLisa-Regular" w:hAnsi="MonoLisa-Regular" w:eastAsia="Consolas" w:cs="MonoLisa-Regular"/>
          <w:i w:val="0"/>
          <w:caps w:val="0"/>
          <w:color w:val="5C5C5C"/>
          <w:spacing w:val="0"/>
          <w:sz w:val="20"/>
          <w:szCs w:val="20"/>
          <w:shd w:val="clear" w:fill="FFFFFF"/>
        </w:rPr>
        <w:t>)) || e.contains(LChar(</w:t>
      </w:r>
      <w:r>
        <w:rPr>
          <w:rFonts w:hint="default" w:ascii="MonoLisa-Regular" w:hAnsi="MonoLisa-Regular" w:eastAsia="Consolas" w:cs="MonoLisa-Regular"/>
          <w:i w:val="0"/>
          <w:caps w:val="0"/>
          <w:color w:val="50A14F"/>
          <w:spacing w:val="0"/>
          <w:sz w:val="20"/>
          <w:szCs w:val="20"/>
          <w:shd w:val="clear" w:fill="FFFFFF"/>
        </w:rPr>
        <w:t>'&gt;'</w:t>
      </w:r>
      <w:r>
        <w:rPr>
          <w:rFonts w:hint="default" w:ascii="MonoLisa-Regular" w:hAnsi="MonoLisa-Regular" w:eastAsia="Consolas" w:cs="MonoLisa-Regular"/>
          <w:i w:val="0"/>
          <w:caps w:val="0"/>
          <w:color w:val="5C5C5C"/>
          <w:spacing w:val="0"/>
          <w:sz w:val="20"/>
          <w:szCs w:val="20"/>
          <w:shd w:val="clear" w:fill="FFFFFF"/>
        </w:rPr>
        <w:t>)) || e.contains(LChar(</w:t>
      </w:r>
      <w:r>
        <w:rPr>
          <w:rFonts w:hint="default" w:ascii="MonoLisa-Regular" w:hAnsi="MonoLisa-Regular" w:eastAsia="Consolas" w:cs="MonoLisa-Regular"/>
          <w:i w:val="0"/>
          <w:caps w:val="0"/>
          <w:color w:val="50A14F"/>
          <w:spacing w:val="0"/>
          <w:sz w:val="20"/>
          <w:szCs w:val="20"/>
          <w:shd w:val="clear" w:fill="FFFFFF"/>
        </w:rPr>
        <w:t>'|'</w:t>
      </w:r>
      <w:r>
        <w:rPr>
          <w:rFonts w:hint="default" w:ascii="MonoLisa-Regular" w:hAnsi="MonoLisa-Regular" w:eastAsia="Consolas" w:cs="MonoLisa-Regular"/>
          <w:i w:val="0"/>
          <w:caps w:val="0"/>
          <w:color w:val="5C5C5C"/>
          <w:spacing w:val="0"/>
          <w:sz w:val="20"/>
          <w:szCs w:val="20"/>
          <w:shd w:val="clear" w:fill="FFFFFF"/>
        </w:rPr>
        <w:t>)))</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throw</w:t>
      </w:r>
      <w:r>
        <w:rPr>
          <w:rFonts w:hint="default" w:ascii="MonoLisa-Regular" w:hAnsi="MonoLisa-Regular" w:eastAsia="Consolas" w:cs="MonoLisa-Regular"/>
          <w:i w:val="0"/>
          <w:caps w:val="0"/>
          <w:color w:val="5C5C5C"/>
          <w:spacing w:val="0"/>
          <w:sz w:val="20"/>
          <w:szCs w:val="20"/>
          <w:shd w:val="clear" w:fill="FFFFFF"/>
        </w:rPr>
        <w:t> LException(</w:t>
      </w:r>
      <w:r>
        <w:rPr>
          <w:rFonts w:hint="default" w:ascii="MonoLisa-Regular" w:hAnsi="MonoLisa-Regular" w:eastAsia="Consolas" w:cs="MonoLisa-Regular"/>
          <w:i w:val="0"/>
          <w:caps w:val="0"/>
          <w:color w:val="50A14F"/>
          <w:spacing w:val="0"/>
          <w:sz w:val="20"/>
          <w:szCs w:val="20"/>
          <w:shd w:val="clear" w:fill="FFFFFF"/>
        </w:rPr>
        <w:t>"路径含有非法字符!"</w:t>
      </w:r>
      <w:r>
        <w:rPr>
          <w:rFonts w:hint="default" w:ascii="MonoLisa-Regular" w:hAnsi="MonoLisa-Regular" w:eastAsia="Consolas" w:cs="MonoLisa-Regular"/>
          <w:i w:val="0"/>
          <w:caps w:val="0"/>
          <w:color w:val="5C5C5C"/>
          <w:spacing w:val="0"/>
          <w:sz w:val="20"/>
          <w:szCs w:val="20"/>
          <w:shd w:val="clear" w:fill="FFFFFF"/>
        </w:rPr>
        <w:t>);</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4078F2"/>
          <w:spacing w:val="0"/>
          <w:sz w:val="20"/>
          <w:szCs w:val="20"/>
          <w:shd w:val="clear" w:fill="F8F8F8"/>
        </w:rPr>
        <w:t>#endif</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caps w:val="0"/>
          <w:color w:val="A0A1A7"/>
          <w:spacing w:val="0"/>
          <w:sz w:val="20"/>
          <w:szCs w:val="20"/>
          <w:shd w:val="clear" w:fill="F8F8F8"/>
        </w:rPr>
        <w:t>// windows 和 linux 下不能出现同名文件和目录，这其实也好理解，因为文件和目录本质上是一样的</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caps w:val="0"/>
          <w:color w:val="A0A1A7"/>
          <w:spacing w:val="0"/>
          <w:sz w:val="20"/>
          <w:szCs w:val="20"/>
          <w:shd w:val="clear" w:fill="FFFFFF"/>
        </w:rPr>
        <w:t>// 这里可能会出现这种情况，就是用户想要的是一个目录，但是他忘记写最后的 / 了，这很常见，就需要帮助补齐</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caps w:val="0"/>
          <w:color w:val="A0A1A7"/>
          <w:spacing w:val="0"/>
          <w:sz w:val="20"/>
          <w:szCs w:val="20"/>
          <w:shd w:val="clear" w:fill="F8F8F8"/>
        </w:rPr>
        <w:t>// 同时这里也是为了确定到底该路径指向的路径是文件还是目录</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caps w:val="0"/>
          <w:color w:val="A0A1A7"/>
          <w:spacing w:val="0"/>
          <w:sz w:val="20"/>
          <w:szCs w:val="20"/>
          <w:shd w:val="clear" w:fill="FFFFFF"/>
        </w:rPr>
        <w:t>// 需要明确一下 exists() 的返回结果，见 snippet/ExistsTest</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caps w:val="0"/>
          <w:color w:val="A0A1A7"/>
          <w:spacing w:val="0"/>
          <w:sz w:val="20"/>
          <w:szCs w:val="20"/>
          <w:shd w:val="clear" w:fill="F8F8F8"/>
        </w:rPr>
        <w:t>// 首先，用户如果传入的是目录，那么只能去匹配目录，因此找不到就代表不存在</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caps w:val="0"/>
          <w:color w:val="A0A1A7"/>
          <w:spacing w:val="0"/>
          <w:sz w:val="20"/>
          <w:szCs w:val="20"/>
          <w:shd w:val="clear" w:fill="FFFFFF"/>
        </w:rPr>
        <w:t>// 其次，用户如果传入的是文件，那么能匹配到文件或者目录，需要进一步判断修正</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caps w:val="0"/>
          <w:color w:val="A0A1A7"/>
          <w:spacing w:val="0"/>
          <w:sz w:val="20"/>
          <w:szCs w:val="20"/>
          <w:shd w:val="clear" w:fill="F8F8F8"/>
        </w:rPr>
        <w:t>// 因此，只要检测用户传入的路径不存在，那么就一定是不存在的路径</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LString path = absolutePath();</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if</w:t>
      </w:r>
      <w:r>
        <w:rPr>
          <w:rFonts w:hint="default" w:ascii="MonoLisa-Regular" w:hAnsi="MonoLisa-Regular" w:eastAsia="Consolas" w:cs="MonoLisa-Regular"/>
          <w:i w:val="0"/>
          <w:caps w:val="0"/>
          <w:color w:val="5C5C5C"/>
          <w:spacing w:val="0"/>
          <w:sz w:val="20"/>
          <w:szCs w:val="20"/>
          <w:shd w:val="clear" w:fill="F8F8F8"/>
        </w:rPr>
        <w:t> (!Lark::FileSystem::exists(path))</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LLog::warn() &lt;&lt; </w:t>
      </w:r>
      <w:r>
        <w:rPr>
          <w:rFonts w:hint="default" w:ascii="MonoLisa-Regular" w:hAnsi="MonoLisa-Regular" w:eastAsia="Consolas" w:cs="MonoLisa-Regular"/>
          <w:i w:val="0"/>
          <w:caps w:val="0"/>
          <w:color w:val="50A14F"/>
          <w:spacing w:val="0"/>
          <w:sz w:val="20"/>
          <w:szCs w:val="20"/>
          <w:shd w:val="clear" w:fill="F8F8F8"/>
        </w:rPr>
        <w:t>"当前文件或目录不存在!"</w:t>
      </w:r>
      <w:r>
        <w:rPr>
          <w:rFonts w:hint="default" w:ascii="MonoLisa-Regular" w:hAnsi="MonoLisa-Regular" w:eastAsia="Consolas" w:cs="MonoLisa-Regular"/>
          <w:i w:val="0"/>
          <w:caps w:val="0"/>
          <w:color w:val="5C5C5C"/>
          <w:spacing w:val="0"/>
          <w:sz w:val="20"/>
          <w:szCs w:val="20"/>
          <w:shd w:val="clear" w:fill="F8F8F8"/>
        </w:rPr>
        <w:t>;</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clear();</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else</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caps w:val="0"/>
          <w:color w:val="A0A1A7"/>
          <w:spacing w:val="0"/>
          <w:sz w:val="20"/>
          <w:szCs w:val="20"/>
          <w:shd w:val="clear" w:fill="FFFFFF"/>
        </w:rPr>
        <w:t>// 如果用户传入的是文件类型的路径，那么仍有可能是目录，需要检测是否为目录做进一步的判断</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if</w:t>
      </w:r>
      <w:r>
        <w:rPr>
          <w:rFonts w:hint="default" w:ascii="MonoLisa-Regular" w:hAnsi="MonoLisa-Regular" w:eastAsia="Consolas" w:cs="MonoLisa-Regular"/>
          <w:i w:val="0"/>
          <w:caps w:val="0"/>
          <w:color w:val="5C5C5C"/>
          <w:spacing w:val="0"/>
          <w:sz w:val="20"/>
          <w:szCs w:val="20"/>
          <w:shd w:val="clear" w:fill="F8F8F8"/>
        </w:rPr>
        <w:t> (!m_fileSystemPath.m_pathList.last().isEmpty() &amp;&amp; Lark::FileSystem::exists(path.append(LChar(</w:t>
      </w:r>
      <w:r>
        <w:rPr>
          <w:rFonts w:hint="default" w:ascii="MonoLisa-Regular" w:hAnsi="MonoLisa-Regular" w:eastAsia="Consolas" w:cs="MonoLisa-Regular"/>
          <w:i w:val="0"/>
          <w:caps w:val="0"/>
          <w:color w:val="50A14F"/>
          <w:spacing w:val="0"/>
          <w:sz w:val="20"/>
          <w:szCs w:val="20"/>
          <w:shd w:val="clear" w:fill="F8F8F8"/>
        </w:rPr>
        <w:t>'/'</w:t>
      </w:r>
      <w:r>
        <w:rPr>
          <w:rFonts w:hint="default" w:ascii="MonoLisa-Regular" w:hAnsi="MonoLisa-Regular" w:eastAsia="Consolas" w:cs="MonoLisa-Regular"/>
          <w:i w:val="0"/>
          <w:caps w:val="0"/>
          <w:color w:val="5C5C5C"/>
          <w:spacing w:val="0"/>
          <w:sz w:val="20"/>
          <w:szCs w:val="20"/>
          <w:shd w:val="clear" w:fill="F8F8F8"/>
        </w:rPr>
        <w:t>))))</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m_fileSystemPath.m_pathList.append(LString())</w:t>
      </w:r>
      <w:r>
        <w:rPr>
          <w:rFonts w:hint="default" w:ascii="MonoLisa-Regular" w:hAnsi="MonoLisa-Regular" w:eastAsia="Consolas" w:cs="MonoLisa-Regular"/>
          <w:i w:val="0"/>
          <w:caps w:val="0"/>
          <w:color w:val="5C5C5C"/>
          <w:spacing w:val="0"/>
          <w:sz w:val="20"/>
          <w:szCs w:val="20"/>
          <w:shd w:val="clear" w:fill="F8F8F8"/>
          <w:lang w:val="en-US"/>
        </w:rPr>
        <w:t>;</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cs="MonoLisa-Regular"/>
          <w:color w:val="5C5C5C"/>
          <w:sz w:val="20"/>
          <w:szCs w:val="20"/>
          <w:lang w:val="en-US"/>
        </w:rPr>
        <w:t>}</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从代码里，可以看到，这两个结构对于跨平台的要求也是非常严格的，因此不只一次在代码里面用到了#ifdef这样的预处理宏用户处理平台差异，当然经过更细节的设计，保证了这样的预处理宏只在构造函数中使用，保证了代码的可读性和可维护性。</w:t>
      </w:r>
    </w:p>
    <w:p>
      <w:pPr>
        <w:spacing w:after="0" w:line="400" w:lineRule="exact"/>
        <w:jc w:val="both"/>
        <w:rPr>
          <w:rFonts w:hint="eastAsia" w:ascii="Times New Roman" w:hAnsi="Times New Roman" w:cs="Times New Roman"/>
          <w:sz w:val="24"/>
          <w:szCs w:val="24"/>
          <w:lang w:val="en-US" w:eastAsia="zh-CN"/>
        </w:rPr>
      </w:pPr>
    </w:p>
    <w:p>
      <w:pPr>
        <w:pStyle w:val="4"/>
        <w:keepNext w:val="0"/>
        <w:keepLines w:val="0"/>
        <w:widowControl/>
        <w:numPr>
          <w:ilvl w:val="0"/>
          <w:numId w:val="1"/>
        </w:numPr>
        <w:spacing w:before="240" w:after="240" w:line="360" w:lineRule="auto"/>
        <w:jc w:val="center"/>
        <w:rPr>
          <w:rFonts w:ascii="Times New Roman" w:hAnsi="Times New Roman" w:eastAsia="黑体" w:cs="Times New Roman"/>
          <w:b w:val="0"/>
          <w:kern w:val="0"/>
          <w:sz w:val="30"/>
          <w:szCs w:val="30"/>
        </w:rPr>
      </w:pPr>
      <w:r>
        <w:rPr>
          <w:rFonts w:ascii="Times New Roman" w:hAnsi="Times New Roman" w:eastAsia="黑体" w:cs="Times New Roman"/>
          <w:b w:val="0"/>
          <w:kern w:val="0"/>
          <w:sz w:val="30"/>
          <w:szCs w:val="30"/>
        </w:rPr>
        <w:br w:type="page"/>
      </w:r>
      <w:bookmarkStart w:id="37" w:name="_Toc3779"/>
      <w:bookmarkStart w:id="38" w:name="_Toc21475"/>
      <w:bookmarkStart w:id="39" w:name="_Toc3079"/>
      <w:r>
        <w:rPr>
          <w:rFonts w:ascii="Times New Roman" w:hAnsi="Times New Roman" w:eastAsia="黑体" w:cs="Times New Roman"/>
          <w:b w:val="0"/>
          <w:kern w:val="0"/>
          <w:sz w:val="30"/>
          <w:szCs w:val="30"/>
        </w:rPr>
        <w:t>知识技能学习情况</w:t>
      </w:r>
      <w:bookmarkEnd w:id="31"/>
      <w:bookmarkEnd w:id="37"/>
      <w:bookmarkEnd w:id="38"/>
      <w:bookmarkEnd w:id="39"/>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本部分将从知识技能学习的主题出发，从开发环境和工具、新知识点的学习出发，阐述实际学习过程中所涉及到的技术栈、开发环境、工程思想等，做一个阶段性收获的总结记录。</w:t>
      </w:r>
    </w:p>
    <w:p>
      <w:pPr>
        <w:pStyle w:val="4"/>
        <w:keepNext w:val="0"/>
        <w:keepLines w:val="0"/>
        <w:widowControl/>
        <w:numPr>
          <w:ilvl w:val="1"/>
          <w:numId w:val="1"/>
        </w:numPr>
        <w:spacing w:before="120" w:after="120" w:line="360" w:lineRule="auto"/>
        <w:jc w:val="left"/>
        <w:rPr>
          <w:rFonts w:hint="eastAsia" w:ascii="Times New Roman" w:hAnsi="Times New Roman" w:eastAsia="黑体" w:cs="Times New Roman"/>
          <w:b w:val="0"/>
          <w:kern w:val="0"/>
          <w:szCs w:val="28"/>
          <w:lang w:val="en-US" w:eastAsia="zh-CN"/>
        </w:rPr>
      </w:pPr>
      <w:bookmarkStart w:id="40" w:name="_Toc28465"/>
      <w:bookmarkStart w:id="41" w:name="_Toc20828"/>
      <w:bookmarkStart w:id="42" w:name="_Toc15914"/>
      <w:r>
        <w:rPr>
          <w:rFonts w:hint="eastAsia" w:ascii="Times New Roman" w:hAnsi="Times New Roman" w:eastAsia="黑体" w:cs="Times New Roman"/>
          <w:b w:val="0"/>
          <w:kern w:val="0"/>
          <w:szCs w:val="28"/>
          <w:lang w:val="en-US" w:eastAsia="zh-CN"/>
        </w:rPr>
        <w:t>开发环境和工具</w:t>
      </w:r>
      <w:bookmarkEnd w:id="40"/>
      <w:bookmarkEnd w:id="41"/>
      <w:bookmarkEnd w:id="42"/>
    </w:p>
    <w:p>
      <w:pPr>
        <w:pStyle w:val="4"/>
        <w:keepNext w:val="0"/>
        <w:keepLines w:val="0"/>
        <w:widowControl/>
        <w:numPr>
          <w:ilvl w:val="2"/>
          <w:numId w:val="1"/>
        </w:numPr>
        <w:spacing w:before="120" w:after="120" w:line="360" w:lineRule="auto"/>
        <w:jc w:val="left"/>
        <w:rPr>
          <w:rFonts w:hint="eastAsia" w:ascii="Times New Roman" w:hAnsi="Times New Roman" w:eastAsia="黑体" w:cs="Times New Roman"/>
          <w:b w:val="0"/>
          <w:kern w:val="0"/>
          <w:sz w:val="24"/>
          <w:szCs w:val="24"/>
          <w:lang w:val="en-US" w:eastAsia="zh-CN"/>
        </w:rPr>
      </w:pPr>
      <w:bookmarkStart w:id="43" w:name="_Toc11475"/>
      <w:bookmarkStart w:id="44" w:name="_Toc26398"/>
      <w:bookmarkStart w:id="45" w:name="_Toc19507"/>
      <w:r>
        <w:rPr>
          <w:rFonts w:hint="eastAsia" w:ascii="Times New Roman" w:hAnsi="Times New Roman" w:eastAsia="黑体" w:cs="Times New Roman"/>
          <w:b w:val="0"/>
          <w:kern w:val="0"/>
          <w:sz w:val="24"/>
          <w:szCs w:val="24"/>
          <w:lang w:val="en-US" w:eastAsia="zh-CN"/>
        </w:rPr>
        <w:t>开发环境</w:t>
      </w:r>
      <w:bookmarkEnd w:id="43"/>
      <w:bookmarkEnd w:id="44"/>
      <w:bookmarkEnd w:id="45"/>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在初期的工作当中，代码的研发工作都是在Linux系统上完成的，在我的电脑上就是通过windows宿主系统加上vmware挂载Ubuntu系统的虚拟机完成的。但是在中期的工作中，由于部分功能涉及到跨平台的校验，例如文件系统filesystem的相关处理，需要依赖windows的环境，从而兼容跨平台了。目前编译LarkSDK框架的windows系统推荐使用win10，使用的编译器是微软官方提供的MSVC16，对应VS的版本是VS2019。同Linux，对应的c++语言版本严格规定为c++11，构建依赖的CMake版本不低于3.12。</w:t>
      </w:r>
    </w:p>
    <w:p>
      <w:pPr>
        <w:spacing w:after="0" w:line="400" w:lineRule="exact"/>
        <w:ind w:firstLine="480" w:firstLineChars="200"/>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由于LarkSDK是一个跨平台的底层c++框架，因此兼容多个操作系统，例如linux和windows，是必然需要考虑的问题，在LarkSDK中体现的最突出的就是不同平台下的窗口逻辑处理的相关机制，包括但不限于事件循环，绘图机制等。目前LarkSDK中考虑了win32、x11和wayland的平台差异并分别处理，同时采用抽象父类指针多态的模式进行统一管理。这部分最核心的工作我目前尚未涉及到，但是在其他模块的工作中或多或少都涉及到了跨平台的相关需求。</w:t>
      </w:r>
    </w:p>
    <w:p>
      <w:pPr>
        <w:spacing w:line="360" w:lineRule="auto"/>
        <w:rPr>
          <w:rFonts w:cs="宋体"/>
          <w:bCs/>
          <w:sz w:val="24"/>
          <w:szCs w:val="24"/>
        </w:rPr>
        <w:sectPr>
          <w:headerReference r:id="rId8" w:type="first"/>
          <w:footerReference r:id="rId11" w:type="first"/>
          <w:footerReference r:id="rId9" w:type="default"/>
          <w:footerReference r:id="rId10" w:type="even"/>
          <w:pgSz w:w="11906" w:h="16838"/>
          <w:pgMar w:top="1440" w:right="1800" w:bottom="1440" w:left="1800" w:header="850" w:footer="992" w:gutter="0"/>
          <w:pgNumType w:fmt="decimal" w:start="1"/>
          <w:cols w:space="720" w:num="1"/>
          <w:titlePg/>
          <w:docGrid w:type="lines" w:linePitch="312" w:charSpace="0"/>
        </w:sectPr>
      </w:pPr>
    </w:p>
    <w:p>
      <w:pPr>
        <w:pStyle w:val="4"/>
        <w:keepNext w:val="0"/>
        <w:keepLines w:val="0"/>
        <w:widowControl/>
        <w:numPr>
          <w:ilvl w:val="2"/>
          <w:numId w:val="1"/>
        </w:numPr>
        <w:spacing w:before="120" w:after="120" w:line="360" w:lineRule="auto"/>
        <w:jc w:val="left"/>
        <w:rPr>
          <w:rFonts w:hint="eastAsia" w:ascii="Times New Roman" w:hAnsi="Times New Roman" w:eastAsia="黑体" w:cs="Times New Roman"/>
          <w:b w:val="0"/>
          <w:kern w:val="0"/>
          <w:sz w:val="24"/>
          <w:szCs w:val="24"/>
          <w:lang w:val="en-US" w:eastAsia="zh-CN"/>
        </w:rPr>
      </w:pPr>
      <w:bookmarkStart w:id="46" w:name="_Toc25949"/>
      <w:bookmarkStart w:id="47" w:name="_Toc13084"/>
      <w:bookmarkStart w:id="48" w:name="_Toc20481"/>
      <w:bookmarkStart w:id="49" w:name="_Toc149117950"/>
      <w:r>
        <w:rPr>
          <w:rFonts w:hint="eastAsia" w:ascii="Times New Roman" w:hAnsi="Times New Roman" w:eastAsia="黑体" w:cs="Times New Roman"/>
          <w:b w:val="0"/>
          <w:kern w:val="0"/>
          <w:sz w:val="24"/>
          <w:szCs w:val="24"/>
          <w:lang w:val="en-US" w:eastAsia="zh-CN"/>
        </w:rPr>
        <w:t>开发工具</w:t>
      </w:r>
      <w:bookmarkEnd w:id="46"/>
      <w:bookmarkEnd w:id="47"/>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在中期的工作中，由于需要在windows上开发代码，因此使用VS Studio作为代码编辑器，VS自带的MSVC作为c++编译器。我在初期报告中提到过，VS工具链虽然强大，但是功能较为复杂，甚至有些繁琐，因此目前组内采用的是MSVC加上win10的SDK作为编译的工具链，然后在vscode中使用CMake工具辅助构建项目的方式，这样能有效的提高工作效率和简洁程度。</w:t>
      </w:r>
    </w:p>
    <w:p>
      <w:pPr>
        <w:pStyle w:val="4"/>
        <w:keepNext w:val="0"/>
        <w:keepLines w:val="0"/>
        <w:widowControl/>
        <w:numPr>
          <w:ilvl w:val="1"/>
          <w:numId w:val="1"/>
        </w:numPr>
        <w:spacing w:before="120" w:after="120" w:line="360" w:lineRule="auto"/>
        <w:jc w:val="left"/>
        <w:rPr>
          <w:rFonts w:hint="eastAsia" w:ascii="Times New Roman" w:hAnsi="Times New Roman" w:eastAsia="黑体" w:cs="Times New Roman"/>
          <w:b w:val="0"/>
          <w:kern w:val="0"/>
          <w:szCs w:val="28"/>
          <w:lang w:val="en-US" w:eastAsia="zh-CN"/>
        </w:rPr>
      </w:pPr>
      <w:bookmarkStart w:id="50" w:name="_Toc28567"/>
      <w:bookmarkStart w:id="51" w:name="_Toc11201"/>
      <w:bookmarkStart w:id="52" w:name="_Toc4735"/>
      <w:r>
        <w:rPr>
          <w:rFonts w:hint="eastAsia" w:ascii="Times New Roman" w:hAnsi="Times New Roman" w:eastAsia="黑体" w:cs="Times New Roman"/>
          <w:b w:val="0"/>
          <w:kern w:val="0"/>
          <w:szCs w:val="28"/>
          <w:lang w:val="en-US" w:eastAsia="zh-CN"/>
        </w:rPr>
        <w:t>新知识点的学习</w:t>
      </w:r>
      <w:bookmarkEnd w:id="50"/>
      <w:bookmarkEnd w:id="51"/>
      <w:bookmarkEnd w:id="52"/>
    </w:p>
    <w:p>
      <w:pPr>
        <w:pStyle w:val="4"/>
        <w:keepNext w:val="0"/>
        <w:keepLines w:val="0"/>
        <w:widowControl/>
        <w:numPr>
          <w:ilvl w:val="2"/>
          <w:numId w:val="1"/>
        </w:numPr>
        <w:spacing w:before="120" w:after="120" w:line="360" w:lineRule="auto"/>
        <w:jc w:val="left"/>
        <w:rPr>
          <w:rFonts w:hint="eastAsia" w:ascii="Times New Roman" w:hAnsi="Times New Roman" w:eastAsia="黑体" w:cs="Times New Roman"/>
          <w:b w:val="0"/>
          <w:kern w:val="0"/>
          <w:sz w:val="24"/>
          <w:szCs w:val="24"/>
          <w:lang w:val="en-US" w:eastAsia="zh-CN"/>
        </w:rPr>
      </w:pPr>
      <w:bookmarkStart w:id="53" w:name="_Toc22626"/>
      <w:bookmarkStart w:id="54" w:name="_Toc11012"/>
      <w:bookmarkStart w:id="55" w:name="_Toc17838"/>
      <w:r>
        <w:rPr>
          <w:rFonts w:hint="eastAsia" w:ascii="Times New Roman" w:hAnsi="Times New Roman" w:eastAsia="黑体" w:cs="Times New Roman"/>
          <w:b w:val="0"/>
          <w:kern w:val="0"/>
          <w:sz w:val="24"/>
          <w:szCs w:val="24"/>
          <w:lang w:val="en-US" w:eastAsia="zh-CN"/>
        </w:rPr>
        <w:t>C++ Boost后备标准库的知识</w:t>
      </w:r>
      <w:bookmarkEnd w:id="53"/>
      <w:bookmarkEnd w:id="54"/>
      <w:bookmarkEnd w:id="55"/>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Boost是为C++语言标准库提供扩展的一些C++程序库的总称。Boost库是一个可移植、提供源代码的C++库。作为标准库的后备，是C++标准化进程的开发引擎之一，是为C++语言标准库提供扩展的一些C++程序库的总称。</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Boost社区建立的初衷之一就是为C++的标准化工作提供可供参考的实现，Boost社区的发起人Dawes本人就是C++标准委员会的成员之一。在Boost库的开发中，Boost社区也在这个方向上取得了丰硕的成果。在送审的C++标准库 TR1中，有十个Boost库成为标准库的候选方案。在更新的TR2中，有更多的Boost库被加入到其中。从某种意义上来讲，Boost库成为具有实践意义的准标准库。</w:t>
      </w:r>
    </w:p>
    <w:p>
      <w:pPr>
        <w:spacing w:after="0" w:line="400" w:lineRule="exact"/>
        <w:ind w:firstLine="480" w:firstLineChars="200"/>
        <w:jc w:val="both"/>
        <w:rPr>
          <w:rFonts w:hint="eastAsia" w:cs="Times New Roman"/>
          <w:sz w:val="24"/>
          <w:szCs w:val="21"/>
          <w:lang w:val="en-US" w:eastAsia="zh-CN"/>
        </w:rPr>
      </w:pPr>
      <w:r>
        <w:rPr>
          <w:rFonts w:hint="eastAsia" w:ascii="Times New Roman" w:hAnsi="Times New Roman" w:cs="Times New Roman"/>
          <w:sz w:val="24"/>
          <w:szCs w:val="24"/>
          <w:lang w:val="en-US" w:eastAsia="zh-CN"/>
        </w:rPr>
        <w:t>具体到本项目的任务上，本项目原则上不应直接引用Boost库，然而，由于Boost库中包含了很多已经达到标准库水平但标准库尚未实现的功能模块，因此可以将其作为参考，挖掘原理以后采取自行编写的方式。例如util模块中的LUuid、LMd5，xml模块的LXmlStream类等都在Boost库中都有相应的体现。</w:t>
      </w:r>
    </w:p>
    <w:p>
      <w:pPr>
        <w:pStyle w:val="4"/>
        <w:keepNext w:val="0"/>
        <w:keepLines w:val="0"/>
        <w:widowControl/>
        <w:numPr>
          <w:ilvl w:val="2"/>
          <w:numId w:val="1"/>
        </w:numPr>
        <w:spacing w:before="120" w:after="120" w:line="360" w:lineRule="auto"/>
        <w:jc w:val="left"/>
        <w:rPr>
          <w:rFonts w:hint="eastAsia" w:ascii="Times New Roman" w:hAnsi="Times New Roman" w:eastAsia="黑体" w:cs="Times New Roman"/>
          <w:b w:val="0"/>
          <w:kern w:val="0"/>
          <w:sz w:val="24"/>
          <w:szCs w:val="24"/>
          <w:lang w:val="en-US" w:eastAsia="zh-CN"/>
        </w:rPr>
      </w:pPr>
      <w:bookmarkStart w:id="56" w:name="_Toc18818"/>
      <w:bookmarkStart w:id="57" w:name="_Toc20241"/>
      <w:bookmarkStart w:id="58" w:name="_Toc9213"/>
      <w:r>
        <w:rPr>
          <w:rFonts w:hint="default" w:eastAsia="黑体" w:cs="Times New Roman"/>
          <w:b w:val="0"/>
          <w:kern w:val="0"/>
          <w:sz w:val="24"/>
          <w:szCs w:val="24"/>
          <w:lang w:val="en-US" w:eastAsia="zh-CN"/>
        </w:rPr>
        <w:t>Xml</w:t>
      </w:r>
      <w:r>
        <w:rPr>
          <w:rFonts w:hint="eastAsia" w:ascii="Times New Roman" w:hAnsi="Times New Roman" w:eastAsia="黑体" w:cs="Times New Roman"/>
          <w:b w:val="0"/>
          <w:kern w:val="0"/>
          <w:sz w:val="24"/>
          <w:szCs w:val="24"/>
          <w:lang w:val="en-US" w:eastAsia="zh-CN"/>
        </w:rPr>
        <w:t>基础知识</w:t>
      </w:r>
      <w:bookmarkEnd w:id="56"/>
      <w:bookmarkEnd w:id="57"/>
      <w:bookmarkEnd w:id="58"/>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可扩展标记语言(Extensible Markup Language, XML)，可以用来标记数据、定义数据类型，是一种允许用户对自己的标记语言进行定义的源语言。XML 是一种独立于软件和硬件的工具，用于存储和传输数据。在电子计算机中，标记指计算机所能理解的信息符号，通过此种标记，计算机之间可以处理包含各种的信息比如文章等。它可以用来标记数据、定义数据类型，是一种允许用户对自己的标记语言进行定义的源语言。它非常适合万维网传输，提供统一的方法来描述和交换独立于应用程序或供应商的结构化数据。是Internet环境中跨平台的、依赖于内容的技术，也是当今处理分布式结构信息的有效工具。</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具体到本项目的任务上，我在进行Xml模块的代码走查的时候，首先需要了解Xml的一些基础知识，比如语法定义、语句含义等，这样才能为我们自己的解析、读取和写入Xml流打下基础。虽然没有深入挖掘Xml的更多特性或者高级用法，但是Xml确实是一种高度自定义化的存储和传输数据的语言，非常方便好用。</w:t>
      </w:r>
    </w:p>
    <w:p>
      <w:pPr>
        <w:pStyle w:val="4"/>
        <w:keepNext w:val="0"/>
        <w:keepLines w:val="0"/>
        <w:widowControl/>
        <w:numPr>
          <w:ilvl w:val="2"/>
          <w:numId w:val="1"/>
        </w:numPr>
        <w:spacing w:before="120" w:after="120" w:line="360" w:lineRule="auto"/>
        <w:jc w:val="left"/>
        <w:rPr>
          <w:rFonts w:hint="eastAsia" w:ascii="Times New Roman" w:hAnsi="Times New Roman" w:eastAsia="黑体" w:cs="Times New Roman"/>
          <w:b w:val="0"/>
          <w:kern w:val="0"/>
          <w:sz w:val="24"/>
          <w:szCs w:val="24"/>
          <w:lang w:val="en-US" w:eastAsia="zh-CN"/>
        </w:rPr>
      </w:pPr>
      <w:bookmarkStart w:id="59" w:name="_Toc4611"/>
      <w:bookmarkStart w:id="60" w:name="_Toc21510"/>
      <w:bookmarkStart w:id="61" w:name="_Toc8456"/>
      <w:r>
        <w:rPr>
          <w:rFonts w:hint="eastAsia" w:ascii="Times New Roman" w:hAnsi="Times New Roman" w:eastAsia="黑体" w:cs="Times New Roman"/>
          <w:b w:val="0"/>
          <w:kern w:val="0"/>
          <w:sz w:val="24"/>
          <w:szCs w:val="24"/>
          <w:lang w:val="en-US" w:eastAsia="zh-CN"/>
        </w:rPr>
        <w:t>对STL的进一步理解</w:t>
      </w:r>
      <w:bookmarkEnd w:id="59"/>
      <w:bookmarkEnd w:id="60"/>
      <w:bookmarkEnd w:id="61"/>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在重构关联性容器LMap、LHash、LSet的时候，初版的代码是采用从头手写造轮子的方式，虽然功能可用，但是难以达到商用的需求。因此经过代码走查以后，决定采用封装STL标准库容器的方式实现。我负责这部分的工作，由此进一步加深了对底层红黑树、哈希表的理解。</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以标准库的map和unordered_map为例，map的底层是红黑树，unordered_map的底层是哈希表。二者提供的功能类似，都是通过键来快速查找值，但是实现方式却完全不同，导致使用的时候需要注意的细节也不一样。</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红黑树（Red-Black Tree）是一种自平衡二叉搜索树，通过一组严格的规则来保持树的平衡，确保插入、删除和查找操作的时间复杂度为O(log n)。其主要特性包括：每个节点是红色或黑色，根节点是黑色，所有叶子节点（NIL节点）是黑色，红色节点的子节点必须是黑色，从任一节点到其每个叶子的所有路径包含相同数量的黑色节点。为了维护这些特性，红黑树通过左旋和右旋操作调整节点的位置。红黑树的这种高度平衡特性，使其在插入和删除操作后，树的高度始终保持在较低水平，从而保证操作的效率。</w:t>
      </w:r>
      <w:r>
        <w:rPr>
          <w:rFonts w:hint="default" w:ascii="Times New Roman" w:hAnsi="Times New Roman" w:cs="Times New Roman"/>
          <w:sz w:val="24"/>
          <w:szCs w:val="24"/>
          <w:lang w:val="en-US" w:eastAsia="zh-CN"/>
        </w:rPr>
        <w:t>[11]</w:t>
      </w:r>
      <w:r>
        <w:rPr>
          <w:rFonts w:hint="eastAsia" w:ascii="Times New Roman" w:hAnsi="Times New Roman" w:cs="Times New Roman"/>
          <w:sz w:val="24"/>
          <w:szCs w:val="24"/>
          <w:lang w:val="en-US" w:eastAsia="zh-CN"/>
        </w:rPr>
        <w:t>红黑树广泛应用于计算机系统和标准库容器中，如C++的std::map和std::set，在实际应用中，它提供了高效的动态数据集管理，使得各种操作在大多数情况下都能在对数时间内完成。这种数据结构的稳定性和高效性，使其成为许多算法和系统实现中不可或缺的一部分。</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哈希表（Hash Table）是一种高效的数据结构，用于实现平均情况下常数时间复杂度的插入、删除和查找操作。其基本原理是通过哈希函数将数据的关键码映射到表中的一个位置（即哈希值），然后将数据存储在这个位置。哈希表主要由两个部分组成：哈希函数和存储数组。哈希函数的设计至关重要，决定了数据在表中的分布情况，理想的哈希函数能将数据均匀地分布在整个数组中，从而减少冲突（多个关键码映射到同一位置的情况）。为了处理冲突，常用的方法包括链地址法和开放地址法。链地址法在每个数组元素中维护一个链表来存储所有哈希值相同的元素，而开放地址法则在冲突位置寻找下一个可用位置。</w:t>
      </w:r>
      <w:r>
        <w:rPr>
          <w:rFonts w:hint="default" w:ascii="Times New Roman" w:hAnsi="Times New Roman" w:cs="Times New Roman"/>
          <w:sz w:val="24"/>
          <w:szCs w:val="24"/>
          <w:lang w:val="en-US" w:eastAsia="zh-CN"/>
        </w:rPr>
        <w:t>[12]</w:t>
      </w:r>
      <w:r>
        <w:rPr>
          <w:rFonts w:hint="eastAsia" w:ascii="Times New Roman" w:hAnsi="Times New Roman" w:cs="Times New Roman"/>
          <w:sz w:val="24"/>
          <w:szCs w:val="24"/>
          <w:lang w:val="en-US" w:eastAsia="zh-CN"/>
        </w:rPr>
        <w:t>在C++标准库中，std::unordered_map就是一个基于哈希表实现的容器，通过哈希表提供快速的键值对存储和查找功能。虽然哈希表在最坏情况下的时间复杂度为O(n)，但通过设计良好的哈希函数和适当的负载因子，哈希表在大多数实际应用中的性能非常优越。</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即便是封装标准库已有的容器，但在实际处理的时候，我仍然遇到了一些问题。其中一个不小的问题就是关于迭代器。为了兼容QT用户的使用习惯，迭代器的*运算符重载需要返回元素值data，因此不能直接简单的直接使用标准库对应的迭代器，而需要再做一层封装。这个时候问题来了，如果在使用迭代器的时候越界了怎么办？LHash是单向迭代器，LMap是双向迭代器，而标准库对于越界的处理是很模糊的，尤其这两个东西都涉及到指针，因此稍不注意就会发生内存泄漏的问题，紧接着就是一系列的段错误core dump，结果可以称之为灾难性的打击。因此我不得不深挖标准库的源码，找出迭代器++或者--到底发生了什么操作，这样才能知道原因，并且给出合理的解决方案。经过调研，目前在迭代器中引入容器的size以及当前访问的下标index辅助判断迭代器的操作是否越界，方便抛出异常，这才是一个完整的问题的解决过程。</w:t>
      </w:r>
    </w:p>
    <w:p>
      <w:pPr>
        <w:spacing w:after="0" w:line="400" w:lineRule="exact"/>
        <w:jc w:val="both"/>
        <w:rPr>
          <w:rFonts w:hint="eastAsia" w:ascii="Times New Roman" w:hAnsi="Times New Roman" w:cs="Times New Roman"/>
          <w:sz w:val="24"/>
          <w:szCs w:val="24"/>
          <w:lang w:val="en-US" w:eastAsia="zh-CN"/>
        </w:rPr>
      </w:pP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br w:type="page"/>
      </w:r>
    </w:p>
    <w:p>
      <w:pPr>
        <w:pStyle w:val="4"/>
        <w:keepNext w:val="0"/>
        <w:keepLines w:val="0"/>
        <w:widowControl/>
        <w:numPr>
          <w:ilvl w:val="0"/>
          <w:numId w:val="1"/>
        </w:numPr>
        <w:spacing w:before="240" w:after="240" w:line="360" w:lineRule="auto"/>
        <w:jc w:val="center"/>
        <w:rPr>
          <w:rFonts w:ascii="Times New Roman" w:hAnsi="Times New Roman" w:eastAsia="黑体" w:cs="Times New Roman"/>
          <w:b w:val="0"/>
          <w:kern w:val="0"/>
          <w:sz w:val="30"/>
          <w:szCs w:val="30"/>
        </w:rPr>
      </w:pPr>
      <w:bookmarkStart w:id="62" w:name="_Toc10739"/>
      <w:bookmarkStart w:id="63" w:name="_Toc5130"/>
      <w:bookmarkStart w:id="64" w:name="_Toc23813"/>
      <w:r>
        <w:rPr>
          <w:rFonts w:hint="eastAsia" w:ascii="Times New Roman" w:hAnsi="Times New Roman" w:eastAsia="黑体" w:cs="Times New Roman"/>
          <w:b w:val="0"/>
          <w:kern w:val="0"/>
          <w:sz w:val="30"/>
          <w:szCs w:val="30"/>
          <w:lang w:val="en-US" w:eastAsia="zh-CN"/>
        </w:rPr>
        <w:t>中</w:t>
      </w:r>
      <w:r>
        <w:rPr>
          <w:rFonts w:ascii="Times New Roman" w:hAnsi="Times New Roman" w:eastAsia="黑体" w:cs="Times New Roman"/>
          <w:b w:val="0"/>
          <w:kern w:val="0"/>
          <w:sz w:val="30"/>
          <w:szCs w:val="30"/>
        </w:rPr>
        <w:t>期任务完成度与后续实施</w:t>
      </w:r>
      <w:bookmarkEnd w:id="48"/>
      <w:bookmarkStart w:id="65" w:name="_Toc446407847"/>
      <w:r>
        <w:rPr>
          <w:rFonts w:ascii="Times New Roman" w:hAnsi="Times New Roman" w:eastAsia="黑体" w:cs="Times New Roman"/>
          <w:b w:val="0"/>
          <w:kern w:val="0"/>
          <w:sz w:val="30"/>
          <w:szCs w:val="30"/>
        </w:rPr>
        <w:t>计划</w:t>
      </w:r>
      <w:bookmarkEnd w:id="49"/>
      <w:bookmarkEnd w:id="62"/>
      <w:bookmarkEnd w:id="63"/>
      <w:bookmarkEnd w:id="64"/>
    </w:p>
    <w:p>
      <w:pPr>
        <w:spacing w:after="0" w:line="400" w:lineRule="exact"/>
        <w:ind w:firstLine="480" w:firstLineChars="200"/>
        <w:jc w:val="both"/>
        <w:rPr>
          <w:rFonts w:hint="eastAsia" w:ascii="Times New Roman" w:hAnsi="Times New Roman" w:cs="Times New Roman"/>
          <w:sz w:val="24"/>
          <w:szCs w:val="24"/>
        </w:rPr>
      </w:pPr>
      <w:r>
        <w:rPr>
          <w:rFonts w:hint="eastAsia" w:ascii="Times New Roman" w:hAnsi="Times New Roman" w:cs="Times New Roman"/>
          <w:sz w:val="24"/>
          <w:szCs w:val="24"/>
        </w:rPr>
        <w:t>本部分将总结到目前为止的任务完成情况，具体任务参见前面。并对未完成 的任务做出反思，从而有助于对后期任务做安排和统筹，包括后期任务、后期复 杂工程问题的思路方案、后期需要学习的知识技能等。</w:t>
      </w:r>
    </w:p>
    <w:p>
      <w:pPr>
        <w:pStyle w:val="4"/>
        <w:keepNext w:val="0"/>
        <w:keepLines w:val="0"/>
        <w:widowControl/>
        <w:numPr>
          <w:ilvl w:val="1"/>
          <w:numId w:val="1"/>
        </w:numPr>
        <w:spacing w:before="120" w:after="120" w:line="360" w:lineRule="auto"/>
        <w:jc w:val="left"/>
        <w:rPr>
          <w:rFonts w:ascii="Times New Roman" w:hAnsi="Times New Roman" w:eastAsia="黑体" w:cs="Times New Roman"/>
          <w:b w:val="0"/>
          <w:kern w:val="0"/>
          <w:szCs w:val="28"/>
        </w:rPr>
      </w:pPr>
      <w:bookmarkStart w:id="66" w:name="_Toc13524"/>
      <w:bookmarkStart w:id="67" w:name="_Toc28716"/>
      <w:bookmarkStart w:id="68" w:name="_Toc71296577"/>
      <w:bookmarkStart w:id="69" w:name="_Toc71278166"/>
      <w:bookmarkStart w:id="70" w:name="_Toc149117951"/>
      <w:bookmarkStart w:id="71" w:name="_Toc30950"/>
      <w:r>
        <w:rPr>
          <w:rFonts w:hint="eastAsia" w:ascii="Times New Roman" w:hAnsi="Times New Roman" w:eastAsia="黑体" w:cs="Times New Roman"/>
          <w:b w:val="0"/>
          <w:kern w:val="0"/>
          <w:szCs w:val="28"/>
          <w:lang w:val="en-US" w:eastAsia="zh-CN"/>
        </w:rPr>
        <w:t>中</w:t>
      </w:r>
      <w:r>
        <w:rPr>
          <w:rFonts w:hint="eastAsia" w:ascii="Times New Roman" w:hAnsi="Times New Roman" w:eastAsia="黑体" w:cs="Times New Roman"/>
          <w:b w:val="0"/>
          <w:kern w:val="0"/>
          <w:szCs w:val="28"/>
        </w:rPr>
        <w:t>期任务完成度</w:t>
      </w:r>
      <w:bookmarkEnd w:id="66"/>
      <w:bookmarkEnd w:id="67"/>
      <w:bookmarkEnd w:id="68"/>
      <w:bookmarkEnd w:id="69"/>
      <w:bookmarkEnd w:id="70"/>
      <w:bookmarkEnd w:id="71"/>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根据前面的任务，可以将中期任务分为四个部分，代码走查、代码优化重构、课题调研以及协助LarkTestKit，具体见表1-1。</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第一，代码走查。剩余三个扩展模块的走查工作已完成Xml模块的走查，并做好文档的记录，见图4-1。剩余两个模块暂未开始，但是Network模块是我在进入公司之前已经修改过一版，公司相对来讲比较认可，走查优先级不是特别高。因此该部分的完成度可以认为是50%。</w:t>
      </w:r>
    </w:p>
    <w:p>
      <w:pPr>
        <w:spacing w:line="360" w:lineRule="auto"/>
        <w:jc w:val="center"/>
        <w:rPr>
          <w:rFonts w:hint="eastAsia"/>
          <w:sz w:val="24"/>
          <w:szCs w:val="24"/>
          <w:lang w:val="en-US" w:eastAsia="zh-CN"/>
        </w:rPr>
      </w:pPr>
      <w:r>
        <w:rPr>
          <w:rFonts w:hint="eastAsia"/>
          <w:sz w:val="24"/>
          <w:szCs w:val="24"/>
          <w:lang w:val="en-US" w:eastAsia="zh-CN"/>
        </w:rPr>
        <w:drawing>
          <wp:inline distT="0" distB="0" distL="114300" distR="114300">
            <wp:extent cx="5541010" cy="1241425"/>
            <wp:effectExtent l="0" t="0" r="6350" b="8255"/>
            <wp:docPr id="17" name="图片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
                    <pic:cNvPicPr>
                      <a:picLocks noChangeAspect="1"/>
                    </pic:cNvPicPr>
                  </pic:nvPicPr>
                  <pic:blipFill>
                    <a:blip r:embed="rId32"/>
                    <a:stretch>
                      <a:fillRect/>
                    </a:stretch>
                  </pic:blipFill>
                  <pic:spPr>
                    <a:xfrm>
                      <a:off x="0" y="0"/>
                      <a:ext cx="5541010" cy="1241425"/>
                    </a:xfrm>
                    <a:prstGeom prst="rect">
                      <a:avLst/>
                    </a:prstGeom>
                  </pic:spPr>
                </pic:pic>
              </a:graphicData>
            </a:graphic>
          </wp:inline>
        </w:drawing>
      </w:r>
    </w:p>
    <w:p>
      <w:pPr>
        <w:spacing w:line="20" w:lineRule="atLeast"/>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 4-1 代码走查工作记录表</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第二，代码优化重构。经过中期组内的共同努力，已经基本完成util部分的优化重构。我个人也负责完成了字符串列表（LStringList）、关联性容器（LHash、LMap、LSet）、日期时间数据类型（LDateTime、LDate、LTime）以及三元组容器（LTrio）等工具类的处理，具体见图1-2。该部分的完成度为100%。</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第三，课题调研。针对产品迭代中暴露的需求，开展了相关的调研工作。目前已完成标准库std::string的sso优化对LVector插入的影响的研究，LDir和LFileInfo的语义明确和设计两个课题，对应的思路也在工程代码中修改完毕。目前正准备开展后续的QGraphicScene的调研工作，具体见图1-3。该部分的完成度为67%。</w:t>
      </w:r>
    </w:p>
    <w:p>
      <w:pPr>
        <w:spacing w:after="0" w:line="400" w:lineRule="exact"/>
        <w:ind w:firstLine="480" w:firstLineChars="200"/>
        <w:jc w:val="both"/>
        <w:rPr>
          <w:rFonts w:hint="eastAsia"/>
          <w:sz w:val="24"/>
          <w:szCs w:val="24"/>
          <w:lang w:val="en-US" w:eastAsia="zh-CN"/>
        </w:rPr>
      </w:pPr>
      <w:r>
        <w:rPr>
          <w:rFonts w:hint="eastAsia" w:ascii="Times New Roman" w:hAnsi="Times New Roman" w:cs="Times New Roman"/>
          <w:sz w:val="24"/>
          <w:szCs w:val="24"/>
          <w:lang w:val="en-US" w:eastAsia="zh-CN"/>
        </w:rPr>
        <w:t>第四，协助LarkTestKit。LarkTestKit目前已经完成初步验收，结果稳定可用。并同时我协助学长一起完成了LarkTest使用说明文档的编写，具体如图4-2。该部分的完成度为100%。</w:t>
      </w:r>
    </w:p>
    <w:p>
      <w:pPr>
        <w:spacing w:line="360" w:lineRule="auto"/>
        <w:jc w:val="center"/>
        <w:rPr>
          <w:rFonts w:hint="eastAsia"/>
          <w:sz w:val="24"/>
          <w:szCs w:val="24"/>
          <w:lang w:val="en-US" w:eastAsia="zh-CN"/>
        </w:rPr>
      </w:pPr>
      <w:r>
        <w:rPr>
          <w:rFonts w:hint="eastAsia"/>
          <w:sz w:val="24"/>
          <w:szCs w:val="24"/>
          <w:lang w:val="en-US" w:eastAsia="zh-CN"/>
        </w:rPr>
        <w:drawing>
          <wp:inline distT="0" distB="0" distL="114300" distR="114300">
            <wp:extent cx="5272405" cy="3027045"/>
            <wp:effectExtent l="0" t="0" r="635" b="5715"/>
            <wp:docPr id="18" name="图片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
                    <pic:cNvPicPr>
                      <a:picLocks noChangeAspect="1"/>
                    </pic:cNvPicPr>
                  </pic:nvPicPr>
                  <pic:blipFill>
                    <a:blip r:embed="rId33"/>
                    <a:stretch>
                      <a:fillRect/>
                    </a:stretch>
                  </pic:blipFill>
                  <pic:spPr>
                    <a:xfrm>
                      <a:off x="0" y="0"/>
                      <a:ext cx="5272405" cy="3027045"/>
                    </a:xfrm>
                    <a:prstGeom prst="rect">
                      <a:avLst/>
                    </a:prstGeom>
                  </pic:spPr>
                </pic:pic>
              </a:graphicData>
            </a:graphic>
          </wp:inline>
        </w:drawing>
      </w:r>
    </w:p>
    <w:p>
      <w:pPr>
        <w:spacing w:line="20" w:lineRule="atLeast"/>
        <w:ind w:firstLine="420" w:firstLineChars="200"/>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w:t>
      </w:r>
      <w:r>
        <w:rPr>
          <w:rFonts w:hint="default" w:cs="Times New Roman"/>
          <w:lang w:val="en-US" w:eastAsia="zh-CN"/>
        </w:rPr>
        <w:t xml:space="preserve"> </w:t>
      </w:r>
      <w:r>
        <w:rPr>
          <w:rFonts w:hint="eastAsia" w:ascii="Times New Roman" w:hAnsi="Times New Roman" w:eastAsia="宋体" w:cs="Times New Roman"/>
          <w:lang w:val="en-US" w:eastAsia="zh-CN"/>
        </w:rPr>
        <w:t>4-2 LarkTest使用说明文档</w:t>
      </w:r>
    </w:p>
    <w:p>
      <w:pPr>
        <w:pStyle w:val="4"/>
        <w:keepNext w:val="0"/>
        <w:keepLines w:val="0"/>
        <w:widowControl/>
        <w:numPr>
          <w:ilvl w:val="1"/>
          <w:numId w:val="1"/>
        </w:numPr>
        <w:spacing w:before="120" w:after="120" w:line="360" w:lineRule="auto"/>
        <w:jc w:val="left"/>
        <w:rPr>
          <w:rFonts w:ascii="Times New Roman" w:hAnsi="Times New Roman" w:eastAsia="黑体" w:cs="Times New Roman"/>
          <w:b w:val="0"/>
          <w:kern w:val="0"/>
          <w:szCs w:val="28"/>
        </w:rPr>
      </w:pPr>
      <w:bookmarkStart w:id="72" w:name="_Toc71278167"/>
      <w:bookmarkStart w:id="73" w:name="_Toc71296578"/>
      <w:bookmarkStart w:id="74" w:name="_Toc14869"/>
      <w:bookmarkStart w:id="75" w:name="_Toc1930"/>
      <w:bookmarkStart w:id="76" w:name="_Toc3144"/>
      <w:bookmarkStart w:id="77" w:name="_Toc149117952"/>
      <w:r>
        <w:rPr>
          <w:rFonts w:hint="eastAsia" w:ascii="Times New Roman" w:hAnsi="Times New Roman" w:eastAsia="黑体" w:cs="Times New Roman"/>
          <w:b w:val="0"/>
          <w:kern w:val="0"/>
          <w:szCs w:val="28"/>
        </w:rPr>
        <w:t>后续实施计划</w:t>
      </w:r>
      <w:bookmarkEnd w:id="72"/>
      <w:bookmarkEnd w:id="73"/>
      <w:bookmarkEnd w:id="74"/>
      <w:bookmarkEnd w:id="75"/>
      <w:bookmarkEnd w:id="76"/>
      <w:bookmarkEnd w:id="77"/>
    </w:p>
    <w:p>
      <w:pPr>
        <w:spacing w:after="0" w:line="400" w:lineRule="exact"/>
        <w:ind w:firstLine="420" w:firstLineChars="0"/>
        <w:jc w:val="both"/>
        <w:rPr>
          <w:rFonts w:hint="eastAsia" w:ascii="Times New Roman" w:hAnsi="Times New Roman" w:cs="Times New Roman"/>
          <w:sz w:val="24"/>
          <w:szCs w:val="24"/>
        </w:rPr>
      </w:pPr>
      <w:r>
        <w:rPr>
          <w:rFonts w:hint="eastAsia" w:ascii="Times New Roman" w:hAnsi="Times New Roman" w:cs="Times New Roman"/>
          <w:sz w:val="24"/>
          <w:szCs w:val="24"/>
          <w:lang w:val="en-US" w:eastAsia="zh-CN"/>
        </w:rPr>
        <w:t>针对上述的未完成任务，下表作了对于后续任务的规划，见表4-1：</w:t>
      </w:r>
    </w:p>
    <w:p>
      <w:pPr>
        <w:spacing w:line="400" w:lineRule="exact"/>
        <w:jc w:val="center"/>
        <w:rPr>
          <w:rFonts w:hint="eastAsia"/>
          <w:sz w:val="24"/>
          <w:szCs w:val="24"/>
          <w:lang w:val="en-US" w:eastAsia="zh-CN"/>
        </w:rPr>
      </w:pPr>
      <w:r>
        <w:rPr>
          <w:rFonts w:hint="eastAsia" w:ascii="Times New Roman" w:hAnsi="Times New Roman" w:cs="Times New Roman"/>
          <w:lang w:val="en-US" w:eastAsia="zh-CN"/>
        </w:rPr>
        <w:t>表</w:t>
      </w:r>
      <w:r>
        <w:rPr>
          <w:rFonts w:hint="default" w:cs="Times New Roman"/>
          <w:lang w:val="en-US" w:eastAsia="zh-CN"/>
        </w:rPr>
        <w:t xml:space="preserve"> </w:t>
      </w:r>
      <w:r>
        <w:rPr>
          <w:rFonts w:hint="eastAsia" w:ascii="Times New Roman" w:hAnsi="Times New Roman" w:cs="Times New Roman"/>
          <w:lang w:val="en-US" w:eastAsia="zh-CN"/>
        </w:rPr>
        <w:t>4-1 后期任务计划表</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4"/>
        <w:gridCol w:w="3542"/>
        <w:gridCol w:w="1742"/>
        <w:gridCol w:w="2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14" w:type="dxa"/>
            <w:vAlign w:val="center"/>
          </w:tcPr>
          <w:p>
            <w:pPr>
              <w:widowControl w:val="0"/>
              <w:spacing w:after="0" w:line="20" w:lineRule="atLeast"/>
              <w:jc w:val="center"/>
              <w:rPr>
                <w:rFonts w:hint="eastAsia" w:ascii="Times New Roman" w:hAnsi="Times New Roman" w:cs="Times New Roman"/>
                <w:b/>
                <w:bCs/>
                <w:lang w:val="en-US" w:eastAsia="zh-CN"/>
              </w:rPr>
            </w:pPr>
            <w:r>
              <w:rPr>
                <w:rFonts w:hint="eastAsia" w:ascii="Times New Roman" w:hAnsi="Times New Roman" w:cs="Times New Roman"/>
                <w:b/>
                <w:bCs/>
                <w:lang w:val="en-US" w:eastAsia="zh-CN"/>
              </w:rPr>
              <w:t>序号</w:t>
            </w:r>
          </w:p>
        </w:tc>
        <w:tc>
          <w:tcPr>
            <w:tcW w:w="3542" w:type="dxa"/>
            <w:vAlign w:val="center"/>
          </w:tcPr>
          <w:p>
            <w:pPr>
              <w:widowControl w:val="0"/>
              <w:spacing w:after="0" w:line="20" w:lineRule="atLeast"/>
              <w:jc w:val="center"/>
              <w:rPr>
                <w:rFonts w:hint="eastAsia" w:ascii="Times New Roman" w:hAnsi="Times New Roman" w:cs="Times New Roman"/>
                <w:b/>
                <w:bCs/>
                <w:lang w:val="en-US" w:eastAsia="zh-CN"/>
              </w:rPr>
            </w:pPr>
            <w:r>
              <w:rPr>
                <w:rFonts w:hint="eastAsia" w:ascii="Times New Roman" w:hAnsi="Times New Roman" w:cs="Times New Roman"/>
                <w:b/>
                <w:bCs/>
                <w:lang w:val="en-US" w:eastAsia="zh-CN"/>
              </w:rPr>
              <w:t>工作内容</w:t>
            </w:r>
          </w:p>
        </w:tc>
        <w:tc>
          <w:tcPr>
            <w:tcW w:w="1742" w:type="dxa"/>
            <w:vAlign w:val="center"/>
          </w:tcPr>
          <w:p>
            <w:pPr>
              <w:widowControl w:val="0"/>
              <w:spacing w:after="0" w:line="20" w:lineRule="atLeast"/>
              <w:jc w:val="center"/>
              <w:rPr>
                <w:rFonts w:hint="eastAsia" w:ascii="Times New Roman" w:hAnsi="Times New Roman" w:cs="Times New Roman"/>
                <w:b/>
                <w:bCs/>
                <w:lang w:val="en-US" w:eastAsia="zh-CN"/>
              </w:rPr>
            </w:pPr>
            <w:r>
              <w:rPr>
                <w:rFonts w:hint="eastAsia" w:ascii="Times New Roman" w:hAnsi="Times New Roman" w:cs="Times New Roman"/>
                <w:b/>
                <w:bCs/>
                <w:lang w:val="en-US" w:eastAsia="zh-CN"/>
              </w:rPr>
              <w:t>工作开始时间</w:t>
            </w:r>
          </w:p>
        </w:tc>
        <w:tc>
          <w:tcPr>
            <w:tcW w:w="2124" w:type="dxa"/>
            <w:vAlign w:val="center"/>
          </w:tcPr>
          <w:p>
            <w:pPr>
              <w:widowControl w:val="0"/>
              <w:spacing w:after="0" w:line="20" w:lineRule="atLeast"/>
              <w:jc w:val="center"/>
              <w:rPr>
                <w:rFonts w:hint="eastAsia" w:ascii="Times New Roman" w:hAnsi="Times New Roman" w:cs="Times New Roman"/>
                <w:b/>
                <w:bCs/>
                <w:lang w:val="en-US" w:eastAsia="zh-CN"/>
              </w:rPr>
            </w:pPr>
            <w:r>
              <w:rPr>
                <w:rFonts w:hint="eastAsia" w:ascii="Times New Roman" w:hAnsi="Times New Roman" w:cs="Times New Roman"/>
                <w:b/>
                <w:bCs/>
                <w:lang w:val="en-US" w:eastAsia="zh-CN"/>
              </w:rPr>
              <w:t>工作结束时间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14" w:type="dxa"/>
            <w:vAlign w:val="top"/>
          </w:tcPr>
          <w:p>
            <w:pPr>
              <w:widowControl w:val="0"/>
              <w:spacing w:after="0" w:line="20" w:lineRule="atLeast"/>
              <w:jc w:val="left"/>
              <w:rPr>
                <w:rFonts w:hint="eastAsia" w:ascii="Times New Roman" w:hAnsi="Times New Roman" w:cs="Times New Roman"/>
                <w:lang w:val="en-US" w:eastAsia="zh-CN"/>
              </w:rPr>
            </w:pPr>
            <w:r>
              <w:rPr>
                <w:rFonts w:hint="eastAsia" w:ascii="Times New Roman" w:hAnsi="Times New Roman" w:cs="Times New Roman"/>
                <w:lang w:val="en-US" w:eastAsia="zh-CN"/>
              </w:rPr>
              <w:t>1</w:t>
            </w:r>
          </w:p>
        </w:tc>
        <w:tc>
          <w:tcPr>
            <w:tcW w:w="3542" w:type="dxa"/>
            <w:vAlign w:val="top"/>
          </w:tcPr>
          <w:p>
            <w:pPr>
              <w:widowControl w:val="0"/>
              <w:spacing w:after="0" w:line="20" w:lineRule="atLeast"/>
              <w:jc w:val="left"/>
              <w:rPr>
                <w:rFonts w:hint="eastAsia" w:ascii="Times New Roman" w:hAnsi="Times New Roman" w:cs="Times New Roman"/>
                <w:lang w:val="en-US" w:eastAsia="zh-CN"/>
              </w:rPr>
            </w:pPr>
            <w:r>
              <w:rPr>
                <w:rFonts w:hint="eastAsia" w:ascii="Times New Roman" w:hAnsi="Times New Roman" w:cs="Times New Roman"/>
                <w:lang w:val="en-US" w:eastAsia="zh-CN"/>
              </w:rPr>
              <w:t>继续维护单元测试</w:t>
            </w:r>
          </w:p>
        </w:tc>
        <w:tc>
          <w:tcPr>
            <w:tcW w:w="1742" w:type="dxa"/>
            <w:vAlign w:val="top"/>
          </w:tcPr>
          <w:p>
            <w:pPr>
              <w:widowControl w:val="0"/>
              <w:spacing w:after="0" w:line="20" w:lineRule="atLeast"/>
              <w:jc w:val="left"/>
              <w:rPr>
                <w:rFonts w:hint="eastAsia" w:ascii="Times New Roman" w:hAnsi="Times New Roman" w:cs="Times New Roman"/>
                <w:lang w:val="en-US" w:eastAsia="zh-CN"/>
              </w:rPr>
            </w:pPr>
            <w:r>
              <w:rPr>
                <w:rFonts w:hint="eastAsia" w:ascii="Times New Roman" w:hAnsi="Times New Roman" w:cs="Times New Roman"/>
                <w:lang w:val="en-US" w:eastAsia="zh-CN"/>
              </w:rPr>
              <w:t>2024-06-01</w:t>
            </w:r>
          </w:p>
        </w:tc>
        <w:tc>
          <w:tcPr>
            <w:tcW w:w="2124" w:type="dxa"/>
            <w:vAlign w:val="top"/>
          </w:tcPr>
          <w:p>
            <w:pPr>
              <w:widowControl w:val="0"/>
              <w:spacing w:after="0" w:line="20" w:lineRule="atLeast"/>
              <w:jc w:val="left"/>
              <w:rPr>
                <w:rFonts w:hint="eastAsia" w:ascii="Times New Roman" w:hAnsi="Times New Roman" w:cs="Times New Roman"/>
                <w:lang w:val="en-US" w:eastAsia="zh-CN"/>
              </w:rPr>
            </w:pPr>
            <w:r>
              <w:rPr>
                <w:rFonts w:hint="eastAsia" w:ascii="Times New Roman" w:hAnsi="Times New Roman" w:cs="Times New Roman"/>
                <w:lang w:val="en-US" w:eastAsia="zh-CN"/>
              </w:rPr>
              <w:t>持续进行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14" w:type="dxa"/>
            <w:vAlign w:val="top"/>
          </w:tcPr>
          <w:p>
            <w:pPr>
              <w:widowControl w:val="0"/>
              <w:spacing w:after="0" w:line="20" w:lineRule="atLeast"/>
              <w:jc w:val="left"/>
              <w:rPr>
                <w:rFonts w:hint="eastAsia" w:ascii="Times New Roman" w:hAnsi="Times New Roman" w:cs="Times New Roman"/>
                <w:lang w:val="en-US" w:eastAsia="zh-CN"/>
              </w:rPr>
            </w:pPr>
            <w:r>
              <w:rPr>
                <w:rFonts w:hint="eastAsia" w:ascii="Times New Roman" w:hAnsi="Times New Roman" w:cs="Times New Roman"/>
                <w:lang w:val="en-US" w:eastAsia="zh-CN"/>
              </w:rPr>
              <w:t>2</w:t>
            </w:r>
          </w:p>
        </w:tc>
        <w:tc>
          <w:tcPr>
            <w:tcW w:w="3542" w:type="dxa"/>
            <w:vAlign w:val="top"/>
          </w:tcPr>
          <w:p>
            <w:pPr>
              <w:widowControl w:val="0"/>
              <w:spacing w:after="0" w:line="20" w:lineRule="atLeast"/>
              <w:jc w:val="left"/>
              <w:rPr>
                <w:rFonts w:hint="eastAsia" w:ascii="Times New Roman" w:hAnsi="Times New Roman" w:cs="Times New Roman"/>
                <w:lang w:val="en-US" w:eastAsia="zh-CN"/>
              </w:rPr>
            </w:pPr>
            <w:r>
              <w:rPr>
                <w:rFonts w:hint="eastAsia" w:ascii="Times New Roman" w:hAnsi="Times New Roman" w:cs="Times New Roman"/>
                <w:lang w:val="en-US" w:eastAsia="zh-CN"/>
              </w:rPr>
              <w:t>走查DB和Network模块代码</w:t>
            </w:r>
          </w:p>
        </w:tc>
        <w:tc>
          <w:tcPr>
            <w:tcW w:w="1742" w:type="dxa"/>
            <w:vAlign w:val="top"/>
          </w:tcPr>
          <w:p>
            <w:pPr>
              <w:widowControl w:val="0"/>
              <w:spacing w:after="0" w:line="20" w:lineRule="atLeast"/>
              <w:jc w:val="left"/>
              <w:rPr>
                <w:rFonts w:hint="eastAsia" w:ascii="Times New Roman" w:hAnsi="Times New Roman" w:cs="Times New Roman"/>
                <w:lang w:val="en-US" w:eastAsia="zh-CN"/>
              </w:rPr>
            </w:pPr>
            <w:r>
              <w:rPr>
                <w:rFonts w:hint="eastAsia" w:ascii="Times New Roman" w:hAnsi="Times New Roman" w:cs="Times New Roman"/>
                <w:lang w:val="en-US" w:eastAsia="zh-CN"/>
              </w:rPr>
              <w:t>2024-06-01</w:t>
            </w:r>
          </w:p>
        </w:tc>
        <w:tc>
          <w:tcPr>
            <w:tcW w:w="2124" w:type="dxa"/>
            <w:vAlign w:val="top"/>
          </w:tcPr>
          <w:p>
            <w:pPr>
              <w:widowControl w:val="0"/>
              <w:spacing w:after="0" w:line="20" w:lineRule="atLeast"/>
              <w:jc w:val="left"/>
              <w:rPr>
                <w:rFonts w:hint="eastAsia" w:ascii="Times New Roman" w:hAnsi="Times New Roman" w:cs="Times New Roman"/>
                <w:lang w:val="en-US" w:eastAsia="zh-CN"/>
              </w:rPr>
            </w:pPr>
            <w:r>
              <w:rPr>
                <w:rFonts w:hint="eastAsia" w:ascii="Times New Roman" w:hAnsi="Times New Roman" w:cs="Times New Roman"/>
                <w:lang w:val="en-US" w:eastAsia="zh-CN"/>
              </w:rPr>
              <w:t>大概一个月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14" w:type="dxa"/>
            <w:vAlign w:val="top"/>
          </w:tcPr>
          <w:p>
            <w:pPr>
              <w:widowControl w:val="0"/>
              <w:spacing w:after="0" w:line="20" w:lineRule="atLeast"/>
              <w:jc w:val="left"/>
              <w:rPr>
                <w:rFonts w:hint="eastAsia" w:ascii="Times New Roman" w:hAnsi="Times New Roman" w:cs="Times New Roman"/>
                <w:lang w:val="en-US" w:eastAsia="zh-CN"/>
              </w:rPr>
            </w:pPr>
            <w:r>
              <w:rPr>
                <w:rFonts w:hint="eastAsia" w:ascii="Times New Roman" w:hAnsi="Times New Roman" w:cs="Times New Roman"/>
                <w:lang w:val="en-US" w:eastAsia="zh-CN"/>
              </w:rPr>
              <w:t>3</w:t>
            </w:r>
          </w:p>
        </w:tc>
        <w:tc>
          <w:tcPr>
            <w:tcW w:w="3542" w:type="dxa"/>
            <w:vAlign w:val="top"/>
          </w:tcPr>
          <w:p>
            <w:pPr>
              <w:widowControl w:val="0"/>
              <w:spacing w:after="0" w:line="20" w:lineRule="atLeast"/>
              <w:jc w:val="left"/>
              <w:rPr>
                <w:rFonts w:hint="eastAsia" w:ascii="Times New Roman" w:hAnsi="Times New Roman" w:cs="Times New Roman"/>
                <w:lang w:val="en-US" w:eastAsia="zh-CN"/>
              </w:rPr>
            </w:pPr>
            <w:r>
              <w:rPr>
                <w:rFonts w:hint="eastAsia" w:ascii="Times New Roman" w:hAnsi="Times New Roman" w:cs="Times New Roman"/>
                <w:lang w:val="en-US" w:eastAsia="zh-CN"/>
              </w:rPr>
              <w:t>进行QGraphicScene的课题调研</w:t>
            </w:r>
          </w:p>
        </w:tc>
        <w:tc>
          <w:tcPr>
            <w:tcW w:w="1742" w:type="dxa"/>
            <w:vAlign w:val="top"/>
          </w:tcPr>
          <w:p>
            <w:pPr>
              <w:widowControl w:val="0"/>
              <w:spacing w:after="0" w:line="20" w:lineRule="atLeast"/>
              <w:jc w:val="left"/>
              <w:rPr>
                <w:rFonts w:hint="eastAsia" w:ascii="Times New Roman" w:hAnsi="Times New Roman" w:cs="Times New Roman"/>
                <w:lang w:val="en-US" w:eastAsia="zh-CN"/>
              </w:rPr>
            </w:pPr>
            <w:r>
              <w:rPr>
                <w:rFonts w:hint="eastAsia" w:ascii="Times New Roman" w:hAnsi="Times New Roman" w:cs="Times New Roman"/>
                <w:lang w:val="en-US" w:eastAsia="zh-CN"/>
              </w:rPr>
              <w:t>2024-06-01</w:t>
            </w:r>
          </w:p>
        </w:tc>
        <w:tc>
          <w:tcPr>
            <w:tcW w:w="2124" w:type="dxa"/>
            <w:vAlign w:val="top"/>
          </w:tcPr>
          <w:p>
            <w:pPr>
              <w:widowControl w:val="0"/>
              <w:spacing w:after="0" w:line="20" w:lineRule="atLeast"/>
              <w:jc w:val="left"/>
              <w:rPr>
                <w:rFonts w:hint="eastAsia" w:ascii="Times New Roman" w:hAnsi="Times New Roman" w:cs="Times New Roman"/>
                <w:lang w:val="en-US" w:eastAsia="zh-CN"/>
              </w:rPr>
            </w:pPr>
            <w:r>
              <w:rPr>
                <w:rFonts w:hint="eastAsia" w:ascii="Times New Roman" w:hAnsi="Times New Roman" w:cs="Times New Roman"/>
                <w:lang w:val="en-US" w:eastAsia="zh-CN"/>
              </w:rPr>
              <w:t>大概一个月</w:t>
            </w:r>
          </w:p>
        </w:tc>
      </w:tr>
      <w:bookmarkEnd w:id="65"/>
    </w:tbl>
    <w:p>
      <w:pPr>
        <w:pStyle w:val="4"/>
        <w:keepNext w:val="0"/>
        <w:keepLines w:val="0"/>
        <w:widowControl/>
        <w:numPr>
          <w:ilvl w:val="0"/>
          <w:numId w:val="1"/>
        </w:numPr>
        <w:spacing w:before="240" w:after="240" w:line="360" w:lineRule="auto"/>
        <w:jc w:val="center"/>
        <w:rPr>
          <w:rFonts w:hint="eastAsia" w:ascii="Times New Roman" w:hAnsi="Times New Roman" w:eastAsia="黑体" w:cs="Times New Roman"/>
          <w:b w:val="0"/>
          <w:kern w:val="0"/>
          <w:sz w:val="30"/>
          <w:szCs w:val="30"/>
        </w:rPr>
      </w:pPr>
      <w:bookmarkStart w:id="78" w:name="_Toc149117953"/>
      <w:bookmarkStart w:id="79" w:name="_Toc493"/>
      <w:r>
        <w:rPr>
          <w:rFonts w:hint="eastAsia" w:ascii="Times New Roman" w:hAnsi="Times New Roman" w:eastAsia="黑体" w:cs="Times New Roman"/>
          <w:b w:val="0"/>
          <w:kern w:val="0"/>
          <w:sz w:val="30"/>
          <w:szCs w:val="30"/>
        </w:rPr>
        <w:br w:type="page"/>
      </w:r>
      <w:bookmarkStart w:id="80" w:name="_Toc30353"/>
      <w:bookmarkStart w:id="81" w:name="_Toc19397"/>
      <w:bookmarkStart w:id="82" w:name="_Toc13083"/>
      <w:r>
        <w:rPr>
          <w:rFonts w:hint="eastAsia" w:ascii="Times New Roman" w:hAnsi="Times New Roman" w:eastAsia="黑体" w:cs="Times New Roman"/>
          <w:b w:val="0"/>
          <w:kern w:val="0"/>
          <w:sz w:val="30"/>
          <w:szCs w:val="30"/>
        </w:rPr>
        <w:t>参考文献</w:t>
      </w:r>
      <w:bookmarkEnd w:id="78"/>
      <w:bookmarkEnd w:id="79"/>
      <w:bookmarkEnd w:id="80"/>
      <w:bookmarkEnd w:id="81"/>
      <w:bookmarkEnd w:id="82"/>
    </w:p>
    <w:p>
      <w:pPr>
        <w:numPr>
          <w:ilvl w:val="0"/>
          <w:numId w:val="16"/>
        </w:numPr>
        <w:tabs>
          <w:tab w:val="clear" w:pos="312"/>
        </w:tabs>
        <w:spacing w:after="0" w:line="400" w:lineRule="exact"/>
        <w:ind w:left="567" w:hanging="567"/>
        <w:jc w:val="both"/>
        <w:rPr>
          <w:rFonts w:hint="default" w:ascii="Times New Roman" w:hAnsi="Times New Roman" w:cs="Times New Roman"/>
          <w:lang w:val="en-US"/>
        </w:rPr>
      </w:pPr>
      <w:r>
        <w:rPr>
          <w:rFonts w:hint="default" w:ascii="Times New Roman" w:hAnsi="Times New Roman" w:cs="Times New Roman"/>
          <w:lang w:val="en-US"/>
        </w:rPr>
        <w:t>Woosley, R., J. Molnar, and J. Somberg. "On the QT." (2021).</w:t>
      </w:r>
    </w:p>
    <w:p>
      <w:pPr>
        <w:numPr>
          <w:ilvl w:val="0"/>
          <w:numId w:val="16"/>
        </w:numPr>
        <w:tabs>
          <w:tab w:val="clear" w:pos="312"/>
        </w:tabs>
        <w:spacing w:after="0" w:line="400" w:lineRule="exact"/>
        <w:ind w:left="567" w:hanging="567"/>
        <w:jc w:val="both"/>
        <w:rPr>
          <w:rFonts w:hint="eastAsia" w:ascii="Times New Roman" w:hAnsi="Times New Roman" w:cs="Times New Roman"/>
          <w:lang w:val="en-US"/>
        </w:rPr>
      </w:pPr>
      <w:r>
        <w:rPr>
          <w:rFonts w:hint="default" w:ascii="Times New Roman" w:hAnsi="Times New Roman" w:cs="Times New Roman"/>
          <w:lang w:val="en-US"/>
        </w:rPr>
        <w:t>Srinivasan, S., et al. "Efficient interaction between OS and architecture in heterogeneous platforms." ACM SIGOPS Oper. Syst. Rev. (2011).</w:t>
      </w:r>
    </w:p>
    <w:p>
      <w:pPr>
        <w:numPr>
          <w:ilvl w:val="0"/>
          <w:numId w:val="16"/>
        </w:numPr>
        <w:tabs>
          <w:tab w:val="clear" w:pos="312"/>
        </w:tabs>
        <w:spacing w:after="0" w:line="400" w:lineRule="exact"/>
        <w:ind w:left="567" w:hanging="567"/>
        <w:jc w:val="both"/>
        <w:rPr>
          <w:rFonts w:hint="eastAsia" w:ascii="Times New Roman" w:hAnsi="Times New Roman" w:cs="Times New Roman"/>
          <w:lang w:val="en-US"/>
        </w:rPr>
      </w:pPr>
      <w:r>
        <w:rPr>
          <w:rFonts w:hint="default" w:ascii="Times New Roman" w:hAnsi="Times New Roman" w:cs="Times New Roman"/>
          <w:lang w:val="en-US"/>
        </w:rPr>
        <w:t>Kärkkäinen, Juha, Marcin Piatkowski, and S. Puglisi. "String Inference from Longest-Common-Prefix Array." Theor. Comput. Sci. (2022).</w:t>
      </w:r>
    </w:p>
    <w:p>
      <w:pPr>
        <w:numPr>
          <w:ilvl w:val="0"/>
          <w:numId w:val="16"/>
        </w:numPr>
        <w:tabs>
          <w:tab w:val="clear" w:pos="312"/>
        </w:tabs>
        <w:spacing w:after="0" w:line="400" w:lineRule="exact"/>
        <w:ind w:left="567" w:hanging="567"/>
        <w:jc w:val="both"/>
        <w:rPr>
          <w:rFonts w:hint="eastAsia" w:ascii="Times New Roman" w:hAnsi="Times New Roman" w:cs="Times New Roman"/>
          <w:lang w:val="en-US"/>
        </w:rPr>
      </w:pPr>
      <w:r>
        <w:rPr>
          <w:rFonts w:hint="default" w:ascii="Times New Roman" w:hAnsi="Times New Roman" w:cs="Times New Roman"/>
          <w:lang w:val="en-US"/>
        </w:rPr>
        <w:t>Hegde, Shrinidhi G, and G. Ranjani. "Package Management System in Linux." 2021 Asian Conference on Innovation in Technology (ASIANCON) (2021).</w:t>
      </w:r>
    </w:p>
    <w:p>
      <w:pPr>
        <w:numPr>
          <w:ilvl w:val="0"/>
          <w:numId w:val="16"/>
        </w:numPr>
        <w:tabs>
          <w:tab w:val="clear" w:pos="312"/>
        </w:tabs>
        <w:spacing w:after="0" w:line="400" w:lineRule="exact"/>
        <w:ind w:left="567" w:hanging="567"/>
        <w:jc w:val="both"/>
        <w:rPr>
          <w:rFonts w:hint="eastAsia" w:ascii="Times New Roman" w:hAnsi="Times New Roman" w:cs="Times New Roman"/>
          <w:lang w:val="en-US"/>
        </w:rPr>
      </w:pPr>
      <w:r>
        <w:rPr>
          <w:rFonts w:hint="default" w:ascii="Times New Roman" w:hAnsi="Times New Roman" w:cs="Times New Roman"/>
          <w:lang w:val="en-US"/>
        </w:rPr>
        <w:t>Abdulla, P., et al. "Efficient handling of string-number conversion." Proceedings of the 41st ACM SIGPLAN Conference on Programming Language Design and Implementation (2020).</w:t>
      </w:r>
    </w:p>
    <w:p>
      <w:pPr>
        <w:numPr>
          <w:ilvl w:val="0"/>
          <w:numId w:val="16"/>
        </w:numPr>
        <w:tabs>
          <w:tab w:val="clear" w:pos="312"/>
        </w:tabs>
        <w:spacing w:after="0" w:line="400" w:lineRule="exact"/>
        <w:ind w:left="567" w:hanging="567"/>
        <w:jc w:val="both"/>
        <w:rPr>
          <w:rFonts w:hint="eastAsia" w:ascii="Times New Roman" w:hAnsi="Times New Roman" w:cs="Times New Roman"/>
          <w:lang w:val="en-US"/>
        </w:rPr>
      </w:pPr>
      <w:r>
        <w:rPr>
          <w:rFonts w:hint="default" w:ascii="Times New Roman" w:hAnsi="Times New Roman" w:cs="Times New Roman"/>
          <w:lang w:val="en-US"/>
        </w:rPr>
        <w:t>Brede, N., and N. Botta. "On the correctness of monadic backward induction." Journal of Functional Programming (2020).</w:t>
      </w:r>
    </w:p>
    <w:p>
      <w:pPr>
        <w:numPr>
          <w:ilvl w:val="0"/>
          <w:numId w:val="16"/>
        </w:numPr>
        <w:tabs>
          <w:tab w:val="clear" w:pos="312"/>
        </w:tabs>
        <w:spacing w:after="0" w:line="400" w:lineRule="exact"/>
        <w:ind w:left="567" w:hanging="567"/>
        <w:jc w:val="both"/>
        <w:rPr>
          <w:rFonts w:hint="eastAsia" w:ascii="Times New Roman" w:hAnsi="Times New Roman" w:cs="Times New Roman"/>
          <w:lang w:val="en-US"/>
        </w:rPr>
      </w:pPr>
      <w:r>
        <w:rPr>
          <w:rFonts w:hint="eastAsia" w:ascii="Times New Roman" w:hAnsi="Times New Roman" w:cs="Times New Roman"/>
          <w:lang w:val="en-US" w:eastAsia="zh-CN"/>
        </w:rPr>
        <w:t>贺志朋.浅析QT入门之信号与槽机制[J].山东工业技术,2016,No.228(22):142.DOI:10.16640/j.cnki.37-1222/t.2016.22.122.</w:t>
      </w:r>
    </w:p>
    <w:p>
      <w:pPr>
        <w:numPr>
          <w:ilvl w:val="0"/>
          <w:numId w:val="16"/>
        </w:numPr>
        <w:tabs>
          <w:tab w:val="clear" w:pos="312"/>
        </w:tabs>
        <w:spacing w:after="0" w:line="400" w:lineRule="exact"/>
        <w:ind w:left="567" w:hanging="567"/>
        <w:jc w:val="both"/>
        <w:rPr>
          <w:rFonts w:hint="eastAsia" w:ascii="Times New Roman" w:hAnsi="Times New Roman" w:cs="Times New Roman"/>
          <w:lang w:val="en-US"/>
        </w:rPr>
      </w:pPr>
      <w:r>
        <w:rPr>
          <w:rFonts w:hint="eastAsia" w:ascii="Times New Roman" w:hAnsi="Times New Roman" w:cs="Times New Roman"/>
          <w:lang w:val="en-US" w:eastAsia="zh-CN"/>
        </w:rPr>
        <w:t>Ortega, J.. "Reference Management Tools." A-Z Common Reference Questions for Academic Librarians (2019).</w:t>
      </w:r>
    </w:p>
    <w:p>
      <w:pPr>
        <w:numPr>
          <w:ilvl w:val="0"/>
          <w:numId w:val="16"/>
        </w:numPr>
        <w:tabs>
          <w:tab w:val="clear" w:pos="312"/>
        </w:tabs>
        <w:spacing w:after="0" w:line="400" w:lineRule="exact"/>
        <w:ind w:left="567" w:hanging="567"/>
        <w:jc w:val="both"/>
        <w:rPr>
          <w:rFonts w:hint="eastAsia" w:ascii="Times New Roman" w:hAnsi="Times New Roman" w:cs="Times New Roman"/>
          <w:lang w:val="en-US"/>
        </w:rPr>
      </w:pPr>
      <w:r>
        <w:rPr>
          <w:rFonts w:hint="eastAsia" w:ascii="Times New Roman" w:hAnsi="Times New Roman" w:cs="Times New Roman"/>
          <w:lang w:val="en-US" w:eastAsia="zh-CN"/>
        </w:rPr>
        <w:t>Nuriev, Marat Gumerovich, E. Belashova, and Konstantin Alekseevich Barabash. "Markdown File Converter to LaTeX Document." (2023).</w:t>
      </w:r>
    </w:p>
    <w:p>
      <w:pPr>
        <w:numPr>
          <w:ilvl w:val="0"/>
          <w:numId w:val="16"/>
        </w:numPr>
        <w:tabs>
          <w:tab w:val="clear" w:pos="312"/>
        </w:tabs>
        <w:spacing w:after="0" w:line="400" w:lineRule="exact"/>
        <w:ind w:left="567" w:hanging="567"/>
        <w:jc w:val="both"/>
        <w:rPr>
          <w:rFonts w:hint="eastAsia" w:ascii="Times New Roman" w:hAnsi="Times New Roman" w:cs="Times New Roman"/>
          <w:lang w:val="en-US"/>
        </w:rPr>
      </w:pPr>
      <w:r>
        <w:rPr>
          <w:rFonts w:hint="eastAsia" w:ascii="Times New Roman" w:hAnsi="Times New Roman" w:cs="Times New Roman"/>
          <w:lang w:val="en-US" w:eastAsia="zh-CN"/>
        </w:rPr>
        <w:t>Anandan, Ranjith Kumar, et al. "Improving Discoverability and Indexing of Interplanetary File system using Activitypub." 2022 International Conference on Advances in Computing, Communication and Applied Informatics (ACCAI) (2022).</w:t>
      </w:r>
    </w:p>
    <w:p>
      <w:pPr>
        <w:numPr>
          <w:ilvl w:val="0"/>
          <w:numId w:val="16"/>
        </w:numPr>
        <w:tabs>
          <w:tab w:val="clear" w:pos="312"/>
        </w:tabs>
        <w:spacing w:after="0" w:line="400" w:lineRule="exact"/>
        <w:ind w:left="567" w:hanging="567"/>
        <w:jc w:val="both"/>
        <w:rPr>
          <w:rFonts w:hint="eastAsia" w:ascii="Times New Roman" w:hAnsi="Times New Roman" w:cs="Times New Roman"/>
          <w:lang w:val="en-US"/>
        </w:rPr>
      </w:pPr>
      <w:r>
        <w:rPr>
          <w:rFonts w:hint="eastAsia" w:ascii="Times New Roman" w:hAnsi="Times New Roman" w:cs="Times New Roman"/>
          <w:lang w:val="en-US" w:eastAsia="zh-CN"/>
        </w:rPr>
        <w:t>Peng, Zhen-yuan, and Bo Zhou. "Minimum status of trees with given parameters." RAIRO Oper. Res. (2020).</w:t>
      </w:r>
    </w:p>
    <w:p>
      <w:pPr>
        <w:numPr>
          <w:ilvl w:val="0"/>
          <w:numId w:val="16"/>
        </w:numPr>
        <w:tabs>
          <w:tab w:val="clear" w:pos="312"/>
        </w:tabs>
        <w:spacing w:after="0" w:line="400" w:lineRule="exact"/>
        <w:ind w:left="567" w:hanging="567"/>
        <w:jc w:val="both"/>
        <w:rPr>
          <w:rFonts w:hint="eastAsia" w:ascii="Times New Roman" w:hAnsi="Times New Roman" w:cs="Times New Roman"/>
          <w:lang w:val="en-US"/>
        </w:rPr>
      </w:pPr>
      <w:r>
        <w:rPr>
          <w:rFonts w:hint="eastAsia" w:ascii="Times New Roman" w:hAnsi="Times New Roman" w:cs="Times New Roman"/>
          <w:lang w:val="en-US" w:eastAsia="zh-CN"/>
        </w:rPr>
        <w:t>Olukotun, K., et al. "Efficient Multiway Hash Join on Reconfigurable Hardware." ArXiv (2019).</w:t>
      </w:r>
    </w:p>
    <w:p>
      <w:pPr>
        <w:widowControl w:val="0"/>
        <w:numPr>
          <w:ilvl w:val="0"/>
          <w:numId w:val="0"/>
        </w:numPr>
        <w:jc w:val="both"/>
        <w:rPr>
          <w:sz w:val="24"/>
          <w:szCs w:val="24"/>
          <w:lang w:val="en-US"/>
        </w:rPr>
      </w:pPr>
    </w:p>
    <w:p>
      <w:pPr>
        <w:tabs>
          <w:tab w:val="left" w:pos="1509"/>
        </w:tabs>
        <w:jc w:val="left"/>
        <w:rPr>
          <w:rFonts w:ascii="Times New Roman" w:hAnsi="Times New Roman" w:eastAsia="宋体" w:cs="Times New Roman"/>
          <w:kern w:val="2"/>
          <w:sz w:val="24"/>
          <w:szCs w:val="24"/>
          <w:lang w:val="en-US" w:eastAsia="zh-CN" w:bidi="ar-SA"/>
        </w:rPr>
      </w:pPr>
      <w:r>
        <w:rPr>
          <w:rFonts w:cs="Times New Roman"/>
          <w:kern w:val="2"/>
          <w:sz w:val="24"/>
          <w:szCs w:val="24"/>
          <w:lang w:val="en-US" w:eastAsia="zh-CN" w:bidi="ar-SA"/>
        </w:rPr>
        <w:tab/>
      </w:r>
    </w:p>
    <w:sectPr>
      <w:footerReference r:id="rId13" w:type="default"/>
      <w:headerReference r:id="rId12" w:type="even"/>
      <w:footerReference r:id="rId14" w:type="even"/>
      <w:type w:val="continuous"/>
      <w:pgSz w:w="11906" w:h="16838"/>
      <w:pgMar w:top="1440" w:right="1800" w:bottom="1440" w:left="1800" w:header="850" w:footer="992" w:gutter="0"/>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Arial">
    <w:panose1 w:val="020B0604020202020204"/>
    <w:charset w:val="00"/>
    <w:family w:val="auto"/>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MonoLisa-Regular">
    <w:panose1 w:val="00000500000000000000"/>
    <w:charset w:val="00"/>
    <w:family w:val="auto"/>
    <w:pitch w:val="default"/>
    <w:sig w:usb0="00000007" w:usb1="00000001" w:usb2="00000000" w:usb3="00000000" w:csb0="60000093" w:csb1="00000000"/>
  </w:font>
  <w:font w:name="Consolas">
    <w:panose1 w:val="020B0609020204030204"/>
    <w:charset w:val="00"/>
    <w:family w:val="modern"/>
    <w:pitch w:val="default"/>
    <w:sig w:usb0="E00006FF" w:usb1="0000FCFF" w:usb2="00000001" w:usb3="00000000" w:csb0="6000019F" w:csb1="DFD70000"/>
  </w:font>
  <w:font w:name="MS PGothic">
    <w:panose1 w:val="020B0600070205080204"/>
    <w:charset w:val="80"/>
    <w:family w:val="auto"/>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Fira Code">
    <w:panose1 w:val="020B0509050000020004"/>
    <w:charset w:val="00"/>
    <w:family w:val="auto"/>
    <w:pitch w:val="default"/>
    <w:sig w:usb0="40000287" w:usb1="02003801" w:usb2="00000000" w:usb3="00000000" w:csb0="6000009F" w:csb1="00000000"/>
  </w:font>
  <w:font w:name="微软雅黑 Light">
    <w:panose1 w:val="020B0502040204020203"/>
    <w:charset w:val="86"/>
    <w:family w:val="auto"/>
    <w:pitch w:val="default"/>
    <w:sig w:usb0="80000287" w:usb1="2ACF0010" w:usb2="00000016" w:usb3="00000000" w:csb0="0004001F" w:csb1="00000000"/>
  </w:font>
  <w:font w:name="等线 Light">
    <w:panose1 w:val="02010600030101010101"/>
    <w:charset w:val="86"/>
    <w:family w:val="auto"/>
    <w:pitch w:val="default"/>
    <w:sig w:usb0="A00002BF" w:usb1="38CF7CFA" w:usb2="00000016" w:usb3="00000000" w:csb0="0004000F" w:csb1="00000000"/>
  </w:font>
  <w:font w:name="Malgun Gothic">
    <w:panose1 w:val="020B0503020000020004"/>
    <w:charset w:val="81"/>
    <w:family w:val="auto"/>
    <w:pitch w:val="default"/>
    <w:sig w:usb0="9000002F" w:usb1="29D77CFB" w:usb2="00000012" w:usb3="00000000" w:csb0="00080001" w:csb1="00000000"/>
  </w:font>
  <w:font w:name="等线">
    <w:panose1 w:val="02010600030101010101"/>
    <w:charset w:val="86"/>
    <w:family w:val="auto"/>
    <w:pitch w:val="default"/>
    <w:sig w:usb0="A00002BF" w:usb1="38CF7CFA" w:usb2="00000016" w:usb3="00000000" w:csb0="0004000F" w:csb1="00000000"/>
  </w:font>
  <w:font w:name="新宋体">
    <w:panose1 w:val="02010609030101010101"/>
    <w:charset w:val="86"/>
    <w:family w:val="auto"/>
    <w:pitch w:val="default"/>
    <w:sig w:usb0="00000203" w:usb1="288F0000" w:usb2="00000006" w:usb3="00000000" w:csb0="00040001"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scadia code">
    <w:altName w:val="Segoe Print"/>
    <w:panose1 w:val="00000000000000000000"/>
    <w:charset w:val="00"/>
    <w:family w:val="auto"/>
    <w:pitch w:val="default"/>
    <w:sig w:usb0="00000000" w:usb1="00000000" w:usb2="00000000" w:usb3="00000000" w:csb0="00000000" w:csb1="00000000"/>
  </w:font>
  <w:font w:name="Monaco">
    <w:altName w:val="Courier New"/>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auto"/>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lang w:val="en-US"/>
      </w:rPr>
    </w:pPr>
    <w:r>
      <w:rPr>
        <w:lang w:val="en-US"/>
      </w:rPr>
      <w:t>I</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p>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rPr>
        <w:lang w:val="en-US"/>
      </w:rPr>
    </w:pPr>
    <w:r>
      <w:rPr>
        <w:sz w:val="18"/>
      </w:rPr>
      <w:pict>
        <v:shape id="_x0000_s2099" o:spid="_x0000_s2099" o:spt="202" type="#_x0000_t202" style="position:absolute;left:0pt;margin-top:0pt;height:144pt;width:144pt;mso-position-horizontal:center;mso-position-horizontal-relative:margin;mso-wrap-style:none;z-index:251663360;mso-width-relative:page;mso-height-relative:page;" filled="f" stroked="f" coordsize="21600,21600">
          <v:path/>
          <v:fill on="f" focussize="0,0"/>
          <v:stroke on="f"/>
          <v:imagedata o:title=""/>
          <o:lock v:ext="edit" aspectratio="f"/>
          <v:textbox inset="0mm,0mm,0mm,0mm" style="mso-fit-shape-to-text:t;">
            <w:txbxContent>
              <w:p>
                <w:pPr>
                  <w:pStyle w:val="10"/>
                  <w:rPr>
                    <w:lang w:val="en-US"/>
                  </w:rPr>
                </w:pPr>
                <w:r>
                  <w:rPr>
                    <w:lang w:val="en-US"/>
                  </w:rPr>
                  <w:fldChar w:fldCharType="begin"/>
                </w:r>
                <w:r>
                  <w:rPr>
                    <w:lang w:val="en-US"/>
                  </w:rPr>
                  <w:instrText xml:space="preserve"> PAGE  \* MERGEFORMAT </w:instrText>
                </w:r>
                <w:r>
                  <w:rPr>
                    <w:lang w:val="en-US"/>
                  </w:rPr>
                  <w:fldChar w:fldCharType="separate"/>
                </w:r>
                <w:r>
                  <w:rPr>
                    <w:lang w:val="en-US"/>
                  </w:rPr>
                  <w:t>III</w:t>
                </w:r>
                <w:r>
                  <w:rPr>
                    <w:lang w:val="en-US"/>
                  </w:rP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sz w:val="18"/>
      </w:rPr>
      <w:pict>
        <v:shape id="_x0000_s2100" o:spid="_x0000_s2100" o:spt="202" type="#_x0000_t202" style="position:absolute;left:0pt;margin-top:0pt;height:144pt;width:144pt;mso-position-horizontal:center;mso-position-horizontal-relative:margin;mso-wrap-style:none;z-index:251665408;mso-width-relative:page;mso-height-relative:page;" filled="f" stroked="f" coordsize="21600,21600">
          <v:path/>
          <v:fill on="f" focussize="0,0"/>
          <v:stroke on="f"/>
          <v:imagedata o:title=""/>
          <o:lock v:ext="edit" aspectratio="f"/>
          <v:textbox inset="0mm,0mm,0mm,0mm" style="mso-fit-shape-to-text:t;">
            <w:txbxContent>
              <w:p>
                <w:pPr>
                  <w:pStyle w:val="10"/>
                  <w:rPr>
                    <w:lang w:val="en-US"/>
                  </w:rPr>
                </w:pPr>
                <w:r>
                  <w:rPr>
                    <w:lang w:val="en-US"/>
                  </w:rPr>
                  <w:fldChar w:fldCharType="begin"/>
                </w:r>
                <w:r>
                  <w:rPr>
                    <w:lang w:val="en-US"/>
                  </w:rPr>
                  <w:instrText xml:space="preserve"> PAGE  \* MERGEFORMAT </w:instrText>
                </w:r>
                <w:r>
                  <w:rPr>
                    <w:lang w:val="en-US"/>
                  </w:rPr>
                  <w:fldChar w:fldCharType="separate"/>
                </w:r>
                <w:r>
                  <w:rPr>
                    <w:lang w:val="en-US"/>
                  </w:rPr>
                  <w:t>II</w:t>
                </w:r>
                <w:r>
                  <w:rPr>
                    <w:lang w:val="en-US"/>
                  </w:rPr>
                  <w:fldChar w:fldCharType="end"/>
                </w:r>
              </w:p>
            </w:txbxContent>
          </v:textbox>
        </v:shape>
      </w:pict>
    </w:r>
  </w:p>
  <w:p>
    <w:pPr>
      <w:pStyle w:val="1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w:pict>
        <v:shape id="_x0000_s2101" o:spid="_x0000_s2101" o:spt="202" type="#_x0000_t202" style="position:absolute;left:0pt;margin-top:0pt;height:144pt;width:144pt;mso-position-horizontal:center;mso-position-horizontal-relative:margin;mso-wrap-style:none;z-index:251668480;mso-width-relative:page;mso-height-relative:page;" filled="f" stroked="f" coordsize="21600,21600">
          <v:path/>
          <v:fill on="f" focussize="0,0"/>
          <v:stroke on="f"/>
          <v:imagedata o:title=""/>
          <o:lock v:ext="edit" aspectratio="f"/>
          <v:textbox inset="0mm,0mm,0mm,0mm" style="mso-fit-shape-to-text:t;">
            <w:txbxContent>
              <w:p>
                <w:pPr>
                  <w:pStyle w:val="10"/>
                  <w:rPr>
                    <w:lang w:val="en-US"/>
                  </w:rPr>
                </w:pPr>
                <w:r>
                  <w:rPr>
                    <w:lang w:val="en-US"/>
                  </w:rPr>
                  <w:fldChar w:fldCharType="begin"/>
                </w:r>
                <w:r>
                  <w:rPr>
                    <w:lang w:val="en-US"/>
                  </w:rPr>
                  <w:instrText xml:space="preserve"> PAGE  \* MERGEFORMAT </w:instrText>
                </w:r>
                <w:r>
                  <w:rPr>
                    <w:lang w:val="en-US"/>
                  </w:rPr>
                  <w:fldChar w:fldCharType="separate"/>
                </w:r>
                <w:r>
                  <w:rPr>
                    <w:lang w:val="en-US"/>
                  </w:rPr>
                  <w:t>I</w:t>
                </w:r>
                <w:r>
                  <w:rPr>
                    <w:lang w:val="en-US"/>
                  </w:rPr>
                  <w:fldChar w:fldCharType="end"/>
                </w: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rPr>
        <w:lang w:val="en-US"/>
      </w:rPr>
    </w:pPr>
    <w:r>
      <w:rPr>
        <w:sz w:val="18"/>
      </w:rPr>
      <w:pict>
        <v:shape id="_x0000_s2097" o:spid="_x0000_s2097" o:spt="202" type="#_x0000_t202" style="position:absolute;left:0pt;margin-top:0pt;height:144pt;width:144pt;mso-position-horizontal:center;mso-position-horizontal-relative:margin;mso-wrap-style:none;z-index:251661312;mso-width-relative:page;mso-height-relative:page;" filled="f" stroked="f" coordsize="21600,21600">
          <v:path/>
          <v:fill on="f" focussize="0,0"/>
          <v:stroke on="f"/>
          <v:imagedata o:title=""/>
          <o:lock v:ext="edit" aspectratio="f"/>
          <v:textbox inset="0mm,0mm,0mm,0mm" style="mso-fit-shape-to-text:t;">
            <w:txbxContent>
              <w:p>
                <w:pPr>
                  <w:pStyle w:val="10"/>
                  <w:rPr>
                    <w:lang w:val="en-US"/>
                  </w:rPr>
                </w:pPr>
                <w:r>
                  <w:rPr>
                    <w:lang w:val="en-US"/>
                  </w:rPr>
                  <w:fldChar w:fldCharType="begin"/>
                </w:r>
                <w:r>
                  <w:rPr>
                    <w:lang w:val="en-US"/>
                  </w:rPr>
                  <w:instrText xml:space="preserve"> PAGE  \* MERGEFORMAT </w:instrText>
                </w:r>
                <w:r>
                  <w:rPr>
                    <w:lang w:val="en-US"/>
                  </w:rPr>
                  <w:fldChar w:fldCharType="separate"/>
                </w:r>
                <w:r>
                  <w:rPr>
                    <w:lang w:val="en-US"/>
                  </w:rPr>
                  <w:t>XXV</w:t>
                </w:r>
                <w:r>
                  <w:rPr>
                    <w:lang w:val="en-US"/>
                  </w:rPr>
                  <w:fldChar w:fldCharType="end"/>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sz w:val="18"/>
      </w:rPr>
      <w:pict>
        <v:shape id="_x0000_s2098" o:spid="_x0000_s2098" o:spt="202" type="#_x0000_t202" style="position:absolute;left:0pt;margin-top:0pt;height:144pt;width:144pt;mso-position-horizontal:center;mso-position-horizontal-relative:margin;mso-wrap-style:none;z-index:251662336;mso-width-relative:page;mso-height-relative:page;" filled="f" stroked="f" coordsize="21600,21600">
          <v:path/>
          <v:fill on="f" focussize="0,0"/>
          <v:stroke on="f"/>
          <v:imagedata o:title=""/>
          <o:lock v:ext="edit" aspectratio="f"/>
          <v:textbox inset="0mm,0mm,0mm,0mm" style="mso-fit-shape-to-text:t;">
            <w:txbxContent>
              <w:p>
                <w:pPr>
                  <w:pStyle w:val="10"/>
                  <w:rPr>
                    <w:lang w:val="en-US"/>
                  </w:rPr>
                </w:pPr>
                <w:r>
                  <w:rPr>
                    <w:lang w:val="en-US"/>
                  </w:rPr>
                  <w:fldChar w:fldCharType="begin"/>
                </w:r>
                <w:r>
                  <w:rPr>
                    <w:lang w:val="en-US"/>
                  </w:rPr>
                  <w:instrText xml:space="preserve"> PAGE  \* MERGEFORMAT </w:instrText>
                </w:r>
                <w:r>
                  <w:rPr>
                    <w:lang w:val="en-US"/>
                  </w:rPr>
                  <w:fldChar w:fldCharType="separate"/>
                </w:r>
                <w:r>
                  <w:rPr>
                    <w:lang w:val="en-US"/>
                  </w:rPr>
                  <w:t>XXIV</w:t>
                </w:r>
                <w:r>
                  <w:rPr>
                    <w:lang w:val="en-US"/>
                  </w:rPr>
                  <w:fldChar w:fldCharType="end"/>
                </w:r>
              </w:p>
            </w:txbxContent>
          </v:textbox>
        </v:shape>
      </w:pict>
    </w:r>
  </w:p>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企业中期实习报告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jc w:val="center"/>
      <w:rPr>
        <w:rFonts w:asciiTheme="minorEastAsia" w:hAnsiTheme="minorEastAsia" w:eastAsiaTheme="minorEastAsia"/>
        <w:sz w:val="21"/>
        <w:szCs w:val="21"/>
      </w:rPr>
    </w:pPr>
    <w:r>
      <w:rPr>
        <w:rFonts w:hint="eastAsia" w:asciiTheme="minorEastAsia" w:hAnsiTheme="minorEastAsia" w:eastAsiaTheme="minorEastAsia"/>
        <w:sz w:val="21"/>
        <w:szCs w:val="21"/>
        <w:lang w:val="en-US" w:eastAsia="zh-CN"/>
      </w:rPr>
      <w:t>企业中期实习报告</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spacing w:after="0" w:line="240" w:lineRule="auto"/>
      <w:jc w:val="center"/>
      <w:rPr>
        <w:sz w:val="21"/>
        <w:szCs w:val="21"/>
      </w:rPr>
    </w:pPr>
  </w:p>
  <w:p>
    <w:pPr>
      <w:pStyle w:val="11"/>
      <w:pBdr>
        <w:bottom w:val="none" w:color="auto" w:sz="0" w:space="1"/>
      </w:pBdr>
      <w:rPr>
        <w:rFonts w:hint="eastAsia" w:eastAsia="宋体"/>
        <w:lang w:val="en-US" w:eastAsia="zh-C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keepNext w:val="0"/>
      <w:keepLines w:val="0"/>
      <w:widowControl/>
      <w:suppressLineNumbers w:val="0"/>
      <w:pBdr>
        <w:top w:val="none" w:color="auto" w:sz="0" w:space="0"/>
        <w:left w:val="none" w:color="auto" w:sz="0" w:space="0"/>
        <w:bottom w:val="single" w:color="auto" w:sz="4" w:space="1"/>
        <w:right w:val="none" w:color="auto" w:sz="0" w:space="0"/>
      </w:pBdr>
      <w:snapToGrid w:val="0"/>
      <w:spacing w:before="0" w:beforeAutospacing="1" w:after="0" w:afterAutospacing="0" w:line="300" w:lineRule="auto"/>
      <w:ind w:left="0" w:right="0"/>
      <w:jc w:val="center"/>
      <w:rPr>
        <w:rFonts w:hint="default" w:ascii="Calibri" w:hAnsi="Calibri" w:eastAsia="宋体" w:cs="Times New Roman"/>
        <w:sz w:val="21"/>
        <w:szCs w:val="21"/>
      </w:rPr>
    </w:pPr>
    <w:r>
      <w:rPr>
        <w:rFonts w:hint="eastAsia" w:ascii="宋体" w:hAnsi="宋体" w:eastAsia="宋体" w:cs="宋体"/>
        <w:kern w:val="0"/>
        <w:sz w:val="21"/>
        <w:szCs w:val="21"/>
        <w:lang w:val="en-US" w:eastAsia="zh-CN" w:bidi="ar"/>
      </w:rPr>
      <w:t>目</w:t>
    </w:r>
    <w:r>
      <w:rPr>
        <w:rFonts w:hint="eastAsia" w:ascii="Calibri" w:hAnsi="Calibri" w:eastAsia="宋体" w:cs="Times New Roman"/>
        <w:kern w:val="0"/>
        <w:sz w:val="21"/>
        <w:szCs w:val="21"/>
        <w:lang w:val="en-US" w:eastAsia="zh-CN" w:bidi="ar"/>
      </w:rPr>
      <w:t xml:space="preserve"> </w:t>
    </w:r>
    <w:r>
      <w:rPr>
        <w:rFonts w:hint="default" w:ascii="Calibri" w:hAnsi="Calibri" w:eastAsia="宋体" w:cs="Times New Roman"/>
        <w:kern w:val="0"/>
        <w:sz w:val="21"/>
        <w:szCs w:val="21"/>
        <w:lang w:val="en-US" w:eastAsia="zh-CN" w:bidi="ar"/>
      </w:rPr>
      <w:t xml:space="preserve"> </w:t>
    </w:r>
    <w:r>
      <w:rPr>
        <w:rFonts w:hint="eastAsia" w:ascii="宋体" w:hAnsi="宋体" w:eastAsia="宋体" w:cs="宋体"/>
        <w:kern w:val="0"/>
        <w:sz w:val="21"/>
        <w:szCs w:val="21"/>
        <w:lang w:val="en-US" w:eastAsia="zh-CN" w:bidi="ar"/>
      </w:rPr>
      <w:t>录</w:t>
    </w:r>
  </w:p>
  <w:p>
    <w:pPr>
      <w:pStyle w:val="11"/>
      <w:pBdr>
        <w:bottom w:val="none" w:color="auto" w:sz="0" w:space="1"/>
      </w:pBdr>
      <w:rPr>
        <w:rFonts w:hint="eastAsia" w:eastAsia="宋体"/>
        <w:lang w:val="en-US" w:eastAsia="zh-C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jc w:val="center"/>
      <w:rPr>
        <w:rFonts w:asciiTheme="majorEastAsia" w:hAnsiTheme="majorEastAsia" w:eastAsiaTheme="majorEastAsia"/>
        <w:sz w:val="21"/>
        <w:szCs w:val="21"/>
      </w:rPr>
    </w:pPr>
    <w:r>
      <w:rPr>
        <w:rFonts w:hint="eastAsia" w:asciiTheme="majorEastAsia" w:hAnsiTheme="majorEastAsia" w:eastAsiaTheme="majorEastAsia"/>
        <w:sz w:val="21"/>
        <w:szCs w:val="21"/>
        <w:lang w:val="en-US" w:eastAsia="zh-CN"/>
      </w:rPr>
      <w:t>知识技能学习情况</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063327"/>
    <w:multiLevelType w:val="multilevel"/>
    <w:tmpl w:val="66063327"/>
    <w:lvl w:ilvl="0" w:tentative="0">
      <w:start w:val="1"/>
      <w:numFmt w:val="decimal"/>
      <w:suff w:val="space"/>
      <w:lvlText w:val="%1"/>
      <w:lvlJc w:val="left"/>
      <w:pPr>
        <w:ind w:left="0" w:firstLine="0"/>
      </w:pPr>
      <w:rPr>
        <w:rFonts w:hint="default"/>
        <w:sz w:val="30"/>
        <w:szCs w:val="30"/>
      </w:rPr>
    </w:lvl>
    <w:lvl w:ilvl="1" w:tentative="0">
      <w:start w:val="1"/>
      <w:numFmt w:val="decimal"/>
      <w:suff w:val="space"/>
      <w:lvlText w:val="%1.%2"/>
      <w:lvlJc w:val="left"/>
      <w:pPr>
        <w:ind w:left="0" w:firstLine="0"/>
      </w:pPr>
      <w:rPr>
        <w:rFonts w:hint="default" w:ascii="Times New Roman" w:hAnsi="Times New Roman" w:cs="Times New Roman"/>
      </w:rPr>
    </w:lvl>
    <w:lvl w:ilvl="2" w:tentative="0">
      <w:start w:val="1"/>
      <w:numFmt w:val="decimal"/>
      <w:suff w:val="space"/>
      <w:lvlText w:val="%1.%2.%3"/>
      <w:lvlJc w:val="left"/>
      <w:pPr>
        <w:ind w:left="0" w:firstLine="0"/>
      </w:pPr>
      <w:rPr>
        <w:rFonts w:hint="default" w:ascii="Times New Roman" w:hAnsi="Times New Roman" w:cs="Times New Roman"/>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660667EF"/>
    <w:multiLevelType w:val="singleLevel"/>
    <w:tmpl w:val="660667EF"/>
    <w:lvl w:ilvl="0" w:tentative="0">
      <w:start w:val="1"/>
      <w:numFmt w:val="decimal"/>
      <w:lvlText w:val="(%1)"/>
      <w:lvlJc w:val="left"/>
      <w:pPr>
        <w:ind w:left="360" w:hanging="360"/>
      </w:pPr>
      <w:rPr>
        <w:rFonts w:hint="default"/>
      </w:rPr>
    </w:lvl>
  </w:abstractNum>
  <w:abstractNum w:abstractNumId="2">
    <w:nsid w:val="6607E1D7"/>
    <w:multiLevelType w:val="singleLevel"/>
    <w:tmpl w:val="6607E1D7"/>
    <w:lvl w:ilvl="0" w:tentative="0">
      <w:start w:val="1"/>
      <w:numFmt w:val="decimal"/>
      <w:lvlText w:val="[%1]"/>
      <w:lvlJc w:val="left"/>
      <w:pPr>
        <w:tabs>
          <w:tab w:val="left" w:pos="312"/>
        </w:tabs>
      </w:pPr>
    </w:lvl>
  </w:abstractNum>
  <w:abstractNum w:abstractNumId="3">
    <w:nsid w:val="665ECE89"/>
    <w:multiLevelType w:val="multilevel"/>
    <w:tmpl w:val="665ECE8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665ED026"/>
    <w:multiLevelType w:val="multilevel"/>
    <w:tmpl w:val="665ED02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665ED0FA"/>
    <w:multiLevelType w:val="multilevel"/>
    <w:tmpl w:val="665ED0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665ED143"/>
    <w:multiLevelType w:val="multilevel"/>
    <w:tmpl w:val="665ED14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665ED280"/>
    <w:multiLevelType w:val="multilevel"/>
    <w:tmpl w:val="665ED28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665ED32F"/>
    <w:multiLevelType w:val="multilevel"/>
    <w:tmpl w:val="665ED32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665EDD42"/>
    <w:multiLevelType w:val="multilevel"/>
    <w:tmpl w:val="665EDD4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666020B2"/>
    <w:multiLevelType w:val="singleLevel"/>
    <w:tmpl w:val="666020B2"/>
    <w:lvl w:ilvl="0" w:tentative="0">
      <w:start w:val="1"/>
      <w:numFmt w:val="decimal"/>
      <w:suff w:val="space"/>
      <w:lvlText w:val="%1."/>
      <w:lvlJc w:val="left"/>
    </w:lvl>
  </w:abstractNum>
  <w:abstractNum w:abstractNumId="11">
    <w:nsid w:val="666020C2"/>
    <w:multiLevelType w:val="singleLevel"/>
    <w:tmpl w:val="666020C2"/>
    <w:lvl w:ilvl="0" w:tentative="0">
      <w:start w:val="1"/>
      <w:numFmt w:val="decimal"/>
      <w:suff w:val="space"/>
      <w:lvlText w:val="%1."/>
      <w:lvlJc w:val="left"/>
    </w:lvl>
  </w:abstractNum>
  <w:abstractNum w:abstractNumId="12">
    <w:nsid w:val="666020D1"/>
    <w:multiLevelType w:val="singleLevel"/>
    <w:tmpl w:val="666020D1"/>
    <w:lvl w:ilvl="0" w:tentative="0">
      <w:start w:val="1"/>
      <w:numFmt w:val="decimal"/>
      <w:suff w:val="space"/>
      <w:lvlText w:val="%1."/>
      <w:lvlJc w:val="left"/>
    </w:lvl>
  </w:abstractNum>
  <w:abstractNum w:abstractNumId="13">
    <w:nsid w:val="666020E0"/>
    <w:multiLevelType w:val="singleLevel"/>
    <w:tmpl w:val="666020E0"/>
    <w:lvl w:ilvl="0" w:tentative="0">
      <w:start w:val="1"/>
      <w:numFmt w:val="decimal"/>
      <w:suff w:val="space"/>
      <w:lvlText w:val="%1."/>
      <w:lvlJc w:val="left"/>
    </w:lvl>
  </w:abstractNum>
  <w:abstractNum w:abstractNumId="14">
    <w:nsid w:val="666027D1"/>
    <w:multiLevelType w:val="singleLevel"/>
    <w:tmpl w:val="666027D1"/>
    <w:lvl w:ilvl="0" w:tentative="0">
      <w:start w:val="1"/>
      <w:numFmt w:val="decimal"/>
      <w:lvlText w:val="(%1)"/>
      <w:lvlJc w:val="left"/>
      <w:pPr>
        <w:tabs>
          <w:tab w:val="left" w:pos="312"/>
        </w:tabs>
      </w:pPr>
    </w:lvl>
  </w:abstractNum>
  <w:abstractNum w:abstractNumId="15">
    <w:nsid w:val="66602815"/>
    <w:multiLevelType w:val="singleLevel"/>
    <w:tmpl w:val="66602815"/>
    <w:lvl w:ilvl="0" w:tentative="0">
      <w:start w:val="1"/>
      <w:numFmt w:val="decimal"/>
      <w:lvlText w:val="(%1)"/>
      <w:lvlJc w:val="left"/>
      <w:pPr>
        <w:tabs>
          <w:tab w:val="left" w:pos="312"/>
        </w:tabs>
      </w:pPr>
    </w:lvl>
  </w:abstractNum>
  <w:num w:numId="1">
    <w:abstractNumId w:val="0"/>
  </w:num>
  <w:num w:numId="2">
    <w:abstractNumId w:val="10"/>
  </w:num>
  <w:num w:numId="3">
    <w:abstractNumId w:val="11"/>
  </w:num>
  <w:num w:numId="4">
    <w:abstractNumId w:val="12"/>
  </w:num>
  <w:num w:numId="5">
    <w:abstractNumId w:val="13"/>
  </w:num>
  <w:num w:numId="6">
    <w:abstractNumId w:val="1"/>
  </w:num>
  <w:num w:numId="7">
    <w:abstractNumId w:val="3"/>
  </w:num>
  <w:num w:numId="8">
    <w:abstractNumId w:val="14"/>
  </w:num>
  <w:num w:numId="9">
    <w:abstractNumId w:val="4"/>
  </w:num>
  <w:num w:numId="10">
    <w:abstractNumId w:val="5"/>
  </w:num>
  <w:num w:numId="11">
    <w:abstractNumId w:val="6"/>
  </w:num>
  <w:num w:numId="12">
    <w:abstractNumId w:val="7"/>
  </w:num>
  <w:num w:numId="13">
    <w:abstractNumId w:val="15"/>
  </w:num>
  <w:num w:numId="14">
    <w:abstractNumId w:val="8"/>
  </w:num>
  <w:num w:numId="15">
    <w:abstractNumId w:val="9"/>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10"/>
  <w:bordersDoNotSurroundHeader w:val="0"/>
  <w:bordersDoNotSurroundFooter w:val="0"/>
  <w:attachedTemplate r:id="rId1"/>
  <w:documentProtection w:enforcement="0"/>
  <w:defaultTabStop w:val="420"/>
  <w:evenAndOddHeaders w:val="1"/>
  <w:drawingGridHorizontalSpacing w:val="105"/>
  <w:drawingGridVerticalSpacing w:val="156"/>
  <w:displayHorizontalDrawingGridEvery w:val="0"/>
  <w:displayVerticalDrawingGridEvery w:val="2"/>
  <w:characterSpacingControl w:val="compressPunctuation"/>
  <w:noLineBreaksAfter w:lang="zh-CN" w:val="([{·‘“〈《「『【〔〖﹝＄（．［｛￡￥"/>
  <w:noLineBreaksBefore w:lang="zh-CN" w:val="!),.:;?]}¨·ˇˉ―‖’”…∶、。〃々〉》」』】〕〗﹜﹞！＂％＇），．：；？］｀｜｝～￠"/>
  <w:doNotValidateAgainstSchema/>
  <w:doNotDemarcateInvalidXml/>
  <w:hdrShapeDefaults>
    <o:shapelayout v:ext="edit">
      <o:idmap v:ext="edit" data="2"/>
    </o:shapelayout>
  </w:hdrShapeDefaults>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172A27"/>
    <w:rsid w:val="0000011D"/>
    <w:rsid w:val="00000F58"/>
    <w:rsid w:val="000017AD"/>
    <w:rsid w:val="000028EE"/>
    <w:rsid w:val="000033CF"/>
    <w:rsid w:val="00003566"/>
    <w:rsid w:val="00005AC9"/>
    <w:rsid w:val="000066F4"/>
    <w:rsid w:val="00012886"/>
    <w:rsid w:val="0001323B"/>
    <w:rsid w:val="00014E86"/>
    <w:rsid w:val="000161F1"/>
    <w:rsid w:val="00016AA0"/>
    <w:rsid w:val="00016E22"/>
    <w:rsid w:val="000217F8"/>
    <w:rsid w:val="00022113"/>
    <w:rsid w:val="00026191"/>
    <w:rsid w:val="000274C2"/>
    <w:rsid w:val="00030B80"/>
    <w:rsid w:val="00032B59"/>
    <w:rsid w:val="0003403D"/>
    <w:rsid w:val="00040951"/>
    <w:rsid w:val="000414F2"/>
    <w:rsid w:val="00041CE7"/>
    <w:rsid w:val="00042A53"/>
    <w:rsid w:val="00047D0E"/>
    <w:rsid w:val="00047E14"/>
    <w:rsid w:val="00050BD9"/>
    <w:rsid w:val="000516E1"/>
    <w:rsid w:val="00052B03"/>
    <w:rsid w:val="00055D1B"/>
    <w:rsid w:val="00056F10"/>
    <w:rsid w:val="00057256"/>
    <w:rsid w:val="000609C6"/>
    <w:rsid w:val="0006114F"/>
    <w:rsid w:val="00061AC8"/>
    <w:rsid w:val="00066D0F"/>
    <w:rsid w:val="00070F98"/>
    <w:rsid w:val="00071001"/>
    <w:rsid w:val="00073323"/>
    <w:rsid w:val="00073961"/>
    <w:rsid w:val="00081190"/>
    <w:rsid w:val="000813B0"/>
    <w:rsid w:val="00087302"/>
    <w:rsid w:val="00090A8E"/>
    <w:rsid w:val="0009291C"/>
    <w:rsid w:val="000A2A6B"/>
    <w:rsid w:val="000A32FF"/>
    <w:rsid w:val="000A3744"/>
    <w:rsid w:val="000B20A2"/>
    <w:rsid w:val="000B35A2"/>
    <w:rsid w:val="000B49E7"/>
    <w:rsid w:val="000B49F8"/>
    <w:rsid w:val="000B5577"/>
    <w:rsid w:val="000C0121"/>
    <w:rsid w:val="000C0288"/>
    <w:rsid w:val="000C1105"/>
    <w:rsid w:val="000C115D"/>
    <w:rsid w:val="000C149B"/>
    <w:rsid w:val="000C36E6"/>
    <w:rsid w:val="000C599C"/>
    <w:rsid w:val="000C6DAE"/>
    <w:rsid w:val="000C748F"/>
    <w:rsid w:val="000C7D69"/>
    <w:rsid w:val="000D02EB"/>
    <w:rsid w:val="000D0DD7"/>
    <w:rsid w:val="000D1A05"/>
    <w:rsid w:val="000D4968"/>
    <w:rsid w:val="000D4D73"/>
    <w:rsid w:val="000D5CF4"/>
    <w:rsid w:val="000E0E46"/>
    <w:rsid w:val="000E1843"/>
    <w:rsid w:val="000E3BB7"/>
    <w:rsid w:val="000F2788"/>
    <w:rsid w:val="000F325B"/>
    <w:rsid w:val="00100357"/>
    <w:rsid w:val="00100A0D"/>
    <w:rsid w:val="00103D12"/>
    <w:rsid w:val="00105AD6"/>
    <w:rsid w:val="0010707A"/>
    <w:rsid w:val="00107D14"/>
    <w:rsid w:val="00110FF0"/>
    <w:rsid w:val="00111731"/>
    <w:rsid w:val="00112B57"/>
    <w:rsid w:val="00115DB4"/>
    <w:rsid w:val="001161CE"/>
    <w:rsid w:val="0011699D"/>
    <w:rsid w:val="00117C67"/>
    <w:rsid w:val="001209B2"/>
    <w:rsid w:val="001264D6"/>
    <w:rsid w:val="00131CB7"/>
    <w:rsid w:val="001331FB"/>
    <w:rsid w:val="00133BDD"/>
    <w:rsid w:val="001343EB"/>
    <w:rsid w:val="0013444C"/>
    <w:rsid w:val="001436F2"/>
    <w:rsid w:val="00146187"/>
    <w:rsid w:val="00147759"/>
    <w:rsid w:val="001501E7"/>
    <w:rsid w:val="00153536"/>
    <w:rsid w:val="00154E57"/>
    <w:rsid w:val="00155497"/>
    <w:rsid w:val="001577EA"/>
    <w:rsid w:val="00163735"/>
    <w:rsid w:val="00163ECF"/>
    <w:rsid w:val="00165200"/>
    <w:rsid w:val="00166673"/>
    <w:rsid w:val="00171507"/>
    <w:rsid w:val="00171959"/>
    <w:rsid w:val="00172170"/>
    <w:rsid w:val="00172A27"/>
    <w:rsid w:val="001731F6"/>
    <w:rsid w:val="00181105"/>
    <w:rsid w:val="00185555"/>
    <w:rsid w:val="0018687C"/>
    <w:rsid w:val="00187381"/>
    <w:rsid w:val="00192095"/>
    <w:rsid w:val="0019212D"/>
    <w:rsid w:val="0019381F"/>
    <w:rsid w:val="00196841"/>
    <w:rsid w:val="001A15BB"/>
    <w:rsid w:val="001A3074"/>
    <w:rsid w:val="001A59C1"/>
    <w:rsid w:val="001A5C7D"/>
    <w:rsid w:val="001A7D9A"/>
    <w:rsid w:val="001B1CBB"/>
    <w:rsid w:val="001C0265"/>
    <w:rsid w:val="001C353D"/>
    <w:rsid w:val="001C3869"/>
    <w:rsid w:val="001C4107"/>
    <w:rsid w:val="001C61FD"/>
    <w:rsid w:val="001C7C70"/>
    <w:rsid w:val="001D0CD8"/>
    <w:rsid w:val="001D2286"/>
    <w:rsid w:val="001D22D4"/>
    <w:rsid w:val="001D2E76"/>
    <w:rsid w:val="001D716B"/>
    <w:rsid w:val="001E03A5"/>
    <w:rsid w:val="001E05B9"/>
    <w:rsid w:val="001E344E"/>
    <w:rsid w:val="001E4263"/>
    <w:rsid w:val="001E4BEA"/>
    <w:rsid w:val="001E6428"/>
    <w:rsid w:val="001F01FB"/>
    <w:rsid w:val="001F1DA7"/>
    <w:rsid w:val="001F343A"/>
    <w:rsid w:val="001F439F"/>
    <w:rsid w:val="001F5680"/>
    <w:rsid w:val="001F5819"/>
    <w:rsid w:val="00204959"/>
    <w:rsid w:val="0020564B"/>
    <w:rsid w:val="00206727"/>
    <w:rsid w:val="0020677B"/>
    <w:rsid w:val="00206B97"/>
    <w:rsid w:val="002116D5"/>
    <w:rsid w:val="00211D65"/>
    <w:rsid w:val="0021435A"/>
    <w:rsid w:val="00214C1A"/>
    <w:rsid w:val="00216100"/>
    <w:rsid w:val="002162E1"/>
    <w:rsid w:val="002207DE"/>
    <w:rsid w:val="002213E3"/>
    <w:rsid w:val="00223B83"/>
    <w:rsid w:val="0022728C"/>
    <w:rsid w:val="00240B89"/>
    <w:rsid w:val="0024138E"/>
    <w:rsid w:val="0024161B"/>
    <w:rsid w:val="0024172E"/>
    <w:rsid w:val="00245611"/>
    <w:rsid w:val="00247A4B"/>
    <w:rsid w:val="0025015B"/>
    <w:rsid w:val="0025130F"/>
    <w:rsid w:val="002517A1"/>
    <w:rsid w:val="00252BE6"/>
    <w:rsid w:val="00253CB6"/>
    <w:rsid w:val="00256318"/>
    <w:rsid w:val="002602A3"/>
    <w:rsid w:val="00262D3A"/>
    <w:rsid w:val="0026616C"/>
    <w:rsid w:val="0026650F"/>
    <w:rsid w:val="0026763A"/>
    <w:rsid w:val="00270E42"/>
    <w:rsid w:val="0027103A"/>
    <w:rsid w:val="00274C0F"/>
    <w:rsid w:val="00277F46"/>
    <w:rsid w:val="00280CC2"/>
    <w:rsid w:val="00282F36"/>
    <w:rsid w:val="00284DD3"/>
    <w:rsid w:val="002850A9"/>
    <w:rsid w:val="002858F3"/>
    <w:rsid w:val="00286761"/>
    <w:rsid w:val="0029011C"/>
    <w:rsid w:val="00290F31"/>
    <w:rsid w:val="002942F9"/>
    <w:rsid w:val="00295EBA"/>
    <w:rsid w:val="00296C7B"/>
    <w:rsid w:val="00296CBC"/>
    <w:rsid w:val="00297898"/>
    <w:rsid w:val="002A0561"/>
    <w:rsid w:val="002A211F"/>
    <w:rsid w:val="002A3E04"/>
    <w:rsid w:val="002A4183"/>
    <w:rsid w:val="002A5739"/>
    <w:rsid w:val="002A7C67"/>
    <w:rsid w:val="002B0596"/>
    <w:rsid w:val="002B5789"/>
    <w:rsid w:val="002B655E"/>
    <w:rsid w:val="002B669F"/>
    <w:rsid w:val="002B77A4"/>
    <w:rsid w:val="002C0887"/>
    <w:rsid w:val="002C1103"/>
    <w:rsid w:val="002C1141"/>
    <w:rsid w:val="002C116E"/>
    <w:rsid w:val="002C2BB9"/>
    <w:rsid w:val="002C69CA"/>
    <w:rsid w:val="002D008D"/>
    <w:rsid w:val="002D0F18"/>
    <w:rsid w:val="002D1DEB"/>
    <w:rsid w:val="002D3867"/>
    <w:rsid w:val="002E047B"/>
    <w:rsid w:val="002E0945"/>
    <w:rsid w:val="002E1033"/>
    <w:rsid w:val="002E15D5"/>
    <w:rsid w:val="002E2112"/>
    <w:rsid w:val="002E38FF"/>
    <w:rsid w:val="002E4FD5"/>
    <w:rsid w:val="002E5DBF"/>
    <w:rsid w:val="002F09DA"/>
    <w:rsid w:val="002F0B42"/>
    <w:rsid w:val="002F4A50"/>
    <w:rsid w:val="002F6139"/>
    <w:rsid w:val="002F74EC"/>
    <w:rsid w:val="003013D5"/>
    <w:rsid w:val="0030289D"/>
    <w:rsid w:val="003037E8"/>
    <w:rsid w:val="003040DB"/>
    <w:rsid w:val="003110E7"/>
    <w:rsid w:val="003121D2"/>
    <w:rsid w:val="00313A47"/>
    <w:rsid w:val="0031422D"/>
    <w:rsid w:val="00315292"/>
    <w:rsid w:val="00320650"/>
    <w:rsid w:val="003214C4"/>
    <w:rsid w:val="00321797"/>
    <w:rsid w:val="00333D3F"/>
    <w:rsid w:val="00334A78"/>
    <w:rsid w:val="00335C3A"/>
    <w:rsid w:val="003368FC"/>
    <w:rsid w:val="003405F2"/>
    <w:rsid w:val="0034333C"/>
    <w:rsid w:val="00347933"/>
    <w:rsid w:val="0035254F"/>
    <w:rsid w:val="00353B5D"/>
    <w:rsid w:val="00354383"/>
    <w:rsid w:val="00354630"/>
    <w:rsid w:val="00355198"/>
    <w:rsid w:val="003600F8"/>
    <w:rsid w:val="00361EBD"/>
    <w:rsid w:val="003628DB"/>
    <w:rsid w:val="003640CC"/>
    <w:rsid w:val="0036468D"/>
    <w:rsid w:val="003651A7"/>
    <w:rsid w:val="00365216"/>
    <w:rsid w:val="00365B5E"/>
    <w:rsid w:val="003669B5"/>
    <w:rsid w:val="0036751F"/>
    <w:rsid w:val="003676E4"/>
    <w:rsid w:val="00370D73"/>
    <w:rsid w:val="0037137E"/>
    <w:rsid w:val="00373495"/>
    <w:rsid w:val="00376097"/>
    <w:rsid w:val="0037769C"/>
    <w:rsid w:val="00381044"/>
    <w:rsid w:val="003836A4"/>
    <w:rsid w:val="003844D0"/>
    <w:rsid w:val="00391571"/>
    <w:rsid w:val="003931E9"/>
    <w:rsid w:val="003932C7"/>
    <w:rsid w:val="00394DF9"/>
    <w:rsid w:val="00395DF7"/>
    <w:rsid w:val="00395FB0"/>
    <w:rsid w:val="0039612C"/>
    <w:rsid w:val="00397072"/>
    <w:rsid w:val="00397D6B"/>
    <w:rsid w:val="003A21E6"/>
    <w:rsid w:val="003A2E9B"/>
    <w:rsid w:val="003A3E02"/>
    <w:rsid w:val="003A70F4"/>
    <w:rsid w:val="003A7FF1"/>
    <w:rsid w:val="003B1735"/>
    <w:rsid w:val="003B1CB2"/>
    <w:rsid w:val="003B3CB1"/>
    <w:rsid w:val="003B623A"/>
    <w:rsid w:val="003C1334"/>
    <w:rsid w:val="003C1CA2"/>
    <w:rsid w:val="003C24AF"/>
    <w:rsid w:val="003C42FE"/>
    <w:rsid w:val="003C49BA"/>
    <w:rsid w:val="003C5DCB"/>
    <w:rsid w:val="003C76AF"/>
    <w:rsid w:val="003C7F64"/>
    <w:rsid w:val="003D434C"/>
    <w:rsid w:val="003D4A60"/>
    <w:rsid w:val="003D57E2"/>
    <w:rsid w:val="003D59DB"/>
    <w:rsid w:val="003D72D5"/>
    <w:rsid w:val="003D7311"/>
    <w:rsid w:val="003D7A43"/>
    <w:rsid w:val="003E12F3"/>
    <w:rsid w:val="003E13A8"/>
    <w:rsid w:val="003E13F8"/>
    <w:rsid w:val="003E16C7"/>
    <w:rsid w:val="003E1F49"/>
    <w:rsid w:val="003E2814"/>
    <w:rsid w:val="003E2B50"/>
    <w:rsid w:val="003E3714"/>
    <w:rsid w:val="003E63D1"/>
    <w:rsid w:val="003E671C"/>
    <w:rsid w:val="003E7663"/>
    <w:rsid w:val="003F2716"/>
    <w:rsid w:val="003F33AC"/>
    <w:rsid w:val="003F453F"/>
    <w:rsid w:val="003F591C"/>
    <w:rsid w:val="003F6299"/>
    <w:rsid w:val="0040088E"/>
    <w:rsid w:val="00404C90"/>
    <w:rsid w:val="00404E9D"/>
    <w:rsid w:val="0040501C"/>
    <w:rsid w:val="0040512C"/>
    <w:rsid w:val="00405C57"/>
    <w:rsid w:val="00406360"/>
    <w:rsid w:val="00407060"/>
    <w:rsid w:val="00413E5B"/>
    <w:rsid w:val="0041787E"/>
    <w:rsid w:val="004202DB"/>
    <w:rsid w:val="00420A8C"/>
    <w:rsid w:val="00421997"/>
    <w:rsid w:val="00422F2B"/>
    <w:rsid w:val="0042629E"/>
    <w:rsid w:val="004302BA"/>
    <w:rsid w:val="00437317"/>
    <w:rsid w:val="0044021A"/>
    <w:rsid w:val="00444DF6"/>
    <w:rsid w:val="0044628A"/>
    <w:rsid w:val="00446BEE"/>
    <w:rsid w:val="00446DDD"/>
    <w:rsid w:val="00451B74"/>
    <w:rsid w:val="004536BE"/>
    <w:rsid w:val="0045401C"/>
    <w:rsid w:val="00455111"/>
    <w:rsid w:val="00456020"/>
    <w:rsid w:val="00464CF5"/>
    <w:rsid w:val="004661E6"/>
    <w:rsid w:val="00467434"/>
    <w:rsid w:val="004678F1"/>
    <w:rsid w:val="00470149"/>
    <w:rsid w:val="00470BEC"/>
    <w:rsid w:val="00471910"/>
    <w:rsid w:val="004725CC"/>
    <w:rsid w:val="004726B9"/>
    <w:rsid w:val="00475DB9"/>
    <w:rsid w:val="004779FB"/>
    <w:rsid w:val="00483B1C"/>
    <w:rsid w:val="00485385"/>
    <w:rsid w:val="00486544"/>
    <w:rsid w:val="004878FA"/>
    <w:rsid w:val="0049089A"/>
    <w:rsid w:val="0049172D"/>
    <w:rsid w:val="00493075"/>
    <w:rsid w:val="00495DB3"/>
    <w:rsid w:val="00496CC7"/>
    <w:rsid w:val="004A01AF"/>
    <w:rsid w:val="004A1347"/>
    <w:rsid w:val="004A13E7"/>
    <w:rsid w:val="004A158E"/>
    <w:rsid w:val="004A4566"/>
    <w:rsid w:val="004A6C7E"/>
    <w:rsid w:val="004A7978"/>
    <w:rsid w:val="004A7E76"/>
    <w:rsid w:val="004B085F"/>
    <w:rsid w:val="004B230E"/>
    <w:rsid w:val="004B2994"/>
    <w:rsid w:val="004B3526"/>
    <w:rsid w:val="004B506C"/>
    <w:rsid w:val="004B5A96"/>
    <w:rsid w:val="004B63E2"/>
    <w:rsid w:val="004B7603"/>
    <w:rsid w:val="004B7E12"/>
    <w:rsid w:val="004C0CC7"/>
    <w:rsid w:val="004C1A2B"/>
    <w:rsid w:val="004C2E11"/>
    <w:rsid w:val="004C5688"/>
    <w:rsid w:val="004C77E3"/>
    <w:rsid w:val="004D07BE"/>
    <w:rsid w:val="004D172C"/>
    <w:rsid w:val="004D1DD7"/>
    <w:rsid w:val="004D4059"/>
    <w:rsid w:val="004D6AEF"/>
    <w:rsid w:val="004E1F32"/>
    <w:rsid w:val="004E410D"/>
    <w:rsid w:val="004E41E6"/>
    <w:rsid w:val="004E66A6"/>
    <w:rsid w:val="004E7585"/>
    <w:rsid w:val="004F1489"/>
    <w:rsid w:val="004F5F76"/>
    <w:rsid w:val="004F76DF"/>
    <w:rsid w:val="00500306"/>
    <w:rsid w:val="00502ACF"/>
    <w:rsid w:val="00504A77"/>
    <w:rsid w:val="00505F68"/>
    <w:rsid w:val="005077BD"/>
    <w:rsid w:val="0051367E"/>
    <w:rsid w:val="00520806"/>
    <w:rsid w:val="00520D6B"/>
    <w:rsid w:val="00521B95"/>
    <w:rsid w:val="00522757"/>
    <w:rsid w:val="00522F10"/>
    <w:rsid w:val="00523810"/>
    <w:rsid w:val="00523E4E"/>
    <w:rsid w:val="005273C3"/>
    <w:rsid w:val="00527B74"/>
    <w:rsid w:val="005305FF"/>
    <w:rsid w:val="0053163B"/>
    <w:rsid w:val="00531A6C"/>
    <w:rsid w:val="0053326E"/>
    <w:rsid w:val="0053370F"/>
    <w:rsid w:val="005353DF"/>
    <w:rsid w:val="00535F37"/>
    <w:rsid w:val="005360B4"/>
    <w:rsid w:val="0053768A"/>
    <w:rsid w:val="005379B8"/>
    <w:rsid w:val="00541BF4"/>
    <w:rsid w:val="00542056"/>
    <w:rsid w:val="00543F84"/>
    <w:rsid w:val="00544D72"/>
    <w:rsid w:val="00544E21"/>
    <w:rsid w:val="0054683F"/>
    <w:rsid w:val="00546B66"/>
    <w:rsid w:val="00546C45"/>
    <w:rsid w:val="00551B58"/>
    <w:rsid w:val="00554B6F"/>
    <w:rsid w:val="00556028"/>
    <w:rsid w:val="00556C30"/>
    <w:rsid w:val="00564421"/>
    <w:rsid w:val="00566E42"/>
    <w:rsid w:val="00570546"/>
    <w:rsid w:val="00570641"/>
    <w:rsid w:val="00571673"/>
    <w:rsid w:val="0057351E"/>
    <w:rsid w:val="00573A82"/>
    <w:rsid w:val="005748BE"/>
    <w:rsid w:val="00575258"/>
    <w:rsid w:val="00580E41"/>
    <w:rsid w:val="0058133F"/>
    <w:rsid w:val="00582B53"/>
    <w:rsid w:val="005834F4"/>
    <w:rsid w:val="00585CAE"/>
    <w:rsid w:val="00585ECE"/>
    <w:rsid w:val="005864FB"/>
    <w:rsid w:val="00587D83"/>
    <w:rsid w:val="00590F68"/>
    <w:rsid w:val="005912DF"/>
    <w:rsid w:val="00593811"/>
    <w:rsid w:val="00593AB9"/>
    <w:rsid w:val="00596670"/>
    <w:rsid w:val="005A0EF6"/>
    <w:rsid w:val="005A2685"/>
    <w:rsid w:val="005A2AE4"/>
    <w:rsid w:val="005A2E89"/>
    <w:rsid w:val="005A33EB"/>
    <w:rsid w:val="005A4752"/>
    <w:rsid w:val="005B0D56"/>
    <w:rsid w:val="005B2D15"/>
    <w:rsid w:val="005B717D"/>
    <w:rsid w:val="005B7B06"/>
    <w:rsid w:val="005C15EA"/>
    <w:rsid w:val="005C2937"/>
    <w:rsid w:val="005C3DA7"/>
    <w:rsid w:val="005C4189"/>
    <w:rsid w:val="005C5DB0"/>
    <w:rsid w:val="005D330C"/>
    <w:rsid w:val="005D4454"/>
    <w:rsid w:val="005D5C24"/>
    <w:rsid w:val="005D5F2C"/>
    <w:rsid w:val="005D5FF0"/>
    <w:rsid w:val="005D6089"/>
    <w:rsid w:val="005D6AAD"/>
    <w:rsid w:val="005E08C0"/>
    <w:rsid w:val="005E1DF9"/>
    <w:rsid w:val="005E2733"/>
    <w:rsid w:val="005E319C"/>
    <w:rsid w:val="005E4FEB"/>
    <w:rsid w:val="005E5336"/>
    <w:rsid w:val="005E5450"/>
    <w:rsid w:val="005E6A1C"/>
    <w:rsid w:val="005E74AD"/>
    <w:rsid w:val="005E7A7D"/>
    <w:rsid w:val="005F2231"/>
    <w:rsid w:val="005F3C8C"/>
    <w:rsid w:val="005F3CDA"/>
    <w:rsid w:val="005F55BC"/>
    <w:rsid w:val="005F6C47"/>
    <w:rsid w:val="00600458"/>
    <w:rsid w:val="00601904"/>
    <w:rsid w:val="00602528"/>
    <w:rsid w:val="00602A12"/>
    <w:rsid w:val="00605FB1"/>
    <w:rsid w:val="00606C39"/>
    <w:rsid w:val="006116FD"/>
    <w:rsid w:val="0061202A"/>
    <w:rsid w:val="00613825"/>
    <w:rsid w:val="006155A6"/>
    <w:rsid w:val="006170D4"/>
    <w:rsid w:val="00617296"/>
    <w:rsid w:val="00620C0E"/>
    <w:rsid w:val="006249A5"/>
    <w:rsid w:val="00625D81"/>
    <w:rsid w:val="006261BD"/>
    <w:rsid w:val="006266CF"/>
    <w:rsid w:val="00627092"/>
    <w:rsid w:val="00633B0C"/>
    <w:rsid w:val="00633DFC"/>
    <w:rsid w:val="0063483C"/>
    <w:rsid w:val="00634E86"/>
    <w:rsid w:val="006377F7"/>
    <w:rsid w:val="00642818"/>
    <w:rsid w:val="00650E32"/>
    <w:rsid w:val="00653824"/>
    <w:rsid w:val="0065666C"/>
    <w:rsid w:val="00657552"/>
    <w:rsid w:val="006616B1"/>
    <w:rsid w:val="00662819"/>
    <w:rsid w:val="00662F78"/>
    <w:rsid w:val="0066371F"/>
    <w:rsid w:val="006646EC"/>
    <w:rsid w:val="00670E85"/>
    <w:rsid w:val="00671487"/>
    <w:rsid w:val="006725A2"/>
    <w:rsid w:val="00673AA0"/>
    <w:rsid w:val="00673D29"/>
    <w:rsid w:val="00680BBB"/>
    <w:rsid w:val="006877BF"/>
    <w:rsid w:val="0069120E"/>
    <w:rsid w:val="006940CC"/>
    <w:rsid w:val="00695FA2"/>
    <w:rsid w:val="00696836"/>
    <w:rsid w:val="00696B3A"/>
    <w:rsid w:val="006A078E"/>
    <w:rsid w:val="006A34AC"/>
    <w:rsid w:val="006A4EFC"/>
    <w:rsid w:val="006A5423"/>
    <w:rsid w:val="006A5895"/>
    <w:rsid w:val="006A5AD4"/>
    <w:rsid w:val="006A76D5"/>
    <w:rsid w:val="006B085B"/>
    <w:rsid w:val="006B0F62"/>
    <w:rsid w:val="006B3556"/>
    <w:rsid w:val="006B6079"/>
    <w:rsid w:val="006B6D4E"/>
    <w:rsid w:val="006B7870"/>
    <w:rsid w:val="006C1E73"/>
    <w:rsid w:val="006C24D8"/>
    <w:rsid w:val="006C37E0"/>
    <w:rsid w:val="006C3B19"/>
    <w:rsid w:val="006C3CCB"/>
    <w:rsid w:val="006C42E2"/>
    <w:rsid w:val="006C5EED"/>
    <w:rsid w:val="006C7E61"/>
    <w:rsid w:val="006D1183"/>
    <w:rsid w:val="006D2508"/>
    <w:rsid w:val="006D28F7"/>
    <w:rsid w:val="006D2D63"/>
    <w:rsid w:val="006D6332"/>
    <w:rsid w:val="006D745D"/>
    <w:rsid w:val="006E3F8B"/>
    <w:rsid w:val="006E49C2"/>
    <w:rsid w:val="006E51E2"/>
    <w:rsid w:val="006E5816"/>
    <w:rsid w:val="006E5EA5"/>
    <w:rsid w:val="006F055E"/>
    <w:rsid w:val="006F3303"/>
    <w:rsid w:val="006F4FB1"/>
    <w:rsid w:val="006F56A8"/>
    <w:rsid w:val="006F6912"/>
    <w:rsid w:val="006F7D61"/>
    <w:rsid w:val="007015A0"/>
    <w:rsid w:val="007041C4"/>
    <w:rsid w:val="00706D9F"/>
    <w:rsid w:val="00707426"/>
    <w:rsid w:val="007077CE"/>
    <w:rsid w:val="007103B5"/>
    <w:rsid w:val="00713498"/>
    <w:rsid w:val="00713EA4"/>
    <w:rsid w:val="0071653B"/>
    <w:rsid w:val="00716704"/>
    <w:rsid w:val="007217C8"/>
    <w:rsid w:val="00724BFA"/>
    <w:rsid w:val="00726060"/>
    <w:rsid w:val="00726409"/>
    <w:rsid w:val="0072758B"/>
    <w:rsid w:val="007333E2"/>
    <w:rsid w:val="007344A3"/>
    <w:rsid w:val="007344EE"/>
    <w:rsid w:val="007356FF"/>
    <w:rsid w:val="00735749"/>
    <w:rsid w:val="007368FA"/>
    <w:rsid w:val="00736FDA"/>
    <w:rsid w:val="00737F48"/>
    <w:rsid w:val="00740097"/>
    <w:rsid w:val="007402C7"/>
    <w:rsid w:val="00742EF3"/>
    <w:rsid w:val="007448F4"/>
    <w:rsid w:val="00745019"/>
    <w:rsid w:val="00745336"/>
    <w:rsid w:val="00745683"/>
    <w:rsid w:val="00751D1A"/>
    <w:rsid w:val="00751F3D"/>
    <w:rsid w:val="007533B0"/>
    <w:rsid w:val="0076001D"/>
    <w:rsid w:val="00760B70"/>
    <w:rsid w:val="007643B1"/>
    <w:rsid w:val="00764645"/>
    <w:rsid w:val="00764D0A"/>
    <w:rsid w:val="007657E7"/>
    <w:rsid w:val="00773B7C"/>
    <w:rsid w:val="007763BB"/>
    <w:rsid w:val="007769DC"/>
    <w:rsid w:val="00776B6D"/>
    <w:rsid w:val="00777A65"/>
    <w:rsid w:val="00777B13"/>
    <w:rsid w:val="007829D1"/>
    <w:rsid w:val="00784832"/>
    <w:rsid w:val="007852E5"/>
    <w:rsid w:val="00785935"/>
    <w:rsid w:val="00787603"/>
    <w:rsid w:val="00796ECD"/>
    <w:rsid w:val="007A464E"/>
    <w:rsid w:val="007A5335"/>
    <w:rsid w:val="007A5A32"/>
    <w:rsid w:val="007A5EC4"/>
    <w:rsid w:val="007B2433"/>
    <w:rsid w:val="007B257D"/>
    <w:rsid w:val="007B33E4"/>
    <w:rsid w:val="007B3D8C"/>
    <w:rsid w:val="007B667B"/>
    <w:rsid w:val="007B71F3"/>
    <w:rsid w:val="007C1B44"/>
    <w:rsid w:val="007C565C"/>
    <w:rsid w:val="007C5976"/>
    <w:rsid w:val="007C5EA3"/>
    <w:rsid w:val="007C7743"/>
    <w:rsid w:val="007D0841"/>
    <w:rsid w:val="007D1892"/>
    <w:rsid w:val="007D2500"/>
    <w:rsid w:val="007D460F"/>
    <w:rsid w:val="007D6FC1"/>
    <w:rsid w:val="007D750E"/>
    <w:rsid w:val="007E0E8E"/>
    <w:rsid w:val="007E2DB3"/>
    <w:rsid w:val="007E4338"/>
    <w:rsid w:val="007E5D79"/>
    <w:rsid w:val="007E6C7F"/>
    <w:rsid w:val="007F2378"/>
    <w:rsid w:val="007F2DE1"/>
    <w:rsid w:val="007F3D81"/>
    <w:rsid w:val="007F48FD"/>
    <w:rsid w:val="007F62DF"/>
    <w:rsid w:val="008024C0"/>
    <w:rsid w:val="00803431"/>
    <w:rsid w:val="008056E2"/>
    <w:rsid w:val="008069E4"/>
    <w:rsid w:val="00806AAC"/>
    <w:rsid w:val="00806CAC"/>
    <w:rsid w:val="00812339"/>
    <w:rsid w:val="00813143"/>
    <w:rsid w:val="00813C59"/>
    <w:rsid w:val="00813DAF"/>
    <w:rsid w:val="00816980"/>
    <w:rsid w:val="0081774B"/>
    <w:rsid w:val="00821DDD"/>
    <w:rsid w:val="00825067"/>
    <w:rsid w:val="008301C3"/>
    <w:rsid w:val="00830A86"/>
    <w:rsid w:val="00833AB0"/>
    <w:rsid w:val="00833D48"/>
    <w:rsid w:val="008343B8"/>
    <w:rsid w:val="00837BF2"/>
    <w:rsid w:val="00843D16"/>
    <w:rsid w:val="008470EB"/>
    <w:rsid w:val="00852C2D"/>
    <w:rsid w:val="00853FD5"/>
    <w:rsid w:val="00854074"/>
    <w:rsid w:val="00856C34"/>
    <w:rsid w:val="00860E56"/>
    <w:rsid w:val="00861488"/>
    <w:rsid w:val="008617A8"/>
    <w:rsid w:val="00864C21"/>
    <w:rsid w:val="00865AF4"/>
    <w:rsid w:val="0087068B"/>
    <w:rsid w:val="00872C64"/>
    <w:rsid w:val="00873B1C"/>
    <w:rsid w:val="00876B08"/>
    <w:rsid w:val="00876CFB"/>
    <w:rsid w:val="00880961"/>
    <w:rsid w:val="00880DE7"/>
    <w:rsid w:val="00882E23"/>
    <w:rsid w:val="0088420F"/>
    <w:rsid w:val="00885342"/>
    <w:rsid w:val="00886EC0"/>
    <w:rsid w:val="008957DF"/>
    <w:rsid w:val="00896145"/>
    <w:rsid w:val="008973C3"/>
    <w:rsid w:val="008977C0"/>
    <w:rsid w:val="008A09FD"/>
    <w:rsid w:val="008A278B"/>
    <w:rsid w:val="008A3247"/>
    <w:rsid w:val="008A354E"/>
    <w:rsid w:val="008A364B"/>
    <w:rsid w:val="008A4458"/>
    <w:rsid w:val="008A5474"/>
    <w:rsid w:val="008A7849"/>
    <w:rsid w:val="008A7CC2"/>
    <w:rsid w:val="008B0F8F"/>
    <w:rsid w:val="008B2448"/>
    <w:rsid w:val="008B38FB"/>
    <w:rsid w:val="008B41AF"/>
    <w:rsid w:val="008B7A4B"/>
    <w:rsid w:val="008C0118"/>
    <w:rsid w:val="008C1B80"/>
    <w:rsid w:val="008C38B5"/>
    <w:rsid w:val="008C4069"/>
    <w:rsid w:val="008C41F9"/>
    <w:rsid w:val="008C420A"/>
    <w:rsid w:val="008C62C7"/>
    <w:rsid w:val="008C70B5"/>
    <w:rsid w:val="008C73C4"/>
    <w:rsid w:val="008C747E"/>
    <w:rsid w:val="008C76CB"/>
    <w:rsid w:val="008D27E4"/>
    <w:rsid w:val="008D286E"/>
    <w:rsid w:val="008D3BE2"/>
    <w:rsid w:val="008D471C"/>
    <w:rsid w:val="008D4A6B"/>
    <w:rsid w:val="008D5A57"/>
    <w:rsid w:val="008D5E1A"/>
    <w:rsid w:val="008D6D9A"/>
    <w:rsid w:val="008E0841"/>
    <w:rsid w:val="008E5A61"/>
    <w:rsid w:val="008E60AE"/>
    <w:rsid w:val="008E6FBF"/>
    <w:rsid w:val="008F1E91"/>
    <w:rsid w:val="008F64C1"/>
    <w:rsid w:val="009000DA"/>
    <w:rsid w:val="009013B1"/>
    <w:rsid w:val="009016A7"/>
    <w:rsid w:val="00901AC8"/>
    <w:rsid w:val="009053AF"/>
    <w:rsid w:val="0091176B"/>
    <w:rsid w:val="00911C72"/>
    <w:rsid w:val="00911CF5"/>
    <w:rsid w:val="00913640"/>
    <w:rsid w:val="00913B41"/>
    <w:rsid w:val="0091607D"/>
    <w:rsid w:val="00916AF8"/>
    <w:rsid w:val="009205FB"/>
    <w:rsid w:val="00922751"/>
    <w:rsid w:val="0092431B"/>
    <w:rsid w:val="00926091"/>
    <w:rsid w:val="00926506"/>
    <w:rsid w:val="00926DC2"/>
    <w:rsid w:val="00930647"/>
    <w:rsid w:val="009343C2"/>
    <w:rsid w:val="00934FF1"/>
    <w:rsid w:val="0093619E"/>
    <w:rsid w:val="00936315"/>
    <w:rsid w:val="00936903"/>
    <w:rsid w:val="00936A63"/>
    <w:rsid w:val="00940BEE"/>
    <w:rsid w:val="00943245"/>
    <w:rsid w:val="00945F3E"/>
    <w:rsid w:val="00947B1E"/>
    <w:rsid w:val="009507B3"/>
    <w:rsid w:val="009508D9"/>
    <w:rsid w:val="00950FBC"/>
    <w:rsid w:val="00952A66"/>
    <w:rsid w:val="00954B62"/>
    <w:rsid w:val="00956326"/>
    <w:rsid w:val="00957AE8"/>
    <w:rsid w:val="009602A1"/>
    <w:rsid w:val="00961670"/>
    <w:rsid w:val="00961751"/>
    <w:rsid w:val="00962249"/>
    <w:rsid w:val="0096295B"/>
    <w:rsid w:val="009662BD"/>
    <w:rsid w:val="00967D6D"/>
    <w:rsid w:val="00980886"/>
    <w:rsid w:val="009840CB"/>
    <w:rsid w:val="0098696D"/>
    <w:rsid w:val="00987412"/>
    <w:rsid w:val="009901DE"/>
    <w:rsid w:val="00990FFA"/>
    <w:rsid w:val="0099220E"/>
    <w:rsid w:val="00992335"/>
    <w:rsid w:val="0099242B"/>
    <w:rsid w:val="00992F2B"/>
    <w:rsid w:val="00993235"/>
    <w:rsid w:val="00996E93"/>
    <w:rsid w:val="00996FEF"/>
    <w:rsid w:val="00997F6E"/>
    <w:rsid w:val="009A195F"/>
    <w:rsid w:val="009A6618"/>
    <w:rsid w:val="009B000C"/>
    <w:rsid w:val="009B078E"/>
    <w:rsid w:val="009B3B65"/>
    <w:rsid w:val="009B461E"/>
    <w:rsid w:val="009B5214"/>
    <w:rsid w:val="009B6F8C"/>
    <w:rsid w:val="009C51C9"/>
    <w:rsid w:val="009C5313"/>
    <w:rsid w:val="009C5941"/>
    <w:rsid w:val="009D0CE2"/>
    <w:rsid w:val="009D13C7"/>
    <w:rsid w:val="009D2351"/>
    <w:rsid w:val="009D3A2E"/>
    <w:rsid w:val="009D5698"/>
    <w:rsid w:val="009E084B"/>
    <w:rsid w:val="009E1525"/>
    <w:rsid w:val="009E1E56"/>
    <w:rsid w:val="009E5187"/>
    <w:rsid w:val="009E6F0C"/>
    <w:rsid w:val="009F021C"/>
    <w:rsid w:val="009F1865"/>
    <w:rsid w:val="009F34F6"/>
    <w:rsid w:val="009F71B1"/>
    <w:rsid w:val="00A00819"/>
    <w:rsid w:val="00A01F34"/>
    <w:rsid w:val="00A020A1"/>
    <w:rsid w:val="00A023E8"/>
    <w:rsid w:val="00A0413C"/>
    <w:rsid w:val="00A053A2"/>
    <w:rsid w:val="00A06895"/>
    <w:rsid w:val="00A17689"/>
    <w:rsid w:val="00A22C87"/>
    <w:rsid w:val="00A24BC4"/>
    <w:rsid w:val="00A26016"/>
    <w:rsid w:val="00A30DD1"/>
    <w:rsid w:val="00A31599"/>
    <w:rsid w:val="00A31603"/>
    <w:rsid w:val="00A3402F"/>
    <w:rsid w:val="00A37829"/>
    <w:rsid w:val="00A402A1"/>
    <w:rsid w:val="00A419BC"/>
    <w:rsid w:val="00A41B9A"/>
    <w:rsid w:val="00A441FB"/>
    <w:rsid w:val="00A45043"/>
    <w:rsid w:val="00A46078"/>
    <w:rsid w:val="00A5047C"/>
    <w:rsid w:val="00A50D69"/>
    <w:rsid w:val="00A5121C"/>
    <w:rsid w:val="00A5276E"/>
    <w:rsid w:val="00A53A4B"/>
    <w:rsid w:val="00A53EDB"/>
    <w:rsid w:val="00A54BB5"/>
    <w:rsid w:val="00A56936"/>
    <w:rsid w:val="00A64863"/>
    <w:rsid w:val="00A64A3D"/>
    <w:rsid w:val="00A65825"/>
    <w:rsid w:val="00A71DE1"/>
    <w:rsid w:val="00A733EE"/>
    <w:rsid w:val="00A75759"/>
    <w:rsid w:val="00A75B13"/>
    <w:rsid w:val="00A75C72"/>
    <w:rsid w:val="00A766F5"/>
    <w:rsid w:val="00A7762D"/>
    <w:rsid w:val="00A81403"/>
    <w:rsid w:val="00A824AC"/>
    <w:rsid w:val="00A83C13"/>
    <w:rsid w:val="00A91651"/>
    <w:rsid w:val="00A934CF"/>
    <w:rsid w:val="00AA1767"/>
    <w:rsid w:val="00AA2901"/>
    <w:rsid w:val="00AA2CD7"/>
    <w:rsid w:val="00AA3D06"/>
    <w:rsid w:val="00AA4144"/>
    <w:rsid w:val="00AA4E20"/>
    <w:rsid w:val="00AA54BC"/>
    <w:rsid w:val="00AA6B9E"/>
    <w:rsid w:val="00AA6F04"/>
    <w:rsid w:val="00AA78A2"/>
    <w:rsid w:val="00AB05CB"/>
    <w:rsid w:val="00AB1DC3"/>
    <w:rsid w:val="00AB30A6"/>
    <w:rsid w:val="00AB46F5"/>
    <w:rsid w:val="00AB4BE5"/>
    <w:rsid w:val="00AB581B"/>
    <w:rsid w:val="00AB6195"/>
    <w:rsid w:val="00AB796F"/>
    <w:rsid w:val="00AB7D75"/>
    <w:rsid w:val="00AC04CD"/>
    <w:rsid w:val="00AC10CB"/>
    <w:rsid w:val="00AC16B9"/>
    <w:rsid w:val="00AC1BB9"/>
    <w:rsid w:val="00AC2256"/>
    <w:rsid w:val="00AC399D"/>
    <w:rsid w:val="00AC4FD3"/>
    <w:rsid w:val="00AC5378"/>
    <w:rsid w:val="00AC5BBE"/>
    <w:rsid w:val="00AC5F41"/>
    <w:rsid w:val="00AC6967"/>
    <w:rsid w:val="00AC6D82"/>
    <w:rsid w:val="00AC747F"/>
    <w:rsid w:val="00AD3A0B"/>
    <w:rsid w:val="00AD58AD"/>
    <w:rsid w:val="00AD5F73"/>
    <w:rsid w:val="00AE0DFC"/>
    <w:rsid w:val="00AE38EC"/>
    <w:rsid w:val="00AE5AC3"/>
    <w:rsid w:val="00AE67C9"/>
    <w:rsid w:val="00AE70E2"/>
    <w:rsid w:val="00AF123C"/>
    <w:rsid w:val="00AF1856"/>
    <w:rsid w:val="00AF5197"/>
    <w:rsid w:val="00AF5729"/>
    <w:rsid w:val="00B004AA"/>
    <w:rsid w:val="00B02CF8"/>
    <w:rsid w:val="00B02F02"/>
    <w:rsid w:val="00B069D9"/>
    <w:rsid w:val="00B13A1C"/>
    <w:rsid w:val="00B145E9"/>
    <w:rsid w:val="00B14E1A"/>
    <w:rsid w:val="00B16A76"/>
    <w:rsid w:val="00B17B1B"/>
    <w:rsid w:val="00B20980"/>
    <w:rsid w:val="00B2359F"/>
    <w:rsid w:val="00B24A3B"/>
    <w:rsid w:val="00B26CAE"/>
    <w:rsid w:val="00B30715"/>
    <w:rsid w:val="00B30E1A"/>
    <w:rsid w:val="00B310DE"/>
    <w:rsid w:val="00B32737"/>
    <w:rsid w:val="00B34C4B"/>
    <w:rsid w:val="00B34E02"/>
    <w:rsid w:val="00B35E45"/>
    <w:rsid w:val="00B36529"/>
    <w:rsid w:val="00B4130F"/>
    <w:rsid w:val="00B416A4"/>
    <w:rsid w:val="00B44023"/>
    <w:rsid w:val="00B44B33"/>
    <w:rsid w:val="00B4524C"/>
    <w:rsid w:val="00B552E3"/>
    <w:rsid w:val="00B56994"/>
    <w:rsid w:val="00B56EAD"/>
    <w:rsid w:val="00B57DD5"/>
    <w:rsid w:val="00B6124D"/>
    <w:rsid w:val="00B61F9B"/>
    <w:rsid w:val="00B64BB2"/>
    <w:rsid w:val="00B66809"/>
    <w:rsid w:val="00B6783A"/>
    <w:rsid w:val="00B73901"/>
    <w:rsid w:val="00B73B29"/>
    <w:rsid w:val="00B80566"/>
    <w:rsid w:val="00B83150"/>
    <w:rsid w:val="00B83881"/>
    <w:rsid w:val="00B847E3"/>
    <w:rsid w:val="00B85890"/>
    <w:rsid w:val="00B90C28"/>
    <w:rsid w:val="00B93144"/>
    <w:rsid w:val="00B9529C"/>
    <w:rsid w:val="00B95F61"/>
    <w:rsid w:val="00B9794F"/>
    <w:rsid w:val="00BA0905"/>
    <w:rsid w:val="00BA4016"/>
    <w:rsid w:val="00BA4750"/>
    <w:rsid w:val="00BA6095"/>
    <w:rsid w:val="00BB18DC"/>
    <w:rsid w:val="00BB3F15"/>
    <w:rsid w:val="00BC09BF"/>
    <w:rsid w:val="00BC2091"/>
    <w:rsid w:val="00BC2A00"/>
    <w:rsid w:val="00BC2F53"/>
    <w:rsid w:val="00BD0218"/>
    <w:rsid w:val="00BD0E60"/>
    <w:rsid w:val="00BD4762"/>
    <w:rsid w:val="00BD6C4A"/>
    <w:rsid w:val="00BD75A7"/>
    <w:rsid w:val="00BD766F"/>
    <w:rsid w:val="00BE1F48"/>
    <w:rsid w:val="00BE3CCA"/>
    <w:rsid w:val="00BE5BB2"/>
    <w:rsid w:val="00BE6CDD"/>
    <w:rsid w:val="00BF37C6"/>
    <w:rsid w:val="00BF3B18"/>
    <w:rsid w:val="00BF5D13"/>
    <w:rsid w:val="00BF6D21"/>
    <w:rsid w:val="00BF7F60"/>
    <w:rsid w:val="00C00607"/>
    <w:rsid w:val="00C01B87"/>
    <w:rsid w:val="00C02444"/>
    <w:rsid w:val="00C03C5D"/>
    <w:rsid w:val="00C03E0A"/>
    <w:rsid w:val="00C06167"/>
    <w:rsid w:val="00C070B3"/>
    <w:rsid w:val="00C0711C"/>
    <w:rsid w:val="00C077B7"/>
    <w:rsid w:val="00C11051"/>
    <w:rsid w:val="00C12286"/>
    <w:rsid w:val="00C12CFD"/>
    <w:rsid w:val="00C12E4B"/>
    <w:rsid w:val="00C14CE1"/>
    <w:rsid w:val="00C14EB4"/>
    <w:rsid w:val="00C160A7"/>
    <w:rsid w:val="00C17EC4"/>
    <w:rsid w:val="00C20914"/>
    <w:rsid w:val="00C22178"/>
    <w:rsid w:val="00C22274"/>
    <w:rsid w:val="00C22668"/>
    <w:rsid w:val="00C23D61"/>
    <w:rsid w:val="00C2455E"/>
    <w:rsid w:val="00C25994"/>
    <w:rsid w:val="00C27E35"/>
    <w:rsid w:val="00C31ADD"/>
    <w:rsid w:val="00C334E4"/>
    <w:rsid w:val="00C34988"/>
    <w:rsid w:val="00C362A8"/>
    <w:rsid w:val="00C36FB9"/>
    <w:rsid w:val="00C4031C"/>
    <w:rsid w:val="00C43132"/>
    <w:rsid w:val="00C44C10"/>
    <w:rsid w:val="00C4532E"/>
    <w:rsid w:val="00C45E74"/>
    <w:rsid w:val="00C45F46"/>
    <w:rsid w:val="00C4601F"/>
    <w:rsid w:val="00C464AB"/>
    <w:rsid w:val="00C47167"/>
    <w:rsid w:val="00C475C7"/>
    <w:rsid w:val="00C53B02"/>
    <w:rsid w:val="00C54224"/>
    <w:rsid w:val="00C621E4"/>
    <w:rsid w:val="00C6226B"/>
    <w:rsid w:val="00C628D2"/>
    <w:rsid w:val="00C64240"/>
    <w:rsid w:val="00C64A77"/>
    <w:rsid w:val="00C64D28"/>
    <w:rsid w:val="00C67982"/>
    <w:rsid w:val="00C67A0B"/>
    <w:rsid w:val="00C702FC"/>
    <w:rsid w:val="00C714EB"/>
    <w:rsid w:val="00C7159F"/>
    <w:rsid w:val="00C72CDE"/>
    <w:rsid w:val="00C72E6A"/>
    <w:rsid w:val="00C732BF"/>
    <w:rsid w:val="00C736D2"/>
    <w:rsid w:val="00C73BF1"/>
    <w:rsid w:val="00C74E52"/>
    <w:rsid w:val="00C7528D"/>
    <w:rsid w:val="00C9174D"/>
    <w:rsid w:val="00C9217D"/>
    <w:rsid w:val="00C92970"/>
    <w:rsid w:val="00C92F5A"/>
    <w:rsid w:val="00C92F7F"/>
    <w:rsid w:val="00C96708"/>
    <w:rsid w:val="00C97A5E"/>
    <w:rsid w:val="00CA5A0C"/>
    <w:rsid w:val="00CA6D0B"/>
    <w:rsid w:val="00CA7CF7"/>
    <w:rsid w:val="00CB0502"/>
    <w:rsid w:val="00CB0BCF"/>
    <w:rsid w:val="00CB1680"/>
    <w:rsid w:val="00CB1FA7"/>
    <w:rsid w:val="00CB3A0E"/>
    <w:rsid w:val="00CB5221"/>
    <w:rsid w:val="00CB52AD"/>
    <w:rsid w:val="00CB53D2"/>
    <w:rsid w:val="00CB5577"/>
    <w:rsid w:val="00CB6926"/>
    <w:rsid w:val="00CC34E5"/>
    <w:rsid w:val="00CC6BCB"/>
    <w:rsid w:val="00CC7E41"/>
    <w:rsid w:val="00CD2C56"/>
    <w:rsid w:val="00CD3060"/>
    <w:rsid w:val="00CD33D8"/>
    <w:rsid w:val="00CD35CF"/>
    <w:rsid w:val="00CD40FD"/>
    <w:rsid w:val="00CD61FC"/>
    <w:rsid w:val="00CE5933"/>
    <w:rsid w:val="00CE619B"/>
    <w:rsid w:val="00CE71D3"/>
    <w:rsid w:val="00CF187D"/>
    <w:rsid w:val="00CF4915"/>
    <w:rsid w:val="00CF4DAB"/>
    <w:rsid w:val="00CF649D"/>
    <w:rsid w:val="00CF65E7"/>
    <w:rsid w:val="00CF6A4A"/>
    <w:rsid w:val="00CF6BBE"/>
    <w:rsid w:val="00CF7ECF"/>
    <w:rsid w:val="00D0402E"/>
    <w:rsid w:val="00D0493B"/>
    <w:rsid w:val="00D10ACF"/>
    <w:rsid w:val="00D1113D"/>
    <w:rsid w:val="00D12A23"/>
    <w:rsid w:val="00D13AD7"/>
    <w:rsid w:val="00D13BE7"/>
    <w:rsid w:val="00D15849"/>
    <w:rsid w:val="00D17529"/>
    <w:rsid w:val="00D21636"/>
    <w:rsid w:val="00D22286"/>
    <w:rsid w:val="00D23914"/>
    <w:rsid w:val="00D249A1"/>
    <w:rsid w:val="00D25529"/>
    <w:rsid w:val="00D268DD"/>
    <w:rsid w:val="00D30392"/>
    <w:rsid w:val="00D323B5"/>
    <w:rsid w:val="00D33C6A"/>
    <w:rsid w:val="00D35891"/>
    <w:rsid w:val="00D36F30"/>
    <w:rsid w:val="00D37054"/>
    <w:rsid w:val="00D40AF7"/>
    <w:rsid w:val="00D428ED"/>
    <w:rsid w:val="00D42D9D"/>
    <w:rsid w:val="00D4566C"/>
    <w:rsid w:val="00D50626"/>
    <w:rsid w:val="00D51F80"/>
    <w:rsid w:val="00D52ED3"/>
    <w:rsid w:val="00D53274"/>
    <w:rsid w:val="00D53BAB"/>
    <w:rsid w:val="00D5453C"/>
    <w:rsid w:val="00D54CEA"/>
    <w:rsid w:val="00D54D2D"/>
    <w:rsid w:val="00D55848"/>
    <w:rsid w:val="00D5671F"/>
    <w:rsid w:val="00D63864"/>
    <w:rsid w:val="00D64415"/>
    <w:rsid w:val="00D64B94"/>
    <w:rsid w:val="00D70114"/>
    <w:rsid w:val="00D70424"/>
    <w:rsid w:val="00D720B6"/>
    <w:rsid w:val="00D727F4"/>
    <w:rsid w:val="00D72B8F"/>
    <w:rsid w:val="00D73E20"/>
    <w:rsid w:val="00D77BB6"/>
    <w:rsid w:val="00D81D06"/>
    <w:rsid w:val="00D81D17"/>
    <w:rsid w:val="00D82B29"/>
    <w:rsid w:val="00D848CB"/>
    <w:rsid w:val="00D850B9"/>
    <w:rsid w:val="00D85ED5"/>
    <w:rsid w:val="00D86FDE"/>
    <w:rsid w:val="00D90AD3"/>
    <w:rsid w:val="00D92EE3"/>
    <w:rsid w:val="00D93B66"/>
    <w:rsid w:val="00DA02D2"/>
    <w:rsid w:val="00DA47AD"/>
    <w:rsid w:val="00DA66CC"/>
    <w:rsid w:val="00DB2254"/>
    <w:rsid w:val="00DB4D0D"/>
    <w:rsid w:val="00DB53C8"/>
    <w:rsid w:val="00DB5C3C"/>
    <w:rsid w:val="00DB608B"/>
    <w:rsid w:val="00DB6860"/>
    <w:rsid w:val="00DB6FEA"/>
    <w:rsid w:val="00DB7907"/>
    <w:rsid w:val="00DC4A8E"/>
    <w:rsid w:val="00DC4BDF"/>
    <w:rsid w:val="00DD0236"/>
    <w:rsid w:val="00DD1960"/>
    <w:rsid w:val="00DD414D"/>
    <w:rsid w:val="00DD5766"/>
    <w:rsid w:val="00DD5D84"/>
    <w:rsid w:val="00DD61C5"/>
    <w:rsid w:val="00DE40BB"/>
    <w:rsid w:val="00DE448B"/>
    <w:rsid w:val="00DE640D"/>
    <w:rsid w:val="00DE7558"/>
    <w:rsid w:val="00DE7711"/>
    <w:rsid w:val="00DF001F"/>
    <w:rsid w:val="00DF0FC2"/>
    <w:rsid w:val="00DF1CB2"/>
    <w:rsid w:val="00DF1F12"/>
    <w:rsid w:val="00DF421A"/>
    <w:rsid w:val="00DF4FD4"/>
    <w:rsid w:val="00DF52F7"/>
    <w:rsid w:val="00DF5F82"/>
    <w:rsid w:val="00DF68AC"/>
    <w:rsid w:val="00DF6B5A"/>
    <w:rsid w:val="00DF791C"/>
    <w:rsid w:val="00E01832"/>
    <w:rsid w:val="00E05B0E"/>
    <w:rsid w:val="00E11B18"/>
    <w:rsid w:val="00E12037"/>
    <w:rsid w:val="00E13363"/>
    <w:rsid w:val="00E1372E"/>
    <w:rsid w:val="00E14A8E"/>
    <w:rsid w:val="00E14BA5"/>
    <w:rsid w:val="00E150F2"/>
    <w:rsid w:val="00E15AF0"/>
    <w:rsid w:val="00E1724A"/>
    <w:rsid w:val="00E207A6"/>
    <w:rsid w:val="00E226FD"/>
    <w:rsid w:val="00E30CA9"/>
    <w:rsid w:val="00E32267"/>
    <w:rsid w:val="00E33EFC"/>
    <w:rsid w:val="00E35634"/>
    <w:rsid w:val="00E37238"/>
    <w:rsid w:val="00E37B8F"/>
    <w:rsid w:val="00E40C9C"/>
    <w:rsid w:val="00E430A6"/>
    <w:rsid w:val="00E43F41"/>
    <w:rsid w:val="00E47B2F"/>
    <w:rsid w:val="00E47D23"/>
    <w:rsid w:val="00E50202"/>
    <w:rsid w:val="00E544CE"/>
    <w:rsid w:val="00E55392"/>
    <w:rsid w:val="00E5539B"/>
    <w:rsid w:val="00E55781"/>
    <w:rsid w:val="00E55B16"/>
    <w:rsid w:val="00E5620E"/>
    <w:rsid w:val="00E56809"/>
    <w:rsid w:val="00E5717A"/>
    <w:rsid w:val="00E57392"/>
    <w:rsid w:val="00E606B5"/>
    <w:rsid w:val="00E62A61"/>
    <w:rsid w:val="00E63B85"/>
    <w:rsid w:val="00E649AA"/>
    <w:rsid w:val="00E64C01"/>
    <w:rsid w:val="00E67372"/>
    <w:rsid w:val="00E67E8C"/>
    <w:rsid w:val="00E709C3"/>
    <w:rsid w:val="00E70B2D"/>
    <w:rsid w:val="00E70CDB"/>
    <w:rsid w:val="00E749C4"/>
    <w:rsid w:val="00E83127"/>
    <w:rsid w:val="00E83D2A"/>
    <w:rsid w:val="00E9065C"/>
    <w:rsid w:val="00E91115"/>
    <w:rsid w:val="00E916FD"/>
    <w:rsid w:val="00E91F29"/>
    <w:rsid w:val="00E959ED"/>
    <w:rsid w:val="00E964EC"/>
    <w:rsid w:val="00E96DAC"/>
    <w:rsid w:val="00EA2925"/>
    <w:rsid w:val="00EA3CBB"/>
    <w:rsid w:val="00EA4039"/>
    <w:rsid w:val="00EA54A8"/>
    <w:rsid w:val="00EA55B0"/>
    <w:rsid w:val="00EA5B9A"/>
    <w:rsid w:val="00EA5D0A"/>
    <w:rsid w:val="00EB1A40"/>
    <w:rsid w:val="00EB3B4E"/>
    <w:rsid w:val="00EB4A79"/>
    <w:rsid w:val="00EB4F8B"/>
    <w:rsid w:val="00EB7612"/>
    <w:rsid w:val="00EC12CB"/>
    <w:rsid w:val="00EC268B"/>
    <w:rsid w:val="00EC57DC"/>
    <w:rsid w:val="00EC5B21"/>
    <w:rsid w:val="00EC6E69"/>
    <w:rsid w:val="00ED2D52"/>
    <w:rsid w:val="00ED3671"/>
    <w:rsid w:val="00ED523B"/>
    <w:rsid w:val="00ED606C"/>
    <w:rsid w:val="00EE0F8B"/>
    <w:rsid w:val="00EE1A5D"/>
    <w:rsid w:val="00EE2E54"/>
    <w:rsid w:val="00EE3078"/>
    <w:rsid w:val="00EF0832"/>
    <w:rsid w:val="00EF104D"/>
    <w:rsid w:val="00EF1E2B"/>
    <w:rsid w:val="00EF2A4C"/>
    <w:rsid w:val="00EF488F"/>
    <w:rsid w:val="00EF4F82"/>
    <w:rsid w:val="00EF6BA0"/>
    <w:rsid w:val="00EF6F08"/>
    <w:rsid w:val="00F01283"/>
    <w:rsid w:val="00F02B31"/>
    <w:rsid w:val="00F04A18"/>
    <w:rsid w:val="00F04FB4"/>
    <w:rsid w:val="00F04FBC"/>
    <w:rsid w:val="00F0559A"/>
    <w:rsid w:val="00F0562A"/>
    <w:rsid w:val="00F11B3F"/>
    <w:rsid w:val="00F127D7"/>
    <w:rsid w:val="00F14923"/>
    <w:rsid w:val="00F14967"/>
    <w:rsid w:val="00F149DF"/>
    <w:rsid w:val="00F16E5D"/>
    <w:rsid w:val="00F20610"/>
    <w:rsid w:val="00F20615"/>
    <w:rsid w:val="00F22910"/>
    <w:rsid w:val="00F24351"/>
    <w:rsid w:val="00F249CA"/>
    <w:rsid w:val="00F266D1"/>
    <w:rsid w:val="00F30EEC"/>
    <w:rsid w:val="00F310D9"/>
    <w:rsid w:val="00F3215B"/>
    <w:rsid w:val="00F33988"/>
    <w:rsid w:val="00F35BD7"/>
    <w:rsid w:val="00F41AC5"/>
    <w:rsid w:val="00F425DA"/>
    <w:rsid w:val="00F514B6"/>
    <w:rsid w:val="00F52CB4"/>
    <w:rsid w:val="00F6284B"/>
    <w:rsid w:val="00F63D4E"/>
    <w:rsid w:val="00F66FBA"/>
    <w:rsid w:val="00F702CD"/>
    <w:rsid w:val="00F71065"/>
    <w:rsid w:val="00F742A7"/>
    <w:rsid w:val="00F7544C"/>
    <w:rsid w:val="00F7623E"/>
    <w:rsid w:val="00F76626"/>
    <w:rsid w:val="00F7671C"/>
    <w:rsid w:val="00F776A9"/>
    <w:rsid w:val="00F832A5"/>
    <w:rsid w:val="00F83F4A"/>
    <w:rsid w:val="00F862C7"/>
    <w:rsid w:val="00F8675B"/>
    <w:rsid w:val="00F87B41"/>
    <w:rsid w:val="00F95E51"/>
    <w:rsid w:val="00F95E77"/>
    <w:rsid w:val="00F96359"/>
    <w:rsid w:val="00FA0194"/>
    <w:rsid w:val="00FA0F82"/>
    <w:rsid w:val="00FA1790"/>
    <w:rsid w:val="00FA52D1"/>
    <w:rsid w:val="00FA6227"/>
    <w:rsid w:val="00FB14F5"/>
    <w:rsid w:val="00FB43C3"/>
    <w:rsid w:val="00FB5A02"/>
    <w:rsid w:val="00FB62F0"/>
    <w:rsid w:val="00FB7613"/>
    <w:rsid w:val="00FC0054"/>
    <w:rsid w:val="00FC04C1"/>
    <w:rsid w:val="00FC1010"/>
    <w:rsid w:val="00FC333C"/>
    <w:rsid w:val="00FC55C8"/>
    <w:rsid w:val="00FC7B52"/>
    <w:rsid w:val="00FD0D1A"/>
    <w:rsid w:val="00FD0F86"/>
    <w:rsid w:val="00FD34B1"/>
    <w:rsid w:val="00FD36FA"/>
    <w:rsid w:val="00FD37D2"/>
    <w:rsid w:val="00FD464E"/>
    <w:rsid w:val="00FE0E2A"/>
    <w:rsid w:val="00FE166B"/>
    <w:rsid w:val="00FE22C5"/>
    <w:rsid w:val="00FE2B17"/>
    <w:rsid w:val="00FE379E"/>
    <w:rsid w:val="00FE4908"/>
    <w:rsid w:val="00FE492A"/>
    <w:rsid w:val="00FE5F3C"/>
    <w:rsid w:val="00FE6C25"/>
    <w:rsid w:val="00FE7677"/>
    <w:rsid w:val="00FF0C23"/>
    <w:rsid w:val="00FF511F"/>
    <w:rsid w:val="00FF6650"/>
    <w:rsid w:val="00FF73A5"/>
    <w:rsid w:val="00FF79B0"/>
    <w:rsid w:val="00FF7AE6"/>
    <w:rsid w:val="01007954"/>
    <w:rsid w:val="0111082B"/>
    <w:rsid w:val="011D1E2C"/>
    <w:rsid w:val="01233243"/>
    <w:rsid w:val="01245323"/>
    <w:rsid w:val="013D6D42"/>
    <w:rsid w:val="0148099E"/>
    <w:rsid w:val="014A340D"/>
    <w:rsid w:val="014D2D99"/>
    <w:rsid w:val="014D35DC"/>
    <w:rsid w:val="0153518F"/>
    <w:rsid w:val="0155543C"/>
    <w:rsid w:val="015654C1"/>
    <w:rsid w:val="015D5E62"/>
    <w:rsid w:val="015E43B1"/>
    <w:rsid w:val="015F27A7"/>
    <w:rsid w:val="01616150"/>
    <w:rsid w:val="01656B7D"/>
    <w:rsid w:val="0166174F"/>
    <w:rsid w:val="018365A6"/>
    <w:rsid w:val="0185044E"/>
    <w:rsid w:val="018C53AC"/>
    <w:rsid w:val="01A65801"/>
    <w:rsid w:val="01AD5299"/>
    <w:rsid w:val="01AE5B4F"/>
    <w:rsid w:val="01C234EC"/>
    <w:rsid w:val="01C42D91"/>
    <w:rsid w:val="01CD0C95"/>
    <w:rsid w:val="01D01FBC"/>
    <w:rsid w:val="01D4041F"/>
    <w:rsid w:val="01DB0DAA"/>
    <w:rsid w:val="01E516C5"/>
    <w:rsid w:val="01E63169"/>
    <w:rsid w:val="01ED33F7"/>
    <w:rsid w:val="01F83005"/>
    <w:rsid w:val="01FE3053"/>
    <w:rsid w:val="02027039"/>
    <w:rsid w:val="020828AF"/>
    <w:rsid w:val="0209267F"/>
    <w:rsid w:val="020950AC"/>
    <w:rsid w:val="021117A5"/>
    <w:rsid w:val="02162637"/>
    <w:rsid w:val="0221016F"/>
    <w:rsid w:val="0238152D"/>
    <w:rsid w:val="024E66F5"/>
    <w:rsid w:val="02624264"/>
    <w:rsid w:val="02637AC3"/>
    <w:rsid w:val="02670CD6"/>
    <w:rsid w:val="026F6A10"/>
    <w:rsid w:val="02702047"/>
    <w:rsid w:val="0271638A"/>
    <w:rsid w:val="0283701F"/>
    <w:rsid w:val="02867765"/>
    <w:rsid w:val="02886C88"/>
    <w:rsid w:val="028A1F7E"/>
    <w:rsid w:val="02907D0E"/>
    <w:rsid w:val="0296361D"/>
    <w:rsid w:val="02A6764E"/>
    <w:rsid w:val="02AC4925"/>
    <w:rsid w:val="02AD60D5"/>
    <w:rsid w:val="02AF044B"/>
    <w:rsid w:val="02B1678F"/>
    <w:rsid w:val="02BE241D"/>
    <w:rsid w:val="02C63A2B"/>
    <w:rsid w:val="02C90B4A"/>
    <w:rsid w:val="02CF3A1B"/>
    <w:rsid w:val="02D11E99"/>
    <w:rsid w:val="02D212C4"/>
    <w:rsid w:val="02D53B96"/>
    <w:rsid w:val="02D62594"/>
    <w:rsid w:val="02D768B7"/>
    <w:rsid w:val="02E82958"/>
    <w:rsid w:val="02F17B4C"/>
    <w:rsid w:val="02F406AB"/>
    <w:rsid w:val="02F42A04"/>
    <w:rsid w:val="02F93816"/>
    <w:rsid w:val="02FD390B"/>
    <w:rsid w:val="02FE1C5E"/>
    <w:rsid w:val="03005565"/>
    <w:rsid w:val="03060EEC"/>
    <w:rsid w:val="030A0A07"/>
    <w:rsid w:val="030A6E26"/>
    <w:rsid w:val="030D1744"/>
    <w:rsid w:val="0315510D"/>
    <w:rsid w:val="03277AB4"/>
    <w:rsid w:val="032C70B0"/>
    <w:rsid w:val="032D2A31"/>
    <w:rsid w:val="03355763"/>
    <w:rsid w:val="033D02C1"/>
    <w:rsid w:val="033E2A27"/>
    <w:rsid w:val="03405662"/>
    <w:rsid w:val="03476350"/>
    <w:rsid w:val="036A03C0"/>
    <w:rsid w:val="036E69F7"/>
    <w:rsid w:val="03733B4E"/>
    <w:rsid w:val="03746240"/>
    <w:rsid w:val="037E765B"/>
    <w:rsid w:val="03807974"/>
    <w:rsid w:val="03907D64"/>
    <w:rsid w:val="03A630EF"/>
    <w:rsid w:val="03AE770F"/>
    <w:rsid w:val="03B2567B"/>
    <w:rsid w:val="03C072BD"/>
    <w:rsid w:val="03CE6B53"/>
    <w:rsid w:val="03D90AF5"/>
    <w:rsid w:val="03E67A8C"/>
    <w:rsid w:val="03ED7B4F"/>
    <w:rsid w:val="03F653B4"/>
    <w:rsid w:val="03F92328"/>
    <w:rsid w:val="03FA290D"/>
    <w:rsid w:val="03FC529F"/>
    <w:rsid w:val="040644E2"/>
    <w:rsid w:val="040B5A27"/>
    <w:rsid w:val="040F725C"/>
    <w:rsid w:val="04110DA5"/>
    <w:rsid w:val="04211C8B"/>
    <w:rsid w:val="042510F9"/>
    <w:rsid w:val="043E6500"/>
    <w:rsid w:val="04466CF2"/>
    <w:rsid w:val="044711B3"/>
    <w:rsid w:val="044730D0"/>
    <w:rsid w:val="04502EB8"/>
    <w:rsid w:val="04504B61"/>
    <w:rsid w:val="04517F65"/>
    <w:rsid w:val="04522CCB"/>
    <w:rsid w:val="045455E9"/>
    <w:rsid w:val="04582D3E"/>
    <w:rsid w:val="04592152"/>
    <w:rsid w:val="045F1000"/>
    <w:rsid w:val="046105BC"/>
    <w:rsid w:val="047D3EB1"/>
    <w:rsid w:val="047F52CB"/>
    <w:rsid w:val="04874CAD"/>
    <w:rsid w:val="04875D6D"/>
    <w:rsid w:val="0490767E"/>
    <w:rsid w:val="049B281F"/>
    <w:rsid w:val="049B292D"/>
    <w:rsid w:val="04A10F9E"/>
    <w:rsid w:val="04A37256"/>
    <w:rsid w:val="04A5336A"/>
    <w:rsid w:val="04B5265A"/>
    <w:rsid w:val="04C20CFC"/>
    <w:rsid w:val="04C66A75"/>
    <w:rsid w:val="04C82E0F"/>
    <w:rsid w:val="04C870B7"/>
    <w:rsid w:val="04CA693E"/>
    <w:rsid w:val="04D64D66"/>
    <w:rsid w:val="04D71AAA"/>
    <w:rsid w:val="04DB32E3"/>
    <w:rsid w:val="04DE1CF2"/>
    <w:rsid w:val="04DF5E62"/>
    <w:rsid w:val="04E139B7"/>
    <w:rsid w:val="04ED3D98"/>
    <w:rsid w:val="04F657E5"/>
    <w:rsid w:val="04FF33CB"/>
    <w:rsid w:val="05036313"/>
    <w:rsid w:val="05084A86"/>
    <w:rsid w:val="050C7B43"/>
    <w:rsid w:val="051F2725"/>
    <w:rsid w:val="05272395"/>
    <w:rsid w:val="0537011A"/>
    <w:rsid w:val="05376216"/>
    <w:rsid w:val="05411F8C"/>
    <w:rsid w:val="05452019"/>
    <w:rsid w:val="05461304"/>
    <w:rsid w:val="054A2C36"/>
    <w:rsid w:val="05501B2F"/>
    <w:rsid w:val="055617CD"/>
    <w:rsid w:val="05563902"/>
    <w:rsid w:val="055700E0"/>
    <w:rsid w:val="055C3C1A"/>
    <w:rsid w:val="055C47F0"/>
    <w:rsid w:val="055E59E6"/>
    <w:rsid w:val="055F47DA"/>
    <w:rsid w:val="05600AED"/>
    <w:rsid w:val="056244E3"/>
    <w:rsid w:val="05680515"/>
    <w:rsid w:val="057C5327"/>
    <w:rsid w:val="05823187"/>
    <w:rsid w:val="0589051E"/>
    <w:rsid w:val="058A5232"/>
    <w:rsid w:val="05BA354A"/>
    <w:rsid w:val="05C05A87"/>
    <w:rsid w:val="05C4231B"/>
    <w:rsid w:val="05C62CDE"/>
    <w:rsid w:val="05CB01EC"/>
    <w:rsid w:val="05CB6F9D"/>
    <w:rsid w:val="05D15D07"/>
    <w:rsid w:val="05D70C3B"/>
    <w:rsid w:val="05D97269"/>
    <w:rsid w:val="05DD6CA4"/>
    <w:rsid w:val="05DE5511"/>
    <w:rsid w:val="05E63371"/>
    <w:rsid w:val="05E63EB0"/>
    <w:rsid w:val="05EB0041"/>
    <w:rsid w:val="05ED3047"/>
    <w:rsid w:val="05F011FA"/>
    <w:rsid w:val="05F40100"/>
    <w:rsid w:val="061878D9"/>
    <w:rsid w:val="06234FB0"/>
    <w:rsid w:val="06291F18"/>
    <w:rsid w:val="06357C7D"/>
    <w:rsid w:val="063D336F"/>
    <w:rsid w:val="06465162"/>
    <w:rsid w:val="06484ED9"/>
    <w:rsid w:val="064E36BA"/>
    <w:rsid w:val="065751F3"/>
    <w:rsid w:val="068E1F40"/>
    <w:rsid w:val="068E640C"/>
    <w:rsid w:val="0695400B"/>
    <w:rsid w:val="069C1EE7"/>
    <w:rsid w:val="069E35C8"/>
    <w:rsid w:val="06A832CF"/>
    <w:rsid w:val="06AC5838"/>
    <w:rsid w:val="06B155BE"/>
    <w:rsid w:val="06BB3A11"/>
    <w:rsid w:val="06C9422E"/>
    <w:rsid w:val="06D7615A"/>
    <w:rsid w:val="06DF5D00"/>
    <w:rsid w:val="06E15F90"/>
    <w:rsid w:val="06E21FEA"/>
    <w:rsid w:val="06F647EC"/>
    <w:rsid w:val="06F90693"/>
    <w:rsid w:val="06FA111F"/>
    <w:rsid w:val="06FA15A7"/>
    <w:rsid w:val="06FC1359"/>
    <w:rsid w:val="06FE0515"/>
    <w:rsid w:val="0707617A"/>
    <w:rsid w:val="07115312"/>
    <w:rsid w:val="0711693F"/>
    <w:rsid w:val="07155EDE"/>
    <w:rsid w:val="07201F53"/>
    <w:rsid w:val="072A660D"/>
    <w:rsid w:val="0739573F"/>
    <w:rsid w:val="073E5442"/>
    <w:rsid w:val="07433EF7"/>
    <w:rsid w:val="074672EE"/>
    <w:rsid w:val="07477FCF"/>
    <w:rsid w:val="07524740"/>
    <w:rsid w:val="07561ADD"/>
    <w:rsid w:val="075702F4"/>
    <w:rsid w:val="07592657"/>
    <w:rsid w:val="075C1DA5"/>
    <w:rsid w:val="07655731"/>
    <w:rsid w:val="07665FEE"/>
    <w:rsid w:val="07832DE3"/>
    <w:rsid w:val="07903A65"/>
    <w:rsid w:val="07935931"/>
    <w:rsid w:val="07A1766C"/>
    <w:rsid w:val="07A44B3A"/>
    <w:rsid w:val="07AD7480"/>
    <w:rsid w:val="07BE0E63"/>
    <w:rsid w:val="07C173D7"/>
    <w:rsid w:val="07CA49F9"/>
    <w:rsid w:val="07D94AC1"/>
    <w:rsid w:val="07DE4FFD"/>
    <w:rsid w:val="07EC32FD"/>
    <w:rsid w:val="07ED7350"/>
    <w:rsid w:val="07F371CA"/>
    <w:rsid w:val="0801010D"/>
    <w:rsid w:val="08024657"/>
    <w:rsid w:val="080246B8"/>
    <w:rsid w:val="080A5946"/>
    <w:rsid w:val="08131B73"/>
    <w:rsid w:val="082364A5"/>
    <w:rsid w:val="08263F16"/>
    <w:rsid w:val="082717B2"/>
    <w:rsid w:val="083079A5"/>
    <w:rsid w:val="083A04DA"/>
    <w:rsid w:val="0849279A"/>
    <w:rsid w:val="08527422"/>
    <w:rsid w:val="08582CAE"/>
    <w:rsid w:val="08592099"/>
    <w:rsid w:val="08625177"/>
    <w:rsid w:val="086D5EC2"/>
    <w:rsid w:val="08761BD9"/>
    <w:rsid w:val="087E3009"/>
    <w:rsid w:val="0880790C"/>
    <w:rsid w:val="08833D5B"/>
    <w:rsid w:val="08873148"/>
    <w:rsid w:val="08913D31"/>
    <w:rsid w:val="08940E61"/>
    <w:rsid w:val="08A46723"/>
    <w:rsid w:val="08A60FE3"/>
    <w:rsid w:val="08A971AC"/>
    <w:rsid w:val="08AE2C01"/>
    <w:rsid w:val="08AF1EE0"/>
    <w:rsid w:val="08AF7E15"/>
    <w:rsid w:val="08B03574"/>
    <w:rsid w:val="08B45E4C"/>
    <w:rsid w:val="08B579D1"/>
    <w:rsid w:val="08BF0D0B"/>
    <w:rsid w:val="08CA4D80"/>
    <w:rsid w:val="08CD458D"/>
    <w:rsid w:val="08D14908"/>
    <w:rsid w:val="08E81FDB"/>
    <w:rsid w:val="08F03706"/>
    <w:rsid w:val="08F32764"/>
    <w:rsid w:val="08F4474E"/>
    <w:rsid w:val="08F50560"/>
    <w:rsid w:val="08FD2F27"/>
    <w:rsid w:val="09003693"/>
    <w:rsid w:val="090C6B03"/>
    <w:rsid w:val="091607E9"/>
    <w:rsid w:val="09182A67"/>
    <w:rsid w:val="091C3DC4"/>
    <w:rsid w:val="092449F9"/>
    <w:rsid w:val="09313D51"/>
    <w:rsid w:val="093A3BB1"/>
    <w:rsid w:val="093B30A6"/>
    <w:rsid w:val="094354BF"/>
    <w:rsid w:val="09464019"/>
    <w:rsid w:val="09512DE9"/>
    <w:rsid w:val="0951694E"/>
    <w:rsid w:val="09544116"/>
    <w:rsid w:val="095E4146"/>
    <w:rsid w:val="09663F13"/>
    <w:rsid w:val="097527EA"/>
    <w:rsid w:val="09765CC7"/>
    <w:rsid w:val="097E1FBF"/>
    <w:rsid w:val="09833C86"/>
    <w:rsid w:val="098D5DA6"/>
    <w:rsid w:val="0990315E"/>
    <w:rsid w:val="09A44E97"/>
    <w:rsid w:val="09A519BE"/>
    <w:rsid w:val="09A61A86"/>
    <w:rsid w:val="09AE039A"/>
    <w:rsid w:val="09B26F2A"/>
    <w:rsid w:val="09B466FA"/>
    <w:rsid w:val="09B46CF4"/>
    <w:rsid w:val="09C83D66"/>
    <w:rsid w:val="09CF2E85"/>
    <w:rsid w:val="09DA4CBA"/>
    <w:rsid w:val="09DF550F"/>
    <w:rsid w:val="09E1260B"/>
    <w:rsid w:val="09E944FF"/>
    <w:rsid w:val="09F332CE"/>
    <w:rsid w:val="09F509DA"/>
    <w:rsid w:val="09F64C21"/>
    <w:rsid w:val="09FB5682"/>
    <w:rsid w:val="0A021FA0"/>
    <w:rsid w:val="0A037CBA"/>
    <w:rsid w:val="0A05609A"/>
    <w:rsid w:val="0A056F7E"/>
    <w:rsid w:val="0A0F57DB"/>
    <w:rsid w:val="0A1E6AA3"/>
    <w:rsid w:val="0A2A194A"/>
    <w:rsid w:val="0A33553D"/>
    <w:rsid w:val="0A3D0CE2"/>
    <w:rsid w:val="0A501473"/>
    <w:rsid w:val="0A541E30"/>
    <w:rsid w:val="0A671903"/>
    <w:rsid w:val="0A6750F9"/>
    <w:rsid w:val="0A690469"/>
    <w:rsid w:val="0A6E730B"/>
    <w:rsid w:val="0A706E0D"/>
    <w:rsid w:val="0A7E24B1"/>
    <w:rsid w:val="0A8078C4"/>
    <w:rsid w:val="0A8646F9"/>
    <w:rsid w:val="0A913A0D"/>
    <w:rsid w:val="0A980873"/>
    <w:rsid w:val="0A9E47AE"/>
    <w:rsid w:val="0A9E578D"/>
    <w:rsid w:val="0AAB79A3"/>
    <w:rsid w:val="0ABE2DE1"/>
    <w:rsid w:val="0ABF6175"/>
    <w:rsid w:val="0AC05B52"/>
    <w:rsid w:val="0AD2750E"/>
    <w:rsid w:val="0AD70BF7"/>
    <w:rsid w:val="0ADA016A"/>
    <w:rsid w:val="0ADD13B2"/>
    <w:rsid w:val="0ADE43EA"/>
    <w:rsid w:val="0AFB7734"/>
    <w:rsid w:val="0B0A513A"/>
    <w:rsid w:val="0B135151"/>
    <w:rsid w:val="0B2F7965"/>
    <w:rsid w:val="0B33140E"/>
    <w:rsid w:val="0B3A60B9"/>
    <w:rsid w:val="0B3B2512"/>
    <w:rsid w:val="0B4F4E2A"/>
    <w:rsid w:val="0B4F787D"/>
    <w:rsid w:val="0B554AC0"/>
    <w:rsid w:val="0B6608DB"/>
    <w:rsid w:val="0B69775D"/>
    <w:rsid w:val="0B6F6706"/>
    <w:rsid w:val="0B7A5179"/>
    <w:rsid w:val="0B7B2BBF"/>
    <w:rsid w:val="0B827AC0"/>
    <w:rsid w:val="0B871765"/>
    <w:rsid w:val="0B8E4E16"/>
    <w:rsid w:val="0B9A2C69"/>
    <w:rsid w:val="0B9F1A31"/>
    <w:rsid w:val="0BA11BC3"/>
    <w:rsid w:val="0BA166EE"/>
    <w:rsid w:val="0BB96B32"/>
    <w:rsid w:val="0BBC6D35"/>
    <w:rsid w:val="0BBD37A3"/>
    <w:rsid w:val="0BC80058"/>
    <w:rsid w:val="0BCD4FDC"/>
    <w:rsid w:val="0BCE350F"/>
    <w:rsid w:val="0BD36D1B"/>
    <w:rsid w:val="0BDA3CDD"/>
    <w:rsid w:val="0BE26860"/>
    <w:rsid w:val="0BE65D6F"/>
    <w:rsid w:val="0BEE42D1"/>
    <w:rsid w:val="0BF81C32"/>
    <w:rsid w:val="0BFB2FC1"/>
    <w:rsid w:val="0C182A84"/>
    <w:rsid w:val="0C2C563E"/>
    <w:rsid w:val="0C2D67A5"/>
    <w:rsid w:val="0C3402D7"/>
    <w:rsid w:val="0C40627A"/>
    <w:rsid w:val="0C442BA4"/>
    <w:rsid w:val="0C446E2A"/>
    <w:rsid w:val="0C4E4C5F"/>
    <w:rsid w:val="0C57459B"/>
    <w:rsid w:val="0C6A01BB"/>
    <w:rsid w:val="0C6E56F3"/>
    <w:rsid w:val="0C9156A2"/>
    <w:rsid w:val="0C990D46"/>
    <w:rsid w:val="0CAB379D"/>
    <w:rsid w:val="0CAE0A47"/>
    <w:rsid w:val="0CBC51C0"/>
    <w:rsid w:val="0CC02D9A"/>
    <w:rsid w:val="0CC9044C"/>
    <w:rsid w:val="0CC933E2"/>
    <w:rsid w:val="0CC94A70"/>
    <w:rsid w:val="0CCE30E7"/>
    <w:rsid w:val="0CD87E6D"/>
    <w:rsid w:val="0CDC0F73"/>
    <w:rsid w:val="0CE07361"/>
    <w:rsid w:val="0CE13316"/>
    <w:rsid w:val="0CE26E56"/>
    <w:rsid w:val="0CEE3BB6"/>
    <w:rsid w:val="0CF33FB0"/>
    <w:rsid w:val="0CF414E8"/>
    <w:rsid w:val="0D0B788F"/>
    <w:rsid w:val="0D143F6E"/>
    <w:rsid w:val="0D1B2A9D"/>
    <w:rsid w:val="0D200443"/>
    <w:rsid w:val="0D255EF7"/>
    <w:rsid w:val="0D37225C"/>
    <w:rsid w:val="0D487473"/>
    <w:rsid w:val="0D4D4E68"/>
    <w:rsid w:val="0D572D51"/>
    <w:rsid w:val="0D5F388A"/>
    <w:rsid w:val="0D643C53"/>
    <w:rsid w:val="0D6A7CFB"/>
    <w:rsid w:val="0D7229EA"/>
    <w:rsid w:val="0DB1280A"/>
    <w:rsid w:val="0DB22960"/>
    <w:rsid w:val="0DBF4B5A"/>
    <w:rsid w:val="0DC13E4C"/>
    <w:rsid w:val="0DC55885"/>
    <w:rsid w:val="0DD153D5"/>
    <w:rsid w:val="0DD84ADD"/>
    <w:rsid w:val="0DDF04FC"/>
    <w:rsid w:val="0DDF46E6"/>
    <w:rsid w:val="0DE179CC"/>
    <w:rsid w:val="0DF035A8"/>
    <w:rsid w:val="0E0B3040"/>
    <w:rsid w:val="0E114625"/>
    <w:rsid w:val="0E1862F0"/>
    <w:rsid w:val="0E245C44"/>
    <w:rsid w:val="0E2C1E7E"/>
    <w:rsid w:val="0E2D0E4A"/>
    <w:rsid w:val="0E302AED"/>
    <w:rsid w:val="0E3C6F39"/>
    <w:rsid w:val="0E3D527A"/>
    <w:rsid w:val="0E4013AD"/>
    <w:rsid w:val="0E43040B"/>
    <w:rsid w:val="0E500807"/>
    <w:rsid w:val="0E576201"/>
    <w:rsid w:val="0E694192"/>
    <w:rsid w:val="0E695348"/>
    <w:rsid w:val="0E6A09DB"/>
    <w:rsid w:val="0E6D732D"/>
    <w:rsid w:val="0E8B77E9"/>
    <w:rsid w:val="0E8F65B5"/>
    <w:rsid w:val="0E960DEA"/>
    <w:rsid w:val="0E96281F"/>
    <w:rsid w:val="0E9F6D8E"/>
    <w:rsid w:val="0EAB5551"/>
    <w:rsid w:val="0EAC4601"/>
    <w:rsid w:val="0EC379AB"/>
    <w:rsid w:val="0ECA61B9"/>
    <w:rsid w:val="0ED2156B"/>
    <w:rsid w:val="0ED22B93"/>
    <w:rsid w:val="0ED36A70"/>
    <w:rsid w:val="0ED41690"/>
    <w:rsid w:val="0EDC2630"/>
    <w:rsid w:val="0EE228E3"/>
    <w:rsid w:val="0EE3177D"/>
    <w:rsid w:val="0EEE780A"/>
    <w:rsid w:val="0EF17FE6"/>
    <w:rsid w:val="0EF263DB"/>
    <w:rsid w:val="0EF3173B"/>
    <w:rsid w:val="0EF44D64"/>
    <w:rsid w:val="0EF775D2"/>
    <w:rsid w:val="0EFD78D1"/>
    <w:rsid w:val="0F015F5D"/>
    <w:rsid w:val="0F0E0913"/>
    <w:rsid w:val="0F156A9D"/>
    <w:rsid w:val="0F1B528B"/>
    <w:rsid w:val="0F1E43FF"/>
    <w:rsid w:val="0F29390A"/>
    <w:rsid w:val="0F3E3473"/>
    <w:rsid w:val="0F3F536D"/>
    <w:rsid w:val="0F463567"/>
    <w:rsid w:val="0F543DA1"/>
    <w:rsid w:val="0F5502B3"/>
    <w:rsid w:val="0F592C2E"/>
    <w:rsid w:val="0F725FB5"/>
    <w:rsid w:val="0F735015"/>
    <w:rsid w:val="0F7352E1"/>
    <w:rsid w:val="0F9B0633"/>
    <w:rsid w:val="0F9B3407"/>
    <w:rsid w:val="0F9E2A42"/>
    <w:rsid w:val="0FA47953"/>
    <w:rsid w:val="0FA94D90"/>
    <w:rsid w:val="0FB513D3"/>
    <w:rsid w:val="0FB571D5"/>
    <w:rsid w:val="0FBA2628"/>
    <w:rsid w:val="0FBC6A89"/>
    <w:rsid w:val="0FC400CF"/>
    <w:rsid w:val="0FCC4314"/>
    <w:rsid w:val="0FD359CB"/>
    <w:rsid w:val="0FD44CEC"/>
    <w:rsid w:val="0FD82079"/>
    <w:rsid w:val="0FDC3DC7"/>
    <w:rsid w:val="0FEC4F3B"/>
    <w:rsid w:val="0FF15E67"/>
    <w:rsid w:val="0FF65CC2"/>
    <w:rsid w:val="1003772A"/>
    <w:rsid w:val="10123C4F"/>
    <w:rsid w:val="10177244"/>
    <w:rsid w:val="10206263"/>
    <w:rsid w:val="10222376"/>
    <w:rsid w:val="102A3BF8"/>
    <w:rsid w:val="102B3D0C"/>
    <w:rsid w:val="102D7D7B"/>
    <w:rsid w:val="102F0359"/>
    <w:rsid w:val="102F1AFD"/>
    <w:rsid w:val="102F3725"/>
    <w:rsid w:val="10340C73"/>
    <w:rsid w:val="103F71A0"/>
    <w:rsid w:val="104A0AF4"/>
    <w:rsid w:val="105071F2"/>
    <w:rsid w:val="1057145C"/>
    <w:rsid w:val="10690808"/>
    <w:rsid w:val="106B3859"/>
    <w:rsid w:val="106E0C66"/>
    <w:rsid w:val="10704EB1"/>
    <w:rsid w:val="107955AE"/>
    <w:rsid w:val="10796EA7"/>
    <w:rsid w:val="10854F8A"/>
    <w:rsid w:val="10982F5A"/>
    <w:rsid w:val="109A4D6E"/>
    <w:rsid w:val="10A92F65"/>
    <w:rsid w:val="10AD26BE"/>
    <w:rsid w:val="10B51C57"/>
    <w:rsid w:val="10B965C9"/>
    <w:rsid w:val="10C37525"/>
    <w:rsid w:val="10C51C7C"/>
    <w:rsid w:val="10C63C3C"/>
    <w:rsid w:val="10D503E9"/>
    <w:rsid w:val="10D50C0B"/>
    <w:rsid w:val="10DA4389"/>
    <w:rsid w:val="10E245D4"/>
    <w:rsid w:val="10E2792E"/>
    <w:rsid w:val="10E372B8"/>
    <w:rsid w:val="10E67D0F"/>
    <w:rsid w:val="10ED44FD"/>
    <w:rsid w:val="10F34873"/>
    <w:rsid w:val="10F51B47"/>
    <w:rsid w:val="10F557F3"/>
    <w:rsid w:val="10FD0E88"/>
    <w:rsid w:val="11032F1F"/>
    <w:rsid w:val="1104351F"/>
    <w:rsid w:val="11044A5D"/>
    <w:rsid w:val="11096EC7"/>
    <w:rsid w:val="110E223F"/>
    <w:rsid w:val="110F0935"/>
    <w:rsid w:val="111C3050"/>
    <w:rsid w:val="111D74E2"/>
    <w:rsid w:val="1120341B"/>
    <w:rsid w:val="112D6C2F"/>
    <w:rsid w:val="114D2C1B"/>
    <w:rsid w:val="114F36F3"/>
    <w:rsid w:val="115B5CC1"/>
    <w:rsid w:val="116E7A3C"/>
    <w:rsid w:val="11844432"/>
    <w:rsid w:val="11860734"/>
    <w:rsid w:val="11917C2A"/>
    <w:rsid w:val="119C0A2B"/>
    <w:rsid w:val="119F35CC"/>
    <w:rsid w:val="11AB5AFA"/>
    <w:rsid w:val="11B72A3B"/>
    <w:rsid w:val="11B73A1F"/>
    <w:rsid w:val="11BE3809"/>
    <w:rsid w:val="11BE5331"/>
    <w:rsid w:val="11C2670E"/>
    <w:rsid w:val="11CE244D"/>
    <w:rsid w:val="11D26D97"/>
    <w:rsid w:val="11E3254C"/>
    <w:rsid w:val="11EA7311"/>
    <w:rsid w:val="11F611BA"/>
    <w:rsid w:val="11F6418A"/>
    <w:rsid w:val="11F673EE"/>
    <w:rsid w:val="11FF2A92"/>
    <w:rsid w:val="12001147"/>
    <w:rsid w:val="121638EA"/>
    <w:rsid w:val="12170F65"/>
    <w:rsid w:val="12263823"/>
    <w:rsid w:val="122767F3"/>
    <w:rsid w:val="12366390"/>
    <w:rsid w:val="12480D13"/>
    <w:rsid w:val="125118E3"/>
    <w:rsid w:val="12590CF2"/>
    <w:rsid w:val="125A467E"/>
    <w:rsid w:val="126164B5"/>
    <w:rsid w:val="1262737F"/>
    <w:rsid w:val="12652769"/>
    <w:rsid w:val="126C70C2"/>
    <w:rsid w:val="126E743D"/>
    <w:rsid w:val="126F6C59"/>
    <w:rsid w:val="127416F2"/>
    <w:rsid w:val="127A5DEE"/>
    <w:rsid w:val="127C128C"/>
    <w:rsid w:val="12813D5A"/>
    <w:rsid w:val="128600C5"/>
    <w:rsid w:val="12906203"/>
    <w:rsid w:val="12934284"/>
    <w:rsid w:val="12950EFD"/>
    <w:rsid w:val="129D4D8E"/>
    <w:rsid w:val="12C65BC7"/>
    <w:rsid w:val="12D224EC"/>
    <w:rsid w:val="12D43898"/>
    <w:rsid w:val="12D54B8A"/>
    <w:rsid w:val="12D86A65"/>
    <w:rsid w:val="12DC747A"/>
    <w:rsid w:val="12E00D98"/>
    <w:rsid w:val="12E96154"/>
    <w:rsid w:val="12EB735E"/>
    <w:rsid w:val="12F02868"/>
    <w:rsid w:val="12FF3599"/>
    <w:rsid w:val="12FF4AD3"/>
    <w:rsid w:val="12FF5637"/>
    <w:rsid w:val="130059CC"/>
    <w:rsid w:val="13021FA2"/>
    <w:rsid w:val="13075B71"/>
    <w:rsid w:val="13115E5F"/>
    <w:rsid w:val="131B20D8"/>
    <w:rsid w:val="132536D1"/>
    <w:rsid w:val="13377E78"/>
    <w:rsid w:val="133A0BBB"/>
    <w:rsid w:val="133C491A"/>
    <w:rsid w:val="13441422"/>
    <w:rsid w:val="13443D01"/>
    <w:rsid w:val="134C0483"/>
    <w:rsid w:val="134C74D2"/>
    <w:rsid w:val="13595A39"/>
    <w:rsid w:val="13667C96"/>
    <w:rsid w:val="136D490A"/>
    <w:rsid w:val="13740E79"/>
    <w:rsid w:val="137434E3"/>
    <w:rsid w:val="13745BEB"/>
    <w:rsid w:val="13761826"/>
    <w:rsid w:val="13805F59"/>
    <w:rsid w:val="138269AA"/>
    <w:rsid w:val="138F0A85"/>
    <w:rsid w:val="13903DD6"/>
    <w:rsid w:val="139043D5"/>
    <w:rsid w:val="13945FDF"/>
    <w:rsid w:val="139600B6"/>
    <w:rsid w:val="13A170F0"/>
    <w:rsid w:val="13B74DE6"/>
    <w:rsid w:val="13BB638E"/>
    <w:rsid w:val="13BE2226"/>
    <w:rsid w:val="13C067FD"/>
    <w:rsid w:val="13C12C89"/>
    <w:rsid w:val="13C36C25"/>
    <w:rsid w:val="13C54FFE"/>
    <w:rsid w:val="13C67170"/>
    <w:rsid w:val="13C85243"/>
    <w:rsid w:val="13D52DE3"/>
    <w:rsid w:val="13DF4E9B"/>
    <w:rsid w:val="13E83344"/>
    <w:rsid w:val="13F10688"/>
    <w:rsid w:val="13F71C7D"/>
    <w:rsid w:val="13F9638F"/>
    <w:rsid w:val="13FC04B2"/>
    <w:rsid w:val="13FD0C23"/>
    <w:rsid w:val="1408635C"/>
    <w:rsid w:val="14090452"/>
    <w:rsid w:val="141407D8"/>
    <w:rsid w:val="141F68F1"/>
    <w:rsid w:val="1433556B"/>
    <w:rsid w:val="14345A56"/>
    <w:rsid w:val="144056FB"/>
    <w:rsid w:val="14532D0E"/>
    <w:rsid w:val="145A3E55"/>
    <w:rsid w:val="145F1658"/>
    <w:rsid w:val="14735234"/>
    <w:rsid w:val="147506D0"/>
    <w:rsid w:val="14751412"/>
    <w:rsid w:val="147C398A"/>
    <w:rsid w:val="148622E3"/>
    <w:rsid w:val="14883251"/>
    <w:rsid w:val="148941F7"/>
    <w:rsid w:val="148D1DB8"/>
    <w:rsid w:val="14934193"/>
    <w:rsid w:val="14943E3D"/>
    <w:rsid w:val="149B2973"/>
    <w:rsid w:val="14A122B1"/>
    <w:rsid w:val="14A63867"/>
    <w:rsid w:val="14A8419D"/>
    <w:rsid w:val="14A92614"/>
    <w:rsid w:val="14A958B7"/>
    <w:rsid w:val="14BC2918"/>
    <w:rsid w:val="14BE14D8"/>
    <w:rsid w:val="14C34958"/>
    <w:rsid w:val="14D95DED"/>
    <w:rsid w:val="14DC283F"/>
    <w:rsid w:val="14DE52D5"/>
    <w:rsid w:val="14F6797C"/>
    <w:rsid w:val="14F77A65"/>
    <w:rsid w:val="14FB3A68"/>
    <w:rsid w:val="15032AAB"/>
    <w:rsid w:val="15062A0F"/>
    <w:rsid w:val="150C260B"/>
    <w:rsid w:val="15106423"/>
    <w:rsid w:val="15231C8E"/>
    <w:rsid w:val="152C17BB"/>
    <w:rsid w:val="15343C23"/>
    <w:rsid w:val="15354ADD"/>
    <w:rsid w:val="15357DDE"/>
    <w:rsid w:val="15391F36"/>
    <w:rsid w:val="15434C6B"/>
    <w:rsid w:val="15451D5D"/>
    <w:rsid w:val="15484278"/>
    <w:rsid w:val="15517BF9"/>
    <w:rsid w:val="155B1F73"/>
    <w:rsid w:val="155B73C6"/>
    <w:rsid w:val="156C3BA3"/>
    <w:rsid w:val="156D3EBE"/>
    <w:rsid w:val="156F4137"/>
    <w:rsid w:val="1579441A"/>
    <w:rsid w:val="157D6927"/>
    <w:rsid w:val="15914342"/>
    <w:rsid w:val="159475E1"/>
    <w:rsid w:val="15A246B7"/>
    <w:rsid w:val="15A3495A"/>
    <w:rsid w:val="15AA5E95"/>
    <w:rsid w:val="15BA32E6"/>
    <w:rsid w:val="15CF5AF1"/>
    <w:rsid w:val="15E06697"/>
    <w:rsid w:val="15F4498E"/>
    <w:rsid w:val="15F60D24"/>
    <w:rsid w:val="16003300"/>
    <w:rsid w:val="16097A74"/>
    <w:rsid w:val="160C7D6D"/>
    <w:rsid w:val="16163F75"/>
    <w:rsid w:val="162E28C0"/>
    <w:rsid w:val="163E10C4"/>
    <w:rsid w:val="164B6246"/>
    <w:rsid w:val="164F47E0"/>
    <w:rsid w:val="165068EF"/>
    <w:rsid w:val="165504D6"/>
    <w:rsid w:val="165661E8"/>
    <w:rsid w:val="165825FF"/>
    <w:rsid w:val="1659312D"/>
    <w:rsid w:val="165D29FF"/>
    <w:rsid w:val="166203C2"/>
    <w:rsid w:val="166544AC"/>
    <w:rsid w:val="166D0106"/>
    <w:rsid w:val="166F6F6C"/>
    <w:rsid w:val="16714FDF"/>
    <w:rsid w:val="167173A9"/>
    <w:rsid w:val="168025CE"/>
    <w:rsid w:val="1685294C"/>
    <w:rsid w:val="168F1AB1"/>
    <w:rsid w:val="169C3665"/>
    <w:rsid w:val="16A256AC"/>
    <w:rsid w:val="16AB5F82"/>
    <w:rsid w:val="16B0015F"/>
    <w:rsid w:val="16B01AE5"/>
    <w:rsid w:val="16BA13C8"/>
    <w:rsid w:val="16BB7318"/>
    <w:rsid w:val="16BE50ED"/>
    <w:rsid w:val="16C5342A"/>
    <w:rsid w:val="16C57FEC"/>
    <w:rsid w:val="16CA3DBB"/>
    <w:rsid w:val="16D33B88"/>
    <w:rsid w:val="16D93D9D"/>
    <w:rsid w:val="16E16DD5"/>
    <w:rsid w:val="16E277DE"/>
    <w:rsid w:val="16F93986"/>
    <w:rsid w:val="16FE418B"/>
    <w:rsid w:val="1704128A"/>
    <w:rsid w:val="170705C1"/>
    <w:rsid w:val="170E28DF"/>
    <w:rsid w:val="171315FB"/>
    <w:rsid w:val="17210EB2"/>
    <w:rsid w:val="173B196A"/>
    <w:rsid w:val="1749244F"/>
    <w:rsid w:val="174F1BA6"/>
    <w:rsid w:val="17506CA5"/>
    <w:rsid w:val="17590A23"/>
    <w:rsid w:val="1759406C"/>
    <w:rsid w:val="175F0D10"/>
    <w:rsid w:val="176B2941"/>
    <w:rsid w:val="176E7017"/>
    <w:rsid w:val="177015E4"/>
    <w:rsid w:val="177152BD"/>
    <w:rsid w:val="177441A8"/>
    <w:rsid w:val="17751A7A"/>
    <w:rsid w:val="177D116D"/>
    <w:rsid w:val="17992D00"/>
    <w:rsid w:val="179C2D2E"/>
    <w:rsid w:val="179D5957"/>
    <w:rsid w:val="17A82B96"/>
    <w:rsid w:val="17B116D2"/>
    <w:rsid w:val="17B13713"/>
    <w:rsid w:val="17B3465C"/>
    <w:rsid w:val="17C03E82"/>
    <w:rsid w:val="17C26484"/>
    <w:rsid w:val="17C4040A"/>
    <w:rsid w:val="17D07CBA"/>
    <w:rsid w:val="17D23FF9"/>
    <w:rsid w:val="17DB6BD2"/>
    <w:rsid w:val="17E448A8"/>
    <w:rsid w:val="17F4004D"/>
    <w:rsid w:val="17F855A3"/>
    <w:rsid w:val="17FA0778"/>
    <w:rsid w:val="17FA6CE6"/>
    <w:rsid w:val="18057BAC"/>
    <w:rsid w:val="180D3CB2"/>
    <w:rsid w:val="182A5635"/>
    <w:rsid w:val="182A68E0"/>
    <w:rsid w:val="182D43A5"/>
    <w:rsid w:val="1830372F"/>
    <w:rsid w:val="1834578D"/>
    <w:rsid w:val="18347B66"/>
    <w:rsid w:val="18397DD4"/>
    <w:rsid w:val="183B49BD"/>
    <w:rsid w:val="183C0EE5"/>
    <w:rsid w:val="183C36B3"/>
    <w:rsid w:val="18412472"/>
    <w:rsid w:val="184B42A6"/>
    <w:rsid w:val="184E46AE"/>
    <w:rsid w:val="185212C7"/>
    <w:rsid w:val="18756625"/>
    <w:rsid w:val="187D41EA"/>
    <w:rsid w:val="188628EB"/>
    <w:rsid w:val="188D1FF6"/>
    <w:rsid w:val="188E1DA8"/>
    <w:rsid w:val="18902FEA"/>
    <w:rsid w:val="18994F88"/>
    <w:rsid w:val="189E2882"/>
    <w:rsid w:val="18AD2989"/>
    <w:rsid w:val="18C15BD1"/>
    <w:rsid w:val="18C45165"/>
    <w:rsid w:val="18D214B3"/>
    <w:rsid w:val="18D52B4E"/>
    <w:rsid w:val="18D53787"/>
    <w:rsid w:val="18ED71C8"/>
    <w:rsid w:val="18F6345F"/>
    <w:rsid w:val="18F67DB5"/>
    <w:rsid w:val="18F711DD"/>
    <w:rsid w:val="18FD0F0E"/>
    <w:rsid w:val="190F1A33"/>
    <w:rsid w:val="1912455C"/>
    <w:rsid w:val="19124B88"/>
    <w:rsid w:val="1915118B"/>
    <w:rsid w:val="192071BF"/>
    <w:rsid w:val="19210C67"/>
    <w:rsid w:val="19296148"/>
    <w:rsid w:val="19320C9E"/>
    <w:rsid w:val="19376533"/>
    <w:rsid w:val="193E7F2B"/>
    <w:rsid w:val="19461A2F"/>
    <w:rsid w:val="194C4682"/>
    <w:rsid w:val="195C3C87"/>
    <w:rsid w:val="195F47AB"/>
    <w:rsid w:val="19620EE8"/>
    <w:rsid w:val="19680582"/>
    <w:rsid w:val="19694BB0"/>
    <w:rsid w:val="19813CB9"/>
    <w:rsid w:val="19825953"/>
    <w:rsid w:val="1990379B"/>
    <w:rsid w:val="19906C3A"/>
    <w:rsid w:val="1993178B"/>
    <w:rsid w:val="199634F4"/>
    <w:rsid w:val="199675F6"/>
    <w:rsid w:val="199A5306"/>
    <w:rsid w:val="19A210FF"/>
    <w:rsid w:val="19B16BA4"/>
    <w:rsid w:val="19BC6D2F"/>
    <w:rsid w:val="19CC6CF3"/>
    <w:rsid w:val="19CD49E1"/>
    <w:rsid w:val="19D40C9F"/>
    <w:rsid w:val="19D75BC5"/>
    <w:rsid w:val="19DA40A7"/>
    <w:rsid w:val="19DB325F"/>
    <w:rsid w:val="19E10353"/>
    <w:rsid w:val="19E473BF"/>
    <w:rsid w:val="19E971CE"/>
    <w:rsid w:val="19EF2F37"/>
    <w:rsid w:val="1A045026"/>
    <w:rsid w:val="1A085358"/>
    <w:rsid w:val="1A093625"/>
    <w:rsid w:val="1A0A48AB"/>
    <w:rsid w:val="1A0F3B5F"/>
    <w:rsid w:val="1A187163"/>
    <w:rsid w:val="1A1E2270"/>
    <w:rsid w:val="1A32125D"/>
    <w:rsid w:val="1A372831"/>
    <w:rsid w:val="1A382869"/>
    <w:rsid w:val="1A433143"/>
    <w:rsid w:val="1A433953"/>
    <w:rsid w:val="1A462F25"/>
    <w:rsid w:val="1A49033B"/>
    <w:rsid w:val="1A523134"/>
    <w:rsid w:val="1A5432CE"/>
    <w:rsid w:val="1A5566D1"/>
    <w:rsid w:val="1A5C1743"/>
    <w:rsid w:val="1A6437E1"/>
    <w:rsid w:val="1A6751B0"/>
    <w:rsid w:val="1A78163D"/>
    <w:rsid w:val="1A7B3B9B"/>
    <w:rsid w:val="1A973FE3"/>
    <w:rsid w:val="1A9947C2"/>
    <w:rsid w:val="1AA2354C"/>
    <w:rsid w:val="1AA8145F"/>
    <w:rsid w:val="1AA957A2"/>
    <w:rsid w:val="1AAD2D4B"/>
    <w:rsid w:val="1AAF5854"/>
    <w:rsid w:val="1AB17CD0"/>
    <w:rsid w:val="1AB65631"/>
    <w:rsid w:val="1AB87DB2"/>
    <w:rsid w:val="1AB9405F"/>
    <w:rsid w:val="1ABF3259"/>
    <w:rsid w:val="1AD200CD"/>
    <w:rsid w:val="1AD4683A"/>
    <w:rsid w:val="1AD84274"/>
    <w:rsid w:val="1AE57AD6"/>
    <w:rsid w:val="1AED1FDD"/>
    <w:rsid w:val="1AF35DB9"/>
    <w:rsid w:val="1B0A0211"/>
    <w:rsid w:val="1B0A4629"/>
    <w:rsid w:val="1B1148DA"/>
    <w:rsid w:val="1B1767DB"/>
    <w:rsid w:val="1B18338B"/>
    <w:rsid w:val="1B1D5B0C"/>
    <w:rsid w:val="1B203D66"/>
    <w:rsid w:val="1B25412A"/>
    <w:rsid w:val="1B26046C"/>
    <w:rsid w:val="1B2A39E7"/>
    <w:rsid w:val="1B2D3BE9"/>
    <w:rsid w:val="1B313231"/>
    <w:rsid w:val="1B4740E2"/>
    <w:rsid w:val="1B56085D"/>
    <w:rsid w:val="1B5A7AED"/>
    <w:rsid w:val="1B6433E4"/>
    <w:rsid w:val="1B6C7F2A"/>
    <w:rsid w:val="1B795D21"/>
    <w:rsid w:val="1B8004E2"/>
    <w:rsid w:val="1B8801EB"/>
    <w:rsid w:val="1B886E1A"/>
    <w:rsid w:val="1B8D0B2C"/>
    <w:rsid w:val="1B905FE2"/>
    <w:rsid w:val="1B93180A"/>
    <w:rsid w:val="1B996F1F"/>
    <w:rsid w:val="1B9B4948"/>
    <w:rsid w:val="1BA01B30"/>
    <w:rsid w:val="1BAB1EAB"/>
    <w:rsid w:val="1BAF1FE6"/>
    <w:rsid w:val="1BBB420C"/>
    <w:rsid w:val="1BD54D09"/>
    <w:rsid w:val="1BDC1E02"/>
    <w:rsid w:val="1BDC5508"/>
    <w:rsid w:val="1BEE0838"/>
    <w:rsid w:val="1C071E8D"/>
    <w:rsid w:val="1C076EFE"/>
    <w:rsid w:val="1C09650D"/>
    <w:rsid w:val="1C180D21"/>
    <w:rsid w:val="1C1D33CB"/>
    <w:rsid w:val="1C200F7A"/>
    <w:rsid w:val="1C206246"/>
    <w:rsid w:val="1C267EF8"/>
    <w:rsid w:val="1C277370"/>
    <w:rsid w:val="1C3C0A0A"/>
    <w:rsid w:val="1C4950AC"/>
    <w:rsid w:val="1C534448"/>
    <w:rsid w:val="1C5A1C75"/>
    <w:rsid w:val="1C5B653F"/>
    <w:rsid w:val="1C5E1813"/>
    <w:rsid w:val="1C637F55"/>
    <w:rsid w:val="1C64044D"/>
    <w:rsid w:val="1C6E5335"/>
    <w:rsid w:val="1C71538F"/>
    <w:rsid w:val="1C7371EE"/>
    <w:rsid w:val="1C743C2F"/>
    <w:rsid w:val="1C783335"/>
    <w:rsid w:val="1C7A4648"/>
    <w:rsid w:val="1C7A6D30"/>
    <w:rsid w:val="1C813834"/>
    <w:rsid w:val="1C842A90"/>
    <w:rsid w:val="1C8A3D1E"/>
    <w:rsid w:val="1C90682E"/>
    <w:rsid w:val="1C922A82"/>
    <w:rsid w:val="1CA85958"/>
    <w:rsid w:val="1CB871E5"/>
    <w:rsid w:val="1CD124A8"/>
    <w:rsid w:val="1CD76FCE"/>
    <w:rsid w:val="1CD85A39"/>
    <w:rsid w:val="1CD951CA"/>
    <w:rsid w:val="1CDB1556"/>
    <w:rsid w:val="1CE16A1F"/>
    <w:rsid w:val="1CE40701"/>
    <w:rsid w:val="1CED7C0D"/>
    <w:rsid w:val="1CEF2697"/>
    <w:rsid w:val="1CF477F8"/>
    <w:rsid w:val="1CFD009B"/>
    <w:rsid w:val="1D081EBE"/>
    <w:rsid w:val="1D146764"/>
    <w:rsid w:val="1D190425"/>
    <w:rsid w:val="1D2B43BE"/>
    <w:rsid w:val="1D3C4CE2"/>
    <w:rsid w:val="1D3E5B18"/>
    <w:rsid w:val="1D436E73"/>
    <w:rsid w:val="1D4B3D1A"/>
    <w:rsid w:val="1D4F2FA7"/>
    <w:rsid w:val="1D4F5373"/>
    <w:rsid w:val="1D5025A7"/>
    <w:rsid w:val="1D5074E9"/>
    <w:rsid w:val="1D5172D5"/>
    <w:rsid w:val="1D567831"/>
    <w:rsid w:val="1D5C222D"/>
    <w:rsid w:val="1D60097A"/>
    <w:rsid w:val="1D6B02EC"/>
    <w:rsid w:val="1D6E73DD"/>
    <w:rsid w:val="1D72253A"/>
    <w:rsid w:val="1D7238DD"/>
    <w:rsid w:val="1D7E7410"/>
    <w:rsid w:val="1D8179B9"/>
    <w:rsid w:val="1D847486"/>
    <w:rsid w:val="1D870AAF"/>
    <w:rsid w:val="1D887EDB"/>
    <w:rsid w:val="1D8909C0"/>
    <w:rsid w:val="1D8F754A"/>
    <w:rsid w:val="1D903B1C"/>
    <w:rsid w:val="1D906E2D"/>
    <w:rsid w:val="1D966B58"/>
    <w:rsid w:val="1D9F25FC"/>
    <w:rsid w:val="1DA73D14"/>
    <w:rsid w:val="1DA922A1"/>
    <w:rsid w:val="1DB41D35"/>
    <w:rsid w:val="1DBC4990"/>
    <w:rsid w:val="1DC22637"/>
    <w:rsid w:val="1DC36CDD"/>
    <w:rsid w:val="1DCC05F6"/>
    <w:rsid w:val="1DCD3AEC"/>
    <w:rsid w:val="1DCF3BA4"/>
    <w:rsid w:val="1DE02D4E"/>
    <w:rsid w:val="1DE102A8"/>
    <w:rsid w:val="1DEB0453"/>
    <w:rsid w:val="1DF15840"/>
    <w:rsid w:val="1DFB4190"/>
    <w:rsid w:val="1DFE7997"/>
    <w:rsid w:val="1E07780D"/>
    <w:rsid w:val="1E11514C"/>
    <w:rsid w:val="1E1A6321"/>
    <w:rsid w:val="1E1B3EB9"/>
    <w:rsid w:val="1E2367CE"/>
    <w:rsid w:val="1E2D2405"/>
    <w:rsid w:val="1E2E5C90"/>
    <w:rsid w:val="1E327698"/>
    <w:rsid w:val="1E3B0DA8"/>
    <w:rsid w:val="1E41450C"/>
    <w:rsid w:val="1E565293"/>
    <w:rsid w:val="1E6233A2"/>
    <w:rsid w:val="1E691DBF"/>
    <w:rsid w:val="1E6D3E0B"/>
    <w:rsid w:val="1E704DF9"/>
    <w:rsid w:val="1E795BFA"/>
    <w:rsid w:val="1E7A7894"/>
    <w:rsid w:val="1E7D7405"/>
    <w:rsid w:val="1E820BE3"/>
    <w:rsid w:val="1E8B1800"/>
    <w:rsid w:val="1E8D589D"/>
    <w:rsid w:val="1E942775"/>
    <w:rsid w:val="1E957549"/>
    <w:rsid w:val="1E9C035E"/>
    <w:rsid w:val="1EA0204D"/>
    <w:rsid w:val="1EAB6B01"/>
    <w:rsid w:val="1EB54DBA"/>
    <w:rsid w:val="1ECA4B87"/>
    <w:rsid w:val="1ED613F6"/>
    <w:rsid w:val="1EE47602"/>
    <w:rsid w:val="1EE734C4"/>
    <w:rsid w:val="1EEF3298"/>
    <w:rsid w:val="1EF030B7"/>
    <w:rsid w:val="1EF47FB7"/>
    <w:rsid w:val="1EF77AB4"/>
    <w:rsid w:val="1EF83C34"/>
    <w:rsid w:val="1EFB3220"/>
    <w:rsid w:val="1F006320"/>
    <w:rsid w:val="1F0371BB"/>
    <w:rsid w:val="1F04690F"/>
    <w:rsid w:val="1F0E2ACE"/>
    <w:rsid w:val="1F115A53"/>
    <w:rsid w:val="1F126CEA"/>
    <w:rsid w:val="1F177A77"/>
    <w:rsid w:val="1F1B7A5C"/>
    <w:rsid w:val="1F2828DA"/>
    <w:rsid w:val="1F3257B5"/>
    <w:rsid w:val="1F374D6C"/>
    <w:rsid w:val="1F3A4ADF"/>
    <w:rsid w:val="1F4771B8"/>
    <w:rsid w:val="1F490EAE"/>
    <w:rsid w:val="1F4F2023"/>
    <w:rsid w:val="1F553A21"/>
    <w:rsid w:val="1F59377E"/>
    <w:rsid w:val="1F5B16B6"/>
    <w:rsid w:val="1F611A94"/>
    <w:rsid w:val="1F6801EE"/>
    <w:rsid w:val="1F6A3995"/>
    <w:rsid w:val="1F6F567A"/>
    <w:rsid w:val="1F720836"/>
    <w:rsid w:val="1F731264"/>
    <w:rsid w:val="1F74527D"/>
    <w:rsid w:val="1F801DDC"/>
    <w:rsid w:val="1F837BA6"/>
    <w:rsid w:val="1F8702C2"/>
    <w:rsid w:val="1F9E19DF"/>
    <w:rsid w:val="1FA77D39"/>
    <w:rsid w:val="1FAA2506"/>
    <w:rsid w:val="1FB0502F"/>
    <w:rsid w:val="1FB172E5"/>
    <w:rsid w:val="1FB5036C"/>
    <w:rsid w:val="1FBA233F"/>
    <w:rsid w:val="1FBF3A8F"/>
    <w:rsid w:val="1FCB01DA"/>
    <w:rsid w:val="1FCC1F43"/>
    <w:rsid w:val="1FD0063A"/>
    <w:rsid w:val="1FD17409"/>
    <w:rsid w:val="1FD364E4"/>
    <w:rsid w:val="1FDC4749"/>
    <w:rsid w:val="1FE47F7B"/>
    <w:rsid w:val="1FE66BB1"/>
    <w:rsid w:val="1FE9340C"/>
    <w:rsid w:val="1FEB183E"/>
    <w:rsid w:val="1FF04D62"/>
    <w:rsid w:val="1FF3454B"/>
    <w:rsid w:val="1FF762C3"/>
    <w:rsid w:val="1FFE204F"/>
    <w:rsid w:val="2005452D"/>
    <w:rsid w:val="20083410"/>
    <w:rsid w:val="2009181A"/>
    <w:rsid w:val="200F7690"/>
    <w:rsid w:val="2019050E"/>
    <w:rsid w:val="201B2844"/>
    <w:rsid w:val="20251251"/>
    <w:rsid w:val="20305995"/>
    <w:rsid w:val="204579AA"/>
    <w:rsid w:val="20472FA8"/>
    <w:rsid w:val="2059713F"/>
    <w:rsid w:val="205C71D1"/>
    <w:rsid w:val="2062019F"/>
    <w:rsid w:val="20690385"/>
    <w:rsid w:val="20695B39"/>
    <w:rsid w:val="207214C1"/>
    <w:rsid w:val="20727DC6"/>
    <w:rsid w:val="207A402E"/>
    <w:rsid w:val="20857963"/>
    <w:rsid w:val="20955B35"/>
    <w:rsid w:val="20984D54"/>
    <w:rsid w:val="20A364AE"/>
    <w:rsid w:val="20A634C5"/>
    <w:rsid w:val="20B27F09"/>
    <w:rsid w:val="20BA7121"/>
    <w:rsid w:val="20BB5833"/>
    <w:rsid w:val="20BB5DCC"/>
    <w:rsid w:val="20BC2748"/>
    <w:rsid w:val="20BC60D4"/>
    <w:rsid w:val="20CA28D2"/>
    <w:rsid w:val="20CB5036"/>
    <w:rsid w:val="20CF0A23"/>
    <w:rsid w:val="20D65B7C"/>
    <w:rsid w:val="20E13396"/>
    <w:rsid w:val="20E90896"/>
    <w:rsid w:val="20EE64B8"/>
    <w:rsid w:val="20EF040F"/>
    <w:rsid w:val="21001982"/>
    <w:rsid w:val="21034F23"/>
    <w:rsid w:val="21074F88"/>
    <w:rsid w:val="210804F6"/>
    <w:rsid w:val="210C5926"/>
    <w:rsid w:val="2124124E"/>
    <w:rsid w:val="212757EA"/>
    <w:rsid w:val="212A7647"/>
    <w:rsid w:val="21394DC8"/>
    <w:rsid w:val="2142440A"/>
    <w:rsid w:val="21474C2C"/>
    <w:rsid w:val="21507879"/>
    <w:rsid w:val="21521F27"/>
    <w:rsid w:val="21533140"/>
    <w:rsid w:val="21607C1D"/>
    <w:rsid w:val="21695C56"/>
    <w:rsid w:val="21747866"/>
    <w:rsid w:val="21793098"/>
    <w:rsid w:val="217A122F"/>
    <w:rsid w:val="217F7880"/>
    <w:rsid w:val="2183119F"/>
    <w:rsid w:val="21833802"/>
    <w:rsid w:val="218822CF"/>
    <w:rsid w:val="218E565F"/>
    <w:rsid w:val="21931DA4"/>
    <w:rsid w:val="21947825"/>
    <w:rsid w:val="21955D95"/>
    <w:rsid w:val="219E3DA0"/>
    <w:rsid w:val="21A24A91"/>
    <w:rsid w:val="21B84903"/>
    <w:rsid w:val="21B94140"/>
    <w:rsid w:val="21D836B1"/>
    <w:rsid w:val="21D90A7A"/>
    <w:rsid w:val="21E612AB"/>
    <w:rsid w:val="21F04B4E"/>
    <w:rsid w:val="21FA240D"/>
    <w:rsid w:val="21FF0756"/>
    <w:rsid w:val="2200228B"/>
    <w:rsid w:val="22047326"/>
    <w:rsid w:val="220C6707"/>
    <w:rsid w:val="22125CE6"/>
    <w:rsid w:val="221A5314"/>
    <w:rsid w:val="222303EE"/>
    <w:rsid w:val="22305D4D"/>
    <w:rsid w:val="223706EF"/>
    <w:rsid w:val="223B313C"/>
    <w:rsid w:val="22464AF0"/>
    <w:rsid w:val="22475203"/>
    <w:rsid w:val="2260127A"/>
    <w:rsid w:val="22616603"/>
    <w:rsid w:val="22616C2B"/>
    <w:rsid w:val="226763A4"/>
    <w:rsid w:val="226F4D40"/>
    <w:rsid w:val="22712D46"/>
    <w:rsid w:val="22786657"/>
    <w:rsid w:val="227E6665"/>
    <w:rsid w:val="228F168E"/>
    <w:rsid w:val="22961A96"/>
    <w:rsid w:val="22994365"/>
    <w:rsid w:val="229F1979"/>
    <w:rsid w:val="22AA7359"/>
    <w:rsid w:val="22AD1ACC"/>
    <w:rsid w:val="22AF043B"/>
    <w:rsid w:val="22B212A5"/>
    <w:rsid w:val="22C056B0"/>
    <w:rsid w:val="22C83A6E"/>
    <w:rsid w:val="22CB62E4"/>
    <w:rsid w:val="22DA25C5"/>
    <w:rsid w:val="22DC546B"/>
    <w:rsid w:val="22E32DD3"/>
    <w:rsid w:val="22E551F1"/>
    <w:rsid w:val="22F204F8"/>
    <w:rsid w:val="22F36497"/>
    <w:rsid w:val="22F4508E"/>
    <w:rsid w:val="22FE0D74"/>
    <w:rsid w:val="230259BE"/>
    <w:rsid w:val="231A31EE"/>
    <w:rsid w:val="231C0078"/>
    <w:rsid w:val="231D0301"/>
    <w:rsid w:val="2322238E"/>
    <w:rsid w:val="23290B82"/>
    <w:rsid w:val="232D44C2"/>
    <w:rsid w:val="23355070"/>
    <w:rsid w:val="233A2D55"/>
    <w:rsid w:val="233F4112"/>
    <w:rsid w:val="23426248"/>
    <w:rsid w:val="23454B30"/>
    <w:rsid w:val="234E7E7B"/>
    <w:rsid w:val="23501004"/>
    <w:rsid w:val="23527B4D"/>
    <w:rsid w:val="23541BCB"/>
    <w:rsid w:val="23687438"/>
    <w:rsid w:val="237837FF"/>
    <w:rsid w:val="237A1186"/>
    <w:rsid w:val="237C3016"/>
    <w:rsid w:val="23803E9A"/>
    <w:rsid w:val="23875AB3"/>
    <w:rsid w:val="23905F48"/>
    <w:rsid w:val="2391084C"/>
    <w:rsid w:val="23917C94"/>
    <w:rsid w:val="239470D6"/>
    <w:rsid w:val="23976694"/>
    <w:rsid w:val="23977044"/>
    <w:rsid w:val="239A1A9D"/>
    <w:rsid w:val="23A04C6A"/>
    <w:rsid w:val="23A25FD7"/>
    <w:rsid w:val="23AA7A85"/>
    <w:rsid w:val="23AB7AD7"/>
    <w:rsid w:val="23AF714B"/>
    <w:rsid w:val="23B20D1A"/>
    <w:rsid w:val="23B95768"/>
    <w:rsid w:val="23BA56A7"/>
    <w:rsid w:val="23BE1434"/>
    <w:rsid w:val="23BE1A33"/>
    <w:rsid w:val="23C66B61"/>
    <w:rsid w:val="23C73E3A"/>
    <w:rsid w:val="23E15816"/>
    <w:rsid w:val="23E64F81"/>
    <w:rsid w:val="23EE7EB7"/>
    <w:rsid w:val="23EF2058"/>
    <w:rsid w:val="23F610CF"/>
    <w:rsid w:val="23F6389B"/>
    <w:rsid w:val="23FA6DFF"/>
    <w:rsid w:val="2400442F"/>
    <w:rsid w:val="241025E2"/>
    <w:rsid w:val="241E6F93"/>
    <w:rsid w:val="24251FA0"/>
    <w:rsid w:val="24254587"/>
    <w:rsid w:val="242C5B7E"/>
    <w:rsid w:val="24392381"/>
    <w:rsid w:val="245377A6"/>
    <w:rsid w:val="245506DA"/>
    <w:rsid w:val="245E54C2"/>
    <w:rsid w:val="246747AC"/>
    <w:rsid w:val="24681BF0"/>
    <w:rsid w:val="247E6123"/>
    <w:rsid w:val="248406A5"/>
    <w:rsid w:val="24870DFE"/>
    <w:rsid w:val="24882A8E"/>
    <w:rsid w:val="248979FB"/>
    <w:rsid w:val="248E2C38"/>
    <w:rsid w:val="24901F7A"/>
    <w:rsid w:val="24921A0F"/>
    <w:rsid w:val="24A257A9"/>
    <w:rsid w:val="24A93AE7"/>
    <w:rsid w:val="24AD30FB"/>
    <w:rsid w:val="24AF6348"/>
    <w:rsid w:val="24B25229"/>
    <w:rsid w:val="24B662A8"/>
    <w:rsid w:val="24BA28C5"/>
    <w:rsid w:val="24C50E41"/>
    <w:rsid w:val="24C85664"/>
    <w:rsid w:val="24D062B7"/>
    <w:rsid w:val="24D22F79"/>
    <w:rsid w:val="24D472F2"/>
    <w:rsid w:val="24D47C87"/>
    <w:rsid w:val="24D9224D"/>
    <w:rsid w:val="24E36A33"/>
    <w:rsid w:val="24F44286"/>
    <w:rsid w:val="24FB7C4A"/>
    <w:rsid w:val="24FC6E09"/>
    <w:rsid w:val="250D1B73"/>
    <w:rsid w:val="25186A8B"/>
    <w:rsid w:val="251D3B9D"/>
    <w:rsid w:val="25284817"/>
    <w:rsid w:val="252E507C"/>
    <w:rsid w:val="25317132"/>
    <w:rsid w:val="254A4A6E"/>
    <w:rsid w:val="25547D00"/>
    <w:rsid w:val="25661006"/>
    <w:rsid w:val="25734E49"/>
    <w:rsid w:val="2574743D"/>
    <w:rsid w:val="25774B3A"/>
    <w:rsid w:val="257B77FD"/>
    <w:rsid w:val="25A121F3"/>
    <w:rsid w:val="25A40BFB"/>
    <w:rsid w:val="25A845F0"/>
    <w:rsid w:val="25B0130A"/>
    <w:rsid w:val="25B40790"/>
    <w:rsid w:val="25B828AF"/>
    <w:rsid w:val="25BE31B5"/>
    <w:rsid w:val="25C20CCD"/>
    <w:rsid w:val="25C25517"/>
    <w:rsid w:val="25CB009C"/>
    <w:rsid w:val="25CE0E70"/>
    <w:rsid w:val="25D07368"/>
    <w:rsid w:val="25D638DA"/>
    <w:rsid w:val="25DC3EB6"/>
    <w:rsid w:val="25DF2CBE"/>
    <w:rsid w:val="25F06B73"/>
    <w:rsid w:val="25F82E36"/>
    <w:rsid w:val="25FB3634"/>
    <w:rsid w:val="2604196A"/>
    <w:rsid w:val="261C6FB3"/>
    <w:rsid w:val="26234121"/>
    <w:rsid w:val="262523FE"/>
    <w:rsid w:val="262805E1"/>
    <w:rsid w:val="262A1E7D"/>
    <w:rsid w:val="262C6665"/>
    <w:rsid w:val="263017A6"/>
    <w:rsid w:val="2635667B"/>
    <w:rsid w:val="26386EB5"/>
    <w:rsid w:val="26462A2B"/>
    <w:rsid w:val="264A5543"/>
    <w:rsid w:val="264B187A"/>
    <w:rsid w:val="265107ED"/>
    <w:rsid w:val="2653697E"/>
    <w:rsid w:val="26542D0A"/>
    <w:rsid w:val="26547F0D"/>
    <w:rsid w:val="26565B9B"/>
    <w:rsid w:val="26583625"/>
    <w:rsid w:val="266410F0"/>
    <w:rsid w:val="266940BE"/>
    <w:rsid w:val="266D7ADC"/>
    <w:rsid w:val="26822C5C"/>
    <w:rsid w:val="268911A2"/>
    <w:rsid w:val="268B4ADE"/>
    <w:rsid w:val="26932D4E"/>
    <w:rsid w:val="269967AB"/>
    <w:rsid w:val="269C1488"/>
    <w:rsid w:val="269F76D4"/>
    <w:rsid w:val="26A57A9F"/>
    <w:rsid w:val="26A91A36"/>
    <w:rsid w:val="26AA4E94"/>
    <w:rsid w:val="26AE3BA6"/>
    <w:rsid w:val="26B35144"/>
    <w:rsid w:val="26C92381"/>
    <w:rsid w:val="26CA056A"/>
    <w:rsid w:val="26CA43A1"/>
    <w:rsid w:val="26D40D8E"/>
    <w:rsid w:val="26D44E76"/>
    <w:rsid w:val="26DE3BB8"/>
    <w:rsid w:val="26E0491E"/>
    <w:rsid w:val="26E45C7E"/>
    <w:rsid w:val="26EE736E"/>
    <w:rsid w:val="26EF79D8"/>
    <w:rsid w:val="26F333AD"/>
    <w:rsid w:val="26F75FF0"/>
    <w:rsid w:val="26F7797C"/>
    <w:rsid w:val="26F92EED"/>
    <w:rsid w:val="26FC49EC"/>
    <w:rsid w:val="26FD2A95"/>
    <w:rsid w:val="26FE5951"/>
    <w:rsid w:val="270710DC"/>
    <w:rsid w:val="270C31CB"/>
    <w:rsid w:val="270E3E0F"/>
    <w:rsid w:val="27133B8F"/>
    <w:rsid w:val="271C6EE7"/>
    <w:rsid w:val="272262B0"/>
    <w:rsid w:val="27275316"/>
    <w:rsid w:val="272E73A9"/>
    <w:rsid w:val="273C2F05"/>
    <w:rsid w:val="27460FEA"/>
    <w:rsid w:val="274B3C0B"/>
    <w:rsid w:val="27504E71"/>
    <w:rsid w:val="275D4CA2"/>
    <w:rsid w:val="27611403"/>
    <w:rsid w:val="27631849"/>
    <w:rsid w:val="278F0AAE"/>
    <w:rsid w:val="27974629"/>
    <w:rsid w:val="279C201D"/>
    <w:rsid w:val="279F50F6"/>
    <w:rsid w:val="27A724BB"/>
    <w:rsid w:val="27AD2F08"/>
    <w:rsid w:val="27B04063"/>
    <w:rsid w:val="27B512DA"/>
    <w:rsid w:val="27B644DE"/>
    <w:rsid w:val="27BB3D05"/>
    <w:rsid w:val="27BB464A"/>
    <w:rsid w:val="27C44707"/>
    <w:rsid w:val="27C7615B"/>
    <w:rsid w:val="27D05CDF"/>
    <w:rsid w:val="27D928C2"/>
    <w:rsid w:val="27E37C2A"/>
    <w:rsid w:val="27EA20ED"/>
    <w:rsid w:val="27EA54BC"/>
    <w:rsid w:val="27ED098E"/>
    <w:rsid w:val="27EF44FC"/>
    <w:rsid w:val="27F40AF2"/>
    <w:rsid w:val="27FB6268"/>
    <w:rsid w:val="28002BBF"/>
    <w:rsid w:val="28090E67"/>
    <w:rsid w:val="280C16FF"/>
    <w:rsid w:val="280E15AA"/>
    <w:rsid w:val="28255523"/>
    <w:rsid w:val="282865CC"/>
    <w:rsid w:val="283C4925"/>
    <w:rsid w:val="28451459"/>
    <w:rsid w:val="28470438"/>
    <w:rsid w:val="284A159C"/>
    <w:rsid w:val="284C3403"/>
    <w:rsid w:val="28505EAE"/>
    <w:rsid w:val="28554C2D"/>
    <w:rsid w:val="28672F02"/>
    <w:rsid w:val="286C7E91"/>
    <w:rsid w:val="287326EC"/>
    <w:rsid w:val="287547B1"/>
    <w:rsid w:val="28790725"/>
    <w:rsid w:val="287A4CD8"/>
    <w:rsid w:val="287B1583"/>
    <w:rsid w:val="288C1992"/>
    <w:rsid w:val="288E2F16"/>
    <w:rsid w:val="288E6D07"/>
    <w:rsid w:val="2897265A"/>
    <w:rsid w:val="289B492F"/>
    <w:rsid w:val="28A235DB"/>
    <w:rsid w:val="28A43722"/>
    <w:rsid w:val="28B86394"/>
    <w:rsid w:val="28BB04F6"/>
    <w:rsid w:val="28C60ECA"/>
    <w:rsid w:val="28CD0E77"/>
    <w:rsid w:val="28D20C76"/>
    <w:rsid w:val="28D31F4A"/>
    <w:rsid w:val="28D73887"/>
    <w:rsid w:val="28E34468"/>
    <w:rsid w:val="28E7661F"/>
    <w:rsid w:val="28F60D1D"/>
    <w:rsid w:val="28FC0648"/>
    <w:rsid w:val="29071040"/>
    <w:rsid w:val="29216F3F"/>
    <w:rsid w:val="29233289"/>
    <w:rsid w:val="29291F9C"/>
    <w:rsid w:val="29303C4D"/>
    <w:rsid w:val="293911E1"/>
    <w:rsid w:val="29447CE9"/>
    <w:rsid w:val="294E53E6"/>
    <w:rsid w:val="29511A82"/>
    <w:rsid w:val="29515700"/>
    <w:rsid w:val="29597825"/>
    <w:rsid w:val="295D5626"/>
    <w:rsid w:val="296A3CAB"/>
    <w:rsid w:val="296C4236"/>
    <w:rsid w:val="29702C92"/>
    <w:rsid w:val="2979636B"/>
    <w:rsid w:val="297D06BF"/>
    <w:rsid w:val="2981306D"/>
    <w:rsid w:val="298C334B"/>
    <w:rsid w:val="298C63DB"/>
    <w:rsid w:val="29A803D9"/>
    <w:rsid w:val="29A966AB"/>
    <w:rsid w:val="29AC1AAB"/>
    <w:rsid w:val="29AC6C06"/>
    <w:rsid w:val="29B44455"/>
    <w:rsid w:val="29B76477"/>
    <w:rsid w:val="29C14260"/>
    <w:rsid w:val="29D23E26"/>
    <w:rsid w:val="29D72D17"/>
    <w:rsid w:val="29E14F3E"/>
    <w:rsid w:val="29F06C05"/>
    <w:rsid w:val="29F90BCB"/>
    <w:rsid w:val="2A055081"/>
    <w:rsid w:val="2A103089"/>
    <w:rsid w:val="2A160169"/>
    <w:rsid w:val="2A165381"/>
    <w:rsid w:val="2A1B3A43"/>
    <w:rsid w:val="2A21135F"/>
    <w:rsid w:val="2A2333FB"/>
    <w:rsid w:val="2A431567"/>
    <w:rsid w:val="2A435CF8"/>
    <w:rsid w:val="2A5A082D"/>
    <w:rsid w:val="2A6A231A"/>
    <w:rsid w:val="2A79654A"/>
    <w:rsid w:val="2A882842"/>
    <w:rsid w:val="2A892251"/>
    <w:rsid w:val="2A8D1B23"/>
    <w:rsid w:val="2A8E4339"/>
    <w:rsid w:val="2A9F57D7"/>
    <w:rsid w:val="2AA17A61"/>
    <w:rsid w:val="2AA90DA8"/>
    <w:rsid w:val="2AAF0E31"/>
    <w:rsid w:val="2AB22BEA"/>
    <w:rsid w:val="2AC57629"/>
    <w:rsid w:val="2AD3532D"/>
    <w:rsid w:val="2ADF5DC8"/>
    <w:rsid w:val="2AF82A74"/>
    <w:rsid w:val="2B0339CB"/>
    <w:rsid w:val="2B037ACD"/>
    <w:rsid w:val="2B1419BB"/>
    <w:rsid w:val="2B1C5100"/>
    <w:rsid w:val="2B25731B"/>
    <w:rsid w:val="2B2C49BF"/>
    <w:rsid w:val="2B2F1E29"/>
    <w:rsid w:val="2B3247EE"/>
    <w:rsid w:val="2B327A64"/>
    <w:rsid w:val="2B38184A"/>
    <w:rsid w:val="2B3E5E99"/>
    <w:rsid w:val="2B487FD6"/>
    <w:rsid w:val="2B4B1F4F"/>
    <w:rsid w:val="2B4E2C71"/>
    <w:rsid w:val="2B5A2551"/>
    <w:rsid w:val="2B5C23A9"/>
    <w:rsid w:val="2B5C64EE"/>
    <w:rsid w:val="2B5D6948"/>
    <w:rsid w:val="2B650475"/>
    <w:rsid w:val="2B6D13EE"/>
    <w:rsid w:val="2B7370C5"/>
    <w:rsid w:val="2B783A59"/>
    <w:rsid w:val="2B7A1700"/>
    <w:rsid w:val="2B7C6FC8"/>
    <w:rsid w:val="2B7D1D70"/>
    <w:rsid w:val="2B940FC2"/>
    <w:rsid w:val="2B964E7F"/>
    <w:rsid w:val="2B9D661C"/>
    <w:rsid w:val="2BA228DC"/>
    <w:rsid w:val="2BA50145"/>
    <w:rsid w:val="2BA84747"/>
    <w:rsid w:val="2BAB050D"/>
    <w:rsid w:val="2BB221A4"/>
    <w:rsid w:val="2BB45505"/>
    <w:rsid w:val="2BB62794"/>
    <w:rsid w:val="2BB90411"/>
    <w:rsid w:val="2BC41219"/>
    <w:rsid w:val="2BC41493"/>
    <w:rsid w:val="2BCD705B"/>
    <w:rsid w:val="2BEC415C"/>
    <w:rsid w:val="2BF1440D"/>
    <w:rsid w:val="2BFB7850"/>
    <w:rsid w:val="2BFF354A"/>
    <w:rsid w:val="2C0D7E83"/>
    <w:rsid w:val="2C255569"/>
    <w:rsid w:val="2C2B7C83"/>
    <w:rsid w:val="2C364505"/>
    <w:rsid w:val="2C400904"/>
    <w:rsid w:val="2C4304FA"/>
    <w:rsid w:val="2C46479E"/>
    <w:rsid w:val="2C4A2B99"/>
    <w:rsid w:val="2C4F1A4E"/>
    <w:rsid w:val="2C570D4D"/>
    <w:rsid w:val="2C575EC3"/>
    <w:rsid w:val="2C720F72"/>
    <w:rsid w:val="2C763616"/>
    <w:rsid w:val="2C7D03EE"/>
    <w:rsid w:val="2C852E11"/>
    <w:rsid w:val="2C883703"/>
    <w:rsid w:val="2C895334"/>
    <w:rsid w:val="2C994983"/>
    <w:rsid w:val="2CAB3877"/>
    <w:rsid w:val="2CB950CE"/>
    <w:rsid w:val="2CB95FD8"/>
    <w:rsid w:val="2CBF0209"/>
    <w:rsid w:val="2CCD1826"/>
    <w:rsid w:val="2CD26C29"/>
    <w:rsid w:val="2CEC544D"/>
    <w:rsid w:val="2CF16226"/>
    <w:rsid w:val="2CF26726"/>
    <w:rsid w:val="2CF66AB6"/>
    <w:rsid w:val="2CFA5B25"/>
    <w:rsid w:val="2D02732F"/>
    <w:rsid w:val="2D0B7D0E"/>
    <w:rsid w:val="2D0E6EC7"/>
    <w:rsid w:val="2D120785"/>
    <w:rsid w:val="2D1420A6"/>
    <w:rsid w:val="2D2A45DD"/>
    <w:rsid w:val="2D2D5EEF"/>
    <w:rsid w:val="2D2E1E58"/>
    <w:rsid w:val="2D341C18"/>
    <w:rsid w:val="2D526557"/>
    <w:rsid w:val="2D550B65"/>
    <w:rsid w:val="2D5E4A46"/>
    <w:rsid w:val="2D5F04C3"/>
    <w:rsid w:val="2D6503F3"/>
    <w:rsid w:val="2D65409D"/>
    <w:rsid w:val="2D673FB0"/>
    <w:rsid w:val="2D760BB6"/>
    <w:rsid w:val="2D772C1F"/>
    <w:rsid w:val="2D8266D4"/>
    <w:rsid w:val="2D877760"/>
    <w:rsid w:val="2D8F6E34"/>
    <w:rsid w:val="2D955A8A"/>
    <w:rsid w:val="2D9F7221"/>
    <w:rsid w:val="2DA3312E"/>
    <w:rsid w:val="2DA66DA5"/>
    <w:rsid w:val="2DB41558"/>
    <w:rsid w:val="2DB83CA1"/>
    <w:rsid w:val="2DBC36A0"/>
    <w:rsid w:val="2DC82EC2"/>
    <w:rsid w:val="2DDE40E6"/>
    <w:rsid w:val="2DDF62AB"/>
    <w:rsid w:val="2DE05024"/>
    <w:rsid w:val="2DE927E2"/>
    <w:rsid w:val="2DEA2C4D"/>
    <w:rsid w:val="2DF06286"/>
    <w:rsid w:val="2DFB018A"/>
    <w:rsid w:val="2DFB2A80"/>
    <w:rsid w:val="2DFC5C30"/>
    <w:rsid w:val="2DFD5E0F"/>
    <w:rsid w:val="2DFF6526"/>
    <w:rsid w:val="2E0039B2"/>
    <w:rsid w:val="2E036AB4"/>
    <w:rsid w:val="2E09510C"/>
    <w:rsid w:val="2E1741DC"/>
    <w:rsid w:val="2E1A3987"/>
    <w:rsid w:val="2E1A50CC"/>
    <w:rsid w:val="2E1B4C77"/>
    <w:rsid w:val="2E25508F"/>
    <w:rsid w:val="2E2B4878"/>
    <w:rsid w:val="2E2F17E1"/>
    <w:rsid w:val="2E3C0CC3"/>
    <w:rsid w:val="2E446AE8"/>
    <w:rsid w:val="2E5B1CDF"/>
    <w:rsid w:val="2E5B65FF"/>
    <w:rsid w:val="2E611963"/>
    <w:rsid w:val="2E6C4768"/>
    <w:rsid w:val="2E6C4D49"/>
    <w:rsid w:val="2E6D63DD"/>
    <w:rsid w:val="2E6F7E08"/>
    <w:rsid w:val="2E775ECA"/>
    <w:rsid w:val="2E830524"/>
    <w:rsid w:val="2E84766D"/>
    <w:rsid w:val="2E86285E"/>
    <w:rsid w:val="2E8A193F"/>
    <w:rsid w:val="2E8A1D41"/>
    <w:rsid w:val="2E8E2B8E"/>
    <w:rsid w:val="2E951EAE"/>
    <w:rsid w:val="2E971C21"/>
    <w:rsid w:val="2E994839"/>
    <w:rsid w:val="2EA510CD"/>
    <w:rsid w:val="2EA52D61"/>
    <w:rsid w:val="2EA96B32"/>
    <w:rsid w:val="2EB536BF"/>
    <w:rsid w:val="2EC66000"/>
    <w:rsid w:val="2EC9436E"/>
    <w:rsid w:val="2ED15F5E"/>
    <w:rsid w:val="2ED515BB"/>
    <w:rsid w:val="2ED66B53"/>
    <w:rsid w:val="2ED83F0A"/>
    <w:rsid w:val="2ED915E7"/>
    <w:rsid w:val="2ED97DF9"/>
    <w:rsid w:val="2EE63BE1"/>
    <w:rsid w:val="2EEA5B40"/>
    <w:rsid w:val="2F16460B"/>
    <w:rsid w:val="2F167EE8"/>
    <w:rsid w:val="2F173F4C"/>
    <w:rsid w:val="2F1D7407"/>
    <w:rsid w:val="2F21294B"/>
    <w:rsid w:val="2F2656A4"/>
    <w:rsid w:val="2F2C3715"/>
    <w:rsid w:val="2F303F46"/>
    <w:rsid w:val="2F3132E3"/>
    <w:rsid w:val="2F375CB8"/>
    <w:rsid w:val="2F414B7F"/>
    <w:rsid w:val="2F4407A8"/>
    <w:rsid w:val="2F44795D"/>
    <w:rsid w:val="2F4A7E80"/>
    <w:rsid w:val="2F4B210C"/>
    <w:rsid w:val="2F4F7B96"/>
    <w:rsid w:val="2F61025A"/>
    <w:rsid w:val="2F6E7FBB"/>
    <w:rsid w:val="2F7F3585"/>
    <w:rsid w:val="2F835DAA"/>
    <w:rsid w:val="2F8534A0"/>
    <w:rsid w:val="2F8564F9"/>
    <w:rsid w:val="2F893A21"/>
    <w:rsid w:val="2F8C63BA"/>
    <w:rsid w:val="2F9648FA"/>
    <w:rsid w:val="2FB4271F"/>
    <w:rsid w:val="2FBD186E"/>
    <w:rsid w:val="2FBE7A1B"/>
    <w:rsid w:val="2FCE6D7B"/>
    <w:rsid w:val="2FD33AEE"/>
    <w:rsid w:val="2FD5243B"/>
    <w:rsid w:val="2FF54F3D"/>
    <w:rsid w:val="2FF63CD8"/>
    <w:rsid w:val="2FF85802"/>
    <w:rsid w:val="30070FF3"/>
    <w:rsid w:val="300C2B47"/>
    <w:rsid w:val="30104F8C"/>
    <w:rsid w:val="301D7C84"/>
    <w:rsid w:val="301F192F"/>
    <w:rsid w:val="30270AAB"/>
    <w:rsid w:val="30383D63"/>
    <w:rsid w:val="30437375"/>
    <w:rsid w:val="304E11AC"/>
    <w:rsid w:val="306135EA"/>
    <w:rsid w:val="307148A8"/>
    <w:rsid w:val="308103DE"/>
    <w:rsid w:val="30897460"/>
    <w:rsid w:val="30967733"/>
    <w:rsid w:val="30A7768E"/>
    <w:rsid w:val="30B30A31"/>
    <w:rsid w:val="30B73694"/>
    <w:rsid w:val="30BB5D24"/>
    <w:rsid w:val="30BE304D"/>
    <w:rsid w:val="30C4423A"/>
    <w:rsid w:val="30C97DAA"/>
    <w:rsid w:val="30D6421F"/>
    <w:rsid w:val="30E822A3"/>
    <w:rsid w:val="30EA1C11"/>
    <w:rsid w:val="30FE3A67"/>
    <w:rsid w:val="30FF11E8"/>
    <w:rsid w:val="31080D88"/>
    <w:rsid w:val="310D137B"/>
    <w:rsid w:val="310F591C"/>
    <w:rsid w:val="3119422A"/>
    <w:rsid w:val="311C2889"/>
    <w:rsid w:val="311F19CB"/>
    <w:rsid w:val="313B2C32"/>
    <w:rsid w:val="313C60A7"/>
    <w:rsid w:val="31420371"/>
    <w:rsid w:val="315A0B4B"/>
    <w:rsid w:val="3167054E"/>
    <w:rsid w:val="317F30FA"/>
    <w:rsid w:val="318021A1"/>
    <w:rsid w:val="31835AC1"/>
    <w:rsid w:val="3185541B"/>
    <w:rsid w:val="31884C89"/>
    <w:rsid w:val="318E15C1"/>
    <w:rsid w:val="319626DB"/>
    <w:rsid w:val="31972FBB"/>
    <w:rsid w:val="319B6605"/>
    <w:rsid w:val="319D241E"/>
    <w:rsid w:val="31AE0E86"/>
    <w:rsid w:val="31B74E8D"/>
    <w:rsid w:val="31BC7B2F"/>
    <w:rsid w:val="31C46491"/>
    <w:rsid w:val="31CB793F"/>
    <w:rsid w:val="31CE7AAB"/>
    <w:rsid w:val="31D22686"/>
    <w:rsid w:val="31D47F91"/>
    <w:rsid w:val="31D85F05"/>
    <w:rsid w:val="31DA35B5"/>
    <w:rsid w:val="31DA61A5"/>
    <w:rsid w:val="31DE4567"/>
    <w:rsid w:val="31E6423B"/>
    <w:rsid w:val="31F754CE"/>
    <w:rsid w:val="31FF3C23"/>
    <w:rsid w:val="31FF5F20"/>
    <w:rsid w:val="32191807"/>
    <w:rsid w:val="321F26E1"/>
    <w:rsid w:val="32241C63"/>
    <w:rsid w:val="32250FF3"/>
    <w:rsid w:val="32375830"/>
    <w:rsid w:val="323D791E"/>
    <w:rsid w:val="32417871"/>
    <w:rsid w:val="32510A9A"/>
    <w:rsid w:val="32530F43"/>
    <w:rsid w:val="325C5583"/>
    <w:rsid w:val="32686AE3"/>
    <w:rsid w:val="326873A3"/>
    <w:rsid w:val="32696DF1"/>
    <w:rsid w:val="32793300"/>
    <w:rsid w:val="327B737F"/>
    <w:rsid w:val="327E40DC"/>
    <w:rsid w:val="327F3111"/>
    <w:rsid w:val="328B45FA"/>
    <w:rsid w:val="328E7D14"/>
    <w:rsid w:val="329B222A"/>
    <w:rsid w:val="329F4B0E"/>
    <w:rsid w:val="32B03F22"/>
    <w:rsid w:val="32B14846"/>
    <w:rsid w:val="32BA4802"/>
    <w:rsid w:val="32BB1A3C"/>
    <w:rsid w:val="32D2793D"/>
    <w:rsid w:val="32D458BF"/>
    <w:rsid w:val="32DB4B67"/>
    <w:rsid w:val="32E124F9"/>
    <w:rsid w:val="32E26388"/>
    <w:rsid w:val="32F11199"/>
    <w:rsid w:val="32F576C9"/>
    <w:rsid w:val="32FB081C"/>
    <w:rsid w:val="32FF5659"/>
    <w:rsid w:val="330F7E59"/>
    <w:rsid w:val="33310885"/>
    <w:rsid w:val="3332139B"/>
    <w:rsid w:val="33462BED"/>
    <w:rsid w:val="335027DC"/>
    <w:rsid w:val="33544386"/>
    <w:rsid w:val="335F7193"/>
    <w:rsid w:val="33636689"/>
    <w:rsid w:val="336E4EEB"/>
    <w:rsid w:val="338043E7"/>
    <w:rsid w:val="33874A6C"/>
    <w:rsid w:val="33915228"/>
    <w:rsid w:val="33974CD1"/>
    <w:rsid w:val="339B591E"/>
    <w:rsid w:val="339E02A1"/>
    <w:rsid w:val="33A0325F"/>
    <w:rsid w:val="33A11891"/>
    <w:rsid w:val="33A47E68"/>
    <w:rsid w:val="33A66213"/>
    <w:rsid w:val="33AC01CC"/>
    <w:rsid w:val="33AC2ED1"/>
    <w:rsid w:val="33AF2244"/>
    <w:rsid w:val="33B45F61"/>
    <w:rsid w:val="33B74781"/>
    <w:rsid w:val="33CC5748"/>
    <w:rsid w:val="33D105DF"/>
    <w:rsid w:val="33DC37B2"/>
    <w:rsid w:val="33E51559"/>
    <w:rsid w:val="33EE05C0"/>
    <w:rsid w:val="33F15040"/>
    <w:rsid w:val="33F4752F"/>
    <w:rsid w:val="33FE6BC5"/>
    <w:rsid w:val="340074A2"/>
    <w:rsid w:val="34163345"/>
    <w:rsid w:val="341E21A4"/>
    <w:rsid w:val="341F164E"/>
    <w:rsid w:val="34211BE6"/>
    <w:rsid w:val="34226C90"/>
    <w:rsid w:val="34274A5A"/>
    <w:rsid w:val="34305CF8"/>
    <w:rsid w:val="34346D8D"/>
    <w:rsid w:val="34450083"/>
    <w:rsid w:val="3449543C"/>
    <w:rsid w:val="3455520B"/>
    <w:rsid w:val="346233A4"/>
    <w:rsid w:val="34655B44"/>
    <w:rsid w:val="346B385C"/>
    <w:rsid w:val="34740521"/>
    <w:rsid w:val="34807A86"/>
    <w:rsid w:val="34845F83"/>
    <w:rsid w:val="34873C46"/>
    <w:rsid w:val="348A70E6"/>
    <w:rsid w:val="348F625E"/>
    <w:rsid w:val="349130A3"/>
    <w:rsid w:val="34984CB3"/>
    <w:rsid w:val="349C28FA"/>
    <w:rsid w:val="34A23806"/>
    <w:rsid w:val="34A57936"/>
    <w:rsid w:val="34AA0291"/>
    <w:rsid w:val="34AD6328"/>
    <w:rsid w:val="34AF241D"/>
    <w:rsid w:val="34B11082"/>
    <w:rsid w:val="34BB33DC"/>
    <w:rsid w:val="34C462D9"/>
    <w:rsid w:val="34C67C22"/>
    <w:rsid w:val="34CA7E02"/>
    <w:rsid w:val="34D639C9"/>
    <w:rsid w:val="34DC77C8"/>
    <w:rsid w:val="34E21003"/>
    <w:rsid w:val="34ED4241"/>
    <w:rsid w:val="34F93123"/>
    <w:rsid w:val="35027C5A"/>
    <w:rsid w:val="3503140E"/>
    <w:rsid w:val="3506312A"/>
    <w:rsid w:val="350B6A52"/>
    <w:rsid w:val="350B7664"/>
    <w:rsid w:val="35141822"/>
    <w:rsid w:val="35143FCA"/>
    <w:rsid w:val="35193EEA"/>
    <w:rsid w:val="352B1004"/>
    <w:rsid w:val="3530520A"/>
    <w:rsid w:val="353E1125"/>
    <w:rsid w:val="35491F18"/>
    <w:rsid w:val="354E3A80"/>
    <w:rsid w:val="35513B94"/>
    <w:rsid w:val="355156CE"/>
    <w:rsid w:val="35537707"/>
    <w:rsid w:val="3558076D"/>
    <w:rsid w:val="35597E1A"/>
    <w:rsid w:val="355A2BFC"/>
    <w:rsid w:val="355B5B18"/>
    <w:rsid w:val="35685D4E"/>
    <w:rsid w:val="356F6699"/>
    <w:rsid w:val="35746254"/>
    <w:rsid w:val="35777829"/>
    <w:rsid w:val="35827B90"/>
    <w:rsid w:val="35843503"/>
    <w:rsid w:val="35893E6A"/>
    <w:rsid w:val="359F7922"/>
    <w:rsid w:val="35B301FF"/>
    <w:rsid w:val="35B73B1C"/>
    <w:rsid w:val="35B90FB5"/>
    <w:rsid w:val="35C13BE5"/>
    <w:rsid w:val="35CF343A"/>
    <w:rsid w:val="35D803F2"/>
    <w:rsid w:val="35D833F8"/>
    <w:rsid w:val="35E97050"/>
    <w:rsid w:val="35EB74F3"/>
    <w:rsid w:val="35EC7A58"/>
    <w:rsid w:val="35EF5F5A"/>
    <w:rsid w:val="35EF6F2C"/>
    <w:rsid w:val="35F17275"/>
    <w:rsid w:val="35F73E6B"/>
    <w:rsid w:val="35FC0236"/>
    <w:rsid w:val="360114CF"/>
    <w:rsid w:val="36063A32"/>
    <w:rsid w:val="36066C49"/>
    <w:rsid w:val="360D784B"/>
    <w:rsid w:val="36143558"/>
    <w:rsid w:val="36161202"/>
    <w:rsid w:val="36174CCC"/>
    <w:rsid w:val="361A3534"/>
    <w:rsid w:val="362430DF"/>
    <w:rsid w:val="36272C75"/>
    <w:rsid w:val="362D0BAC"/>
    <w:rsid w:val="36331A04"/>
    <w:rsid w:val="363603F4"/>
    <w:rsid w:val="363755A8"/>
    <w:rsid w:val="36455C6D"/>
    <w:rsid w:val="36522F6A"/>
    <w:rsid w:val="36553EB0"/>
    <w:rsid w:val="365734C5"/>
    <w:rsid w:val="365E7AF2"/>
    <w:rsid w:val="366D50CC"/>
    <w:rsid w:val="366E1C2B"/>
    <w:rsid w:val="36782A6C"/>
    <w:rsid w:val="36782BE6"/>
    <w:rsid w:val="367A34D6"/>
    <w:rsid w:val="367A695F"/>
    <w:rsid w:val="367E6416"/>
    <w:rsid w:val="36855D59"/>
    <w:rsid w:val="3687163D"/>
    <w:rsid w:val="368A110A"/>
    <w:rsid w:val="368B080D"/>
    <w:rsid w:val="3692485B"/>
    <w:rsid w:val="369B395B"/>
    <w:rsid w:val="369F278C"/>
    <w:rsid w:val="36A6319E"/>
    <w:rsid w:val="36A669FB"/>
    <w:rsid w:val="36C02E39"/>
    <w:rsid w:val="36C55FD3"/>
    <w:rsid w:val="36CC58F3"/>
    <w:rsid w:val="36D93032"/>
    <w:rsid w:val="36DA0DBF"/>
    <w:rsid w:val="36DD56A5"/>
    <w:rsid w:val="36E01598"/>
    <w:rsid w:val="36E42DCF"/>
    <w:rsid w:val="36E43963"/>
    <w:rsid w:val="36EC0B84"/>
    <w:rsid w:val="36ED1CAF"/>
    <w:rsid w:val="36F34F20"/>
    <w:rsid w:val="36F44729"/>
    <w:rsid w:val="36F738B7"/>
    <w:rsid w:val="36F90444"/>
    <w:rsid w:val="36FC0057"/>
    <w:rsid w:val="370262C8"/>
    <w:rsid w:val="37031C24"/>
    <w:rsid w:val="370804E8"/>
    <w:rsid w:val="370A6CDF"/>
    <w:rsid w:val="371605F1"/>
    <w:rsid w:val="371E5E72"/>
    <w:rsid w:val="372D78C6"/>
    <w:rsid w:val="37332062"/>
    <w:rsid w:val="373813BE"/>
    <w:rsid w:val="373B15FC"/>
    <w:rsid w:val="37441095"/>
    <w:rsid w:val="3747275B"/>
    <w:rsid w:val="37482926"/>
    <w:rsid w:val="374A47FD"/>
    <w:rsid w:val="374F74F9"/>
    <w:rsid w:val="374F7CC0"/>
    <w:rsid w:val="3753236C"/>
    <w:rsid w:val="375D5B8A"/>
    <w:rsid w:val="375E06E0"/>
    <w:rsid w:val="375F7D2F"/>
    <w:rsid w:val="37703349"/>
    <w:rsid w:val="377C74BF"/>
    <w:rsid w:val="377D0694"/>
    <w:rsid w:val="377E5F40"/>
    <w:rsid w:val="37881FC9"/>
    <w:rsid w:val="37992FDA"/>
    <w:rsid w:val="37997E71"/>
    <w:rsid w:val="379F39BD"/>
    <w:rsid w:val="37A26872"/>
    <w:rsid w:val="37B51C1E"/>
    <w:rsid w:val="37B92A69"/>
    <w:rsid w:val="37CD41D8"/>
    <w:rsid w:val="37CE198B"/>
    <w:rsid w:val="37CF6E31"/>
    <w:rsid w:val="37D052AF"/>
    <w:rsid w:val="37D77103"/>
    <w:rsid w:val="37DA443A"/>
    <w:rsid w:val="37DE115B"/>
    <w:rsid w:val="37E15A68"/>
    <w:rsid w:val="37E172C2"/>
    <w:rsid w:val="37EA4213"/>
    <w:rsid w:val="37F0592D"/>
    <w:rsid w:val="37F54034"/>
    <w:rsid w:val="37FD037D"/>
    <w:rsid w:val="38022056"/>
    <w:rsid w:val="380D1C24"/>
    <w:rsid w:val="3811663D"/>
    <w:rsid w:val="381A5720"/>
    <w:rsid w:val="3831110E"/>
    <w:rsid w:val="38335695"/>
    <w:rsid w:val="38590D81"/>
    <w:rsid w:val="385B2C88"/>
    <w:rsid w:val="38603AED"/>
    <w:rsid w:val="38610B10"/>
    <w:rsid w:val="38610E9E"/>
    <w:rsid w:val="38626A3D"/>
    <w:rsid w:val="386C35EC"/>
    <w:rsid w:val="38741436"/>
    <w:rsid w:val="387C2D2C"/>
    <w:rsid w:val="387D69F9"/>
    <w:rsid w:val="3880271B"/>
    <w:rsid w:val="38821943"/>
    <w:rsid w:val="388530DC"/>
    <w:rsid w:val="3888131E"/>
    <w:rsid w:val="38893B14"/>
    <w:rsid w:val="388D0364"/>
    <w:rsid w:val="38970530"/>
    <w:rsid w:val="38A96204"/>
    <w:rsid w:val="38B87ECB"/>
    <w:rsid w:val="38C66319"/>
    <w:rsid w:val="38CF7DD5"/>
    <w:rsid w:val="38D80C56"/>
    <w:rsid w:val="38DE6143"/>
    <w:rsid w:val="38EE58B8"/>
    <w:rsid w:val="38F22CEC"/>
    <w:rsid w:val="38FA5446"/>
    <w:rsid w:val="38FE4421"/>
    <w:rsid w:val="38FF73C0"/>
    <w:rsid w:val="390F639D"/>
    <w:rsid w:val="3911492F"/>
    <w:rsid w:val="39124456"/>
    <w:rsid w:val="391B55E8"/>
    <w:rsid w:val="392258C0"/>
    <w:rsid w:val="39254D80"/>
    <w:rsid w:val="392E688A"/>
    <w:rsid w:val="393657B6"/>
    <w:rsid w:val="394955D2"/>
    <w:rsid w:val="39602133"/>
    <w:rsid w:val="396846E2"/>
    <w:rsid w:val="396B185D"/>
    <w:rsid w:val="396C3704"/>
    <w:rsid w:val="396F4A22"/>
    <w:rsid w:val="397156E3"/>
    <w:rsid w:val="39764653"/>
    <w:rsid w:val="397A34A9"/>
    <w:rsid w:val="397E4F1A"/>
    <w:rsid w:val="398C378C"/>
    <w:rsid w:val="398C7258"/>
    <w:rsid w:val="399834FA"/>
    <w:rsid w:val="399F0B1B"/>
    <w:rsid w:val="399F5630"/>
    <w:rsid w:val="39A940F4"/>
    <w:rsid w:val="39BC49C0"/>
    <w:rsid w:val="39C00DD1"/>
    <w:rsid w:val="39C46623"/>
    <w:rsid w:val="39C75357"/>
    <w:rsid w:val="39CB06BB"/>
    <w:rsid w:val="39CF3300"/>
    <w:rsid w:val="39D17DCB"/>
    <w:rsid w:val="39D44FA9"/>
    <w:rsid w:val="39D53ED1"/>
    <w:rsid w:val="39DA680C"/>
    <w:rsid w:val="39DC3228"/>
    <w:rsid w:val="39DE6BE3"/>
    <w:rsid w:val="39E36BF8"/>
    <w:rsid w:val="39EB5374"/>
    <w:rsid w:val="39ED2528"/>
    <w:rsid w:val="39F325BD"/>
    <w:rsid w:val="3A0B026B"/>
    <w:rsid w:val="3A107EA8"/>
    <w:rsid w:val="3A1D1931"/>
    <w:rsid w:val="3A1E6CE9"/>
    <w:rsid w:val="3A2149B0"/>
    <w:rsid w:val="3A2374BB"/>
    <w:rsid w:val="3A2E6AB6"/>
    <w:rsid w:val="3A366DA3"/>
    <w:rsid w:val="3A41486F"/>
    <w:rsid w:val="3A4A5258"/>
    <w:rsid w:val="3A541F22"/>
    <w:rsid w:val="3A5B0DCD"/>
    <w:rsid w:val="3A612AA5"/>
    <w:rsid w:val="3A7926F3"/>
    <w:rsid w:val="3A7D4887"/>
    <w:rsid w:val="3A7E31BB"/>
    <w:rsid w:val="3A8E23CA"/>
    <w:rsid w:val="3A902211"/>
    <w:rsid w:val="3A943A2F"/>
    <w:rsid w:val="3A97173D"/>
    <w:rsid w:val="3AA0062D"/>
    <w:rsid w:val="3AA62AC7"/>
    <w:rsid w:val="3AA83CA5"/>
    <w:rsid w:val="3AA9470A"/>
    <w:rsid w:val="3AB16A2F"/>
    <w:rsid w:val="3AB33C98"/>
    <w:rsid w:val="3AB43850"/>
    <w:rsid w:val="3AB816E5"/>
    <w:rsid w:val="3AB93EF7"/>
    <w:rsid w:val="3ABA1196"/>
    <w:rsid w:val="3ABF5EBE"/>
    <w:rsid w:val="3AC637D6"/>
    <w:rsid w:val="3ACA59D7"/>
    <w:rsid w:val="3ACF03E4"/>
    <w:rsid w:val="3AD23CB1"/>
    <w:rsid w:val="3AD55D39"/>
    <w:rsid w:val="3ADE6548"/>
    <w:rsid w:val="3AE47BE2"/>
    <w:rsid w:val="3AE6395C"/>
    <w:rsid w:val="3AED442D"/>
    <w:rsid w:val="3AFD61C5"/>
    <w:rsid w:val="3B0012DC"/>
    <w:rsid w:val="3B0307B2"/>
    <w:rsid w:val="3B0438D5"/>
    <w:rsid w:val="3B0C100C"/>
    <w:rsid w:val="3B1D2831"/>
    <w:rsid w:val="3B28183B"/>
    <w:rsid w:val="3B2A32BF"/>
    <w:rsid w:val="3B366E8A"/>
    <w:rsid w:val="3B380D7F"/>
    <w:rsid w:val="3B444993"/>
    <w:rsid w:val="3B4638FC"/>
    <w:rsid w:val="3B464C2B"/>
    <w:rsid w:val="3B53035B"/>
    <w:rsid w:val="3B5D6F3A"/>
    <w:rsid w:val="3B5F5129"/>
    <w:rsid w:val="3B603C8E"/>
    <w:rsid w:val="3B682856"/>
    <w:rsid w:val="3B694959"/>
    <w:rsid w:val="3B722B1B"/>
    <w:rsid w:val="3B766853"/>
    <w:rsid w:val="3B7F7A29"/>
    <w:rsid w:val="3B854529"/>
    <w:rsid w:val="3B934559"/>
    <w:rsid w:val="3B9911FE"/>
    <w:rsid w:val="3B9A3058"/>
    <w:rsid w:val="3B9C4E8D"/>
    <w:rsid w:val="3B9F7D54"/>
    <w:rsid w:val="3BA07FD8"/>
    <w:rsid w:val="3BA536A1"/>
    <w:rsid w:val="3BAC16B7"/>
    <w:rsid w:val="3BC70832"/>
    <w:rsid w:val="3BD53C32"/>
    <w:rsid w:val="3BDE16E2"/>
    <w:rsid w:val="3BE22409"/>
    <w:rsid w:val="3BE27854"/>
    <w:rsid w:val="3BEA745F"/>
    <w:rsid w:val="3BED535A"/>
    <w:rsid w:val="3BF406C3"/>
    <w:rsid w:val="3BFB2BC6"/>
    <w:rsid w:val="3C015057"/>
    <w:rsid w:val="3C016923"/>
    <w:rsid w:val="3C0517B0"/>
    <w:rsid w:val="3C051AA1"/>
    <w:rsid w:val="3C076D25"/>
    <w:rsid w:val="3C093328"/>
    <w:rsid w:val="3C097658"/>
    <w:rsid w:val="3C0E6663"/>
    <w:rsid w:val="3C1319F8"/>
    <w:rsid w:val="3C1F4265"/>
    <w:rsid w:val="3C24221F"/>
    <w:rsid w:val="3C31771F"/>
    <w:rsid w:val="3C34478E"/>
    <w:rsid w:val="3C40271C"/>
    <w:rsid w:val="3C421289"/>
    <w:rsid w:val="3C4F45EF"/>
    <w:rsid w:val="3C605E28"/>
    <w:rsid w:val="3C6226FA"/>
    <w:rsid w:val="3C671FD0"/>
    <w:rsid w:val="3C673579"/>
    <w:rsid w:val="3C6B15C2"/>
    <w:rsid w:val="3C6D63DF"/>
    <w:rsid w:val="3C742D5D"/>
    <w:rsid w:val="3C792EBE"/>
    <w:rsid w:val="3C794B6C"/>
    <w:rsid w:val="3C7A41A2"/>
    <w:rsid w:val="3C82121E"/>
    <w:rsid w:val="3C956030"/>
    <w:rsid w:val="3C9618CB"/>
    <w:rsid w:val="3C9719B9"/>
    <w:rsid w:val="3C97546C"/>
    <w:rsid w:val="3CAB7EE7"/>
    <w:rsid w:val="3CAD56F9"/>
    <w:rsid w:val="3CC27433"/>
    <w:rsid w:val="3CC55319"/>
    <w:rsid w:val="3CCC1778"/>
    <w:rsid w:val="3CCF4A2B"/>
    <w:rsid w:val="3CD302EA"/>
    <w:rsid w:val="3CD8349C"/>
    <w:rsid w:val="3CDB1A9F"/>
    <w:rsid w:val="3CDB28B7"/>
    <w:rsid w:val="3CDB47CC"/>
    <w:rsid w:val="3CEA1111"/>
    <w:rsid w:val="3CF16874"/>
    <w:rsid w:val="3CFA0E7F"/>
    <w:rsid w:val="3CFA3682"/>
    <w:rsid w:val="3CFE3C04"/>
    <w:rsid w:val="3D0465DB"/>
    <w:rsid w:val="3D136F0E"/>
    <w:rsid w:val="3D20174A"/>
    <w:rsid w:val="3D284C6C"/>
    <w:rsid w:val="3D353DAD"/>
    <w:rsid w:val="3D380145"/>
    <w:rsid w:val="3D391BD4"/>
    <w:rsid w:val="3D3E7A09"/>
    <w:rsid w:val="3D4317F4"/>
    <w:rsid w:val="3D4448A7"/>
    <w:rsid w:val="3D5129B5"/>
    <w:rsid w:val="3D62426B"/>
    <w:rsid w:val="3D635F2B"/>
    <w:rsid w:val="3D7311DF"/>
    <w:rsid w:val="3D771645"/>
    <w:rsid w:val="3D796104"/>
    <w:rsid w:val="3D7B52DE"/>
    <w:rsid w:val="3D7C734A"/>
    <w:rsid w:val="3D7D49E3"/>
    <w:rsid w:val="3D8B0420"/>
    <w:rsid w:val="3D8C63FF"/>
    <w:rsid w:val="3D9220DC"/>
    <w:rsid w:val="3D935FEA"/>
    <w:rsid w:val="3DA17035"/>
    <w:rsid w:val="3DA34F84"/>
    <w:rsid w:val="3DB51316"/>
    <w:rsid w:val="3DBB1EE9"/>
    <w:rsid w:val="3DC2109C"/>
    <w:rsid w:val="3DC42773"/>
    <w:rsid w:val="3DC479EE"/>
    <w:rsid w:val="3DC50392"/>
    <w:rsid w:val="3DC56C43"/>
    <w:rsid w:val="3DC609C0"/>
    <w:rsid w:val="3DD16AAB"/>
    <w:rsid w:val="3DDC6E68"/>
    <w:rsid w:val="3DE03728"/>
    <w:rsid w:val="3DE251AC"/>
    <w:rsid w:val="3DFB50E9"/>
    <w:rsid w:val="3E090EF0"/>
    <w:rsid w:val="3E096415"/>
    <w:rsid w:val="3E21058A"/>
    <w:rsid w:val="3E24085D"/>
    <w:rsid w:val="3E244922"/>
    <w:rsid w:val="3E28666C"/>
    <w:rsid w:val="3E332268"/>
    <w:rsid w:val="3E3C23BF"/>
    <w:rsid w:val="3E40397E"/>
    <w:rsid w:val="3E470416"/>
    <w:rsid w:val="3E504437"/>
    <w:rsid w:val="3E54708E"/>
    <w:rsid w:val="3E5977B7"/>
    <w:rsid w:val="3E63738D"/>
    <w:rsid w:val="3E6B17DE"/>
    <w:rsid w:val="3E6D77AD"/>
    <w:rsid w:val="3E7C58F8"/>
    <w:rsid w:val="3E844DFF"/>
    <w:rsid w:val="3E8539B5"/>
    <w:rsid w:val="3E862484"/>
    <w:rsid w:val="3E8873B3"/>
    <w:rsid w:val="3E8C014F"/>
    <w:rsid w:val="3E8E2EDE"/>
    <w:rsid w:val="3E943FF6"/>
    <w:rsid w:val="3EA17B7E"/>
    <w:rsid w:val="3EA50142"/>
    <w:rsid w:val="3EB84670"/>
    <w:rsid w:val="3EC04082"/>
    <w:rsid w:val="3EC43F69"/>
    <w:rsid w:val="3EC557D8"/>
    <w:rsid w:val="3EC92A43"/>
    <w:rsid w:val="3ECE0B01"/>
    <w:rsid w:val="3EE4501C"/>
    <w:rsid w:val="3EEB6C79"/>
    <w:rsid w:val="3EEF3863"/>
    <w:rsid w:val="3EF22B04"/>
    <w:rsid w:val="3EFD27CB"/>
    <w:rsid w:val="3F017FB3"/>
    <w:rsid w:val="3F0A155C"/>
    <w:rsid w:val="3F0C29C2"/>
    <w:rsid w:val="3F32539F"/>
    <w:rsid w:val="3F3512C1"/>
    <w:rsid w:val="3F3B32AF"/>
    <w:rsid w:val="3F4835CE"/>
    <w:rsid w:val="3F5153F5"/>
    <w:rsid w:val="3F5C3F47"/>
    <w:rsid w:val="3F605DA7"/>
    <w:rsid w:val="3F6522E6"/>
    <w:rsid w:val="3F6815C7"/>
    <w:rsid w:val="3F686D99"/>
    <w:rsid w:val="3F6A6B6E"/>
    <w:rsid w:val="3F721C73"/>
    <w:rsid w:val="3F744634"/>
    <w:rsid w:val="3F865FB9"/>
    <w:rsid w:val="3F9160DF"/>
    <w:rsid w:val="3F9D5252"/>
    <w:rsid w:val="3F9E0EA3"/>
    <w:rsid w:val="3FA25B20"/>
    <w:rsid w:val="3FAA64EC"/>
    <w:rsid w:val="3FB70FF5"/>
    <w:rsid w:val="3FBB70BD"/>
    <w:rsid w:val="3FC2106E"/>
    <w:rsid w:val="3FC41F75"/>
    <w:rsid w:val="3FC57D29"/>
    <w:rsid w:val="3FC918BC"/>
    <w:rsid w:val="3FCE0059"/>
    <w:rsid w:val="3FE60D07"/>
    <w:rsid w:val="3FFF66D6"/>
    <w:rsid w:val="4005133C"/>
    <w:rsid w:val="400A1100"/>
    <w:rsid w:val="40100FA2"/>
    <w:rsid w:val="40101BA0"/>
    <w:rsid w:val="40145D85"/>
    <w:rsid w:val="40147162"/>
    <w:rsid w:val="40201565"/>
    <w:rsid w:val="402C10E2"/>
    <w:rsid w:val="402E5AE4"/>
    <w:rsid w:val="402E5E08"/>
    <w:rsid w:val="40316E15"/>
    <w:rsid w:val="403D22A5"/>
    <w:rsid w:val="404212CB"/>
    <w:rsid w:val="4046044D"/>
    <w:rsid w:val="404A21CD"/>
    <w:rsid w:val="40596ED4"/>
    <w:rsid w:val="405A699A"/>
    <w:rsid w:val="405C0451"/>
    <w:rsid w:val="405E69F8"/>
    <w:rsid w:val="40850142"/>
    <w:rsid w:val="408A79EB"/>
    <w:rsid w:val="409056F5"/>
    <w:rsid w:val="409372C9"/>
    <w:rsid w:val="40961E71"/>
    <w:rsid w:val="40A03EF5"/>
    <w:rsid w:val="40A73315"/>
    <w:rsid w:val="40C556C4"/>
    <w:rsid w:val="40C64797"/>
    <w:rsid w:val="40C65501"/>
    <w:rsid w:val="40CF4F6F"/>
    <w:rsid w:val="40D01062"/>
    <w:rsid w:val="40DC2329"/>
    <w:rsid w:val="40F45D9F"/>
    <w:rsid w:val="40F75C70"/>
    <w:rsid w:val="40FA1431"/>
    <w:rsid w:val="4112048A"/>
    <w:rsid w:val="4119257B"/>
    <w:rsid w:val="411F0A6D"/>
    <w:rsid w:val="4126794B"/>
    <w:rsid w:val="4139705C"/>
    <w:rsid w:val="41444390"/>
    <w:rsid w:val="41471E4C"/>
    <w:rsid w:val="4155080E"/>
    <w:rsid w:val="416635EA"/>
    <w:rsid w:val="416A281A"/>
    <w:rsid w:val="417A7ECE"/>
    <w:rsid w:val="41A33815"/>
    <w:rsid w:val="41A954AE"/>
    <w:rsid w:val="41AF0E52"/>
    <w:rsid w:val="41BE31B4"/>
    <w:rsid w:val="41C5157E"/>
    <w:rsid w:val="41C6302C"/>
    <w:rsid w:val="41CE24BB"/>
    <w:rsid w:val="41DD6ACC"/>
    <w:rsid w:val="41DF2926"/>
    <w:rsid w:val="41EF1E10"/>
    <w:rsid w:val="41F43AE0"/>
    <w:rsid w:val="41FD7585"/>
    <w:rsid w:val="42097598"/>
    <w:rsid w:val="420A3CFE"/>
    <w:rsid w:val="420C1766"/>
    <w:rsid w:val="420E408D"/>
    <w:rsid w:val="420E4104"/>
    <w:rsid w:val="42187A8E"/>
    <w:rsid w:val="421933A2"/>
    <w:rsid w:val="421A0060"/>
    <w:rsid w:val="421C235C"/>
    <w:rsid w:val="42217D4B"/>
    <w:rsid w:val="42404C1A"/>
    <w:rsid w:val="424054C5"/>
    <w:rsid w:val="42480B04"/>
    <w:rsid w:val="42547312"/>
    <w:rsid w:val="42550E51"/>
    <w:rsid w:val="425A1011"/>
    <w:rsid w:val="425C72A3"/>
    <w:rsid w:val="425E6F71"/>
    <w:rsid w:val="42644635"/>
    <w:rsid w:val="4265789B"/>
    <w:rsid w:val="426B1A8E"/>
    <w:rsid w:val="42812F22"/>
    <w:rsid w:val="42840928"/>
    <w:rsid w:val="428606E2"/>
    <w:rsid w:val="4287740A"/>
    <w:rsid w:val="429350FD"/>
    <w:rsid w:val="42A266F9"/>
    <w:rsid w:val="42B062D7"/>
    <w:rsid w:val="42B761E7"/>
    <w:rsid w:val="42B80CEB"/>
    <w:rsid w:val="42B84786"/>
    <w:rsid w:val="42BE6861"/>
    <w:rsid w:val="42CC6F12"/>
    <w:rsid w:val="42DD5AB1"/>
    <w:rsid w:val="42E1656F"/>
    <w:rsid w:val="42E44BC4"/>
    <w:rsid w:val="42ED594B"/>
    <w:rsid w:val="42F5274E"/>
    <w:rsid w:val="42F65455"/>
    <w:rsid w:val="42F76469"/>
    <w:rsid w:val="42FC5D8C"/>
    <w:rsid w:val="42FF0EF6"/>
    <w:rsid w:val="43000221"/>
    <w:rsid w:val="431436A6"/>
    <w:rsid w:val="431A3DC9"/>
    <w:rsid w:val="432D60CE"/>
    <w:rsid w:val="433355B6"/>
    <w:rsid w:val="43411586"/>
    <w:rsid w:val="43436C10"/>
    <w:rsid w:val="434E027D"/>
    <w:rsid w:val="43655577"/>
    <w:rsid w:val="436B401F"/>
    <w:rsid w:val="4374482A"/>
    <w:rsid w:val="437801ED"/>
    <w:rsid w:val="437E0519"/>
    <w:rsid w:val="43820D98"/>
    <w:rsid w:val="43836B16"/>
    <w:rsid w:val="438559F5"/>
    <w:rsid w:val="438D72E3"/>
    <w:rsid w:val="438F3626"/>
    <w:rsid w:val="4394301D"/>
    <w:rsid w:val="4396183F"/>
    <w:rsid w:val="439953B0"/>
    <w:rsid w:val="43CA2610"/>
    <w:rsid w:val="43CD2493"/>
    <w:rsid w:val="43DF508D"/>
    <w:rsid w:val="43E26570"/>
    <w:rsid w:val="43E3094F"/>
    <w:rsid w:val="43E45708"/>
    <w:rsid w:val="43E958E5"/>
    <w:rsid w:val="43ED1268"/>
    <w:rsid w:val="43F50292"/>
    <w:rsid w:val="43F70C8D"/>
    <w:rsid w:val="440E426F"/>
    <w:rsid w:val="44150E06"/>
    <w:rsid w:val="44161D12"/>
    <w:rsid w:val="44187F50"/>
    <w:rsid w:val="441F2A17"/>
    <w:rsid w:val="44212C40"/>
    <w:rsid w:val="4426475C"/>
    <w:rsid w:val="44272582"/>
    <w:rsid w:val="442D59F0"/>
    <w:rsid w:val="442F3065"/>
    <w:rsid w:val="44354E17"/>
    <w:rsid w:val="443D0E57"/>
    <w:rsid w:val="443D2F65"/>
    <w:rsid w:val="44486134"/>
    <w:rsid w:val="44510E82"/>
    <w:rsid w:val="44513222"/>
    <w:rsid w:val="44657C44"/>
    <w:rsid w:val="4467168E"/>
    <w:rsid w:val="44845F14"/>
    <w:rsid w:val="44944651"/>
    <w:rsid w:val="44955004"/>
    <w:rsid w:val="449D1C49"/>
    <w:rsid w:val="44A06158"/>
    <w:rsid w:val="44A62977"/>
    <w:rsid w:val="44B760A0"/>
    <w:rsid w:val="44BC69CB"/>
    <w:rsid w:val="44BE0D79"/>
    <w:rsid w:val="44C34951"/>
    <w:rsid w:val="44C44F16"/>
    <w:rsid w:val="44C476A3"/>
    <w:rsid w:val="44C60863"/>
    <w:rsid w:val="44CC3073"/>
    <w:rsid w:val="44CD6141"/>
    <w:rsid w:val="44D011FE"/>
    <w:rsid w:val="44E41AA1"/>
    <w:rsid w:val="44F0502E"/>
    <w:rsid w:val="44FC15F1"/>
    <w:rsid w:val="45097142"/>
    <w:rsid w:val="4510012C"/>
    <w:rsid w:val="45142AB5"/>
    <w:rsid w:val="45164C81"/>
    <w:rsid w:val="4520279C"/>
    <w:rsid w:val="45332FF0"/>
    <w:rsid w:val="45554DA0"/>
    <w:rsid w:val="455974EC"/>
    <w:rsid w:val="455E4974"/>
    <w:rsid w:val="45643FE4"/>
    <w:rsid w:val="45703E16"/>
    <w:rsid w:val="45717BA2"/>
    <w:rsid w:val="45733629"/>
    <w:rsid w:val="457B32E0"/>
    <w:rsid w:val="45801714"/>
    <w:rsid w:val="458B0C58"/>
    <w:rsid w:val="458C002C"/>
    <w:rsid w:val="458F1011"/>
    <w:rsid w:val="4598283B"/>
    <w:rsid w:val="45A1350B"/>
    <w:rsid w:val="45A5782E"/>
    <w:rsid w:val="45B359B2"/>
    <w:rsid w:val="45BB0402"/>
    <w:rsid w:val="45C06C86"/>
    <w:rsid w:val="45C121E3"/>
    <w:rsid w:val="45C43104"/>
    <w:rsid w:val="45C73282"/>
    <w:rsid w:val="45CF0EC8"/>
    <w:rsid w:val="45D66960"/>
    <w:rsid w:val="45D755FC"/>
    <w:rsid w:val="45E86953"/>
    <w:rsid w:val="45EB6345"/>
    <w:rsid w:val="45EF03B7"/>
    <w:rsid w:val="45F92C50"/>
    <w:rsid w:val="460F6ECC"/>
    <w:rsid w:val="4612658B"/>
    <w:rsid w:val="46140929"/>
    <w:rsid w:val="461F0C23"/>
    <w:rsid w:val="46277434"/>
    <w:rsid w:val="462C40AD"/>
    <w:rsid w:val="463311E5"/>
    <w:rsid w:val="464F339C"/>
    <w:rsid w:val="4659632D"/>
    <w:rsid w:val="46696AF5"/>
    <w:rsid w:val="466C3A48"/>
    <w:rsid w:val="466E62E7"/>
    <w:rsid w:val="46716473"/>
    <w:rsid w:val="46731B12"/>
    <w:rsid w:val="46876E0E"/>
    <w:rsid w:val="46960D13"/>
    <w:rsid w:val="469965DF"/>
    <w:rsid w:val="46A07E53"/>
    <w:rsid w:val="46A217AA"/>
    <w:rsid w:val="46A65411"/>
    <w:rsid w:val="46BF24C4"/>
    <w:rsid w:val="46C53227"/>
    <w:rsid w:val="46C57D82"/>
    <w:rsid w:val="46C80181"/>
    <w:rsid w:val="46C93F8B"/>
    <w:rsid w:val="46CB1954"/>
    <w:rsid w:val="46CB3898"/>
    <w:rsid w:val="46D56D11"/>
    <w:rsid w:val="46E315F5"/>
    <w:rsid w:val="46E87FE2"/>
    <w:rsid w:val="46E90693"/>
    <w:rsid w:val="46E96D49"/>
    <w:rsid w:val="46EA56DB"/>
    <w:rsid w:val="46EB3644"/>
    <w:rsid w:val="46F92628"/>
    <w:rsid w:val="46FE1830"/>
    <w:rsid w:val="4706624D"/>
    <w:rsid w:val="470D149B"/>
    <w:rsid w:val="47107E79"/>
    <w:rsid w:val="47113054"/>
    <w:rsid w:val="47131A65"/>
    <w:rsid w:val="471419B2"/>
    <w:rsid w:val="47152186"/>
    <w:rsid w:val="47167E35"/>
    <w:rsid w:val="47273F0C"/>
    <w:rsid w:val="472F640D"/>
    <w:rsid w:val="47466C5E"/>
    <w:rsid w:val="47535427"/>
    <w:rsid w:val="4769741E"/>
    <w:rsid w:val="477611F0"/>
    <w:rsid w:val="477A7735"/>
    <w:rsid w:val="478B719F"/>
    <w:rsid w:val="47941A54"/>
    <w:rsid w:val="479723F8"/>
    <w:rsid w:val="479A37BA"/>
    <w:rsid w:val="479B6102"/>
    <w:rsid w:val="47B200D0"/>
    <w:rsid w:val="47B26D67"/>
    <w:rsid w:val="47BD7A36"/>
    <w:rsid w:val="47CA4AA6"/>
    <w:rsid w:val="47D95F29"/>
    <w:rsid w:val="47DC5B6D"/>
    <w:rsid w:val="47EE3A0E"/>
    <w:rsid w:val="47EF51EB"/>
    <w:rsid w:val="47F00216"/>
    <w:rsid w:val="47F300C9"/>
    <w:rsid w:val="48015C25"/>
    <w:rsid w:val="48025CB8"/>
    <w:rsid w:val="480C2F4C"/>
    <w:rsid w:val="48214270"/>
    <w:rsid w:val="48242B86"/>
    <w:rsid w:val="482617C7"/>
    <w:rsid w:val="48272E50"/>
    <w:rsid w:val="482C0264"/>
    <w:rsid w:val="483754E1"/>
    <w:rsid w:val="48384DF8"/>
    <w:rsid w:val="483C64C7"/>
    <w:rsid w:val="484272E9"/>
    <w:rsid w:val="484B1829"/>
    <w:rsid w:val="48501334"/>
    <w:rsid w:val="485063DD"/>
    <w:rsid w:val="485149FB"/>
    <w:rsid w:val="486114BF"/>
    <w:rsid w:val="4863608B"/>
    <w:rsid w:val="486A21FF"/>
    <w:rsid w:val="486A7E1B"/>
    <w:rsid w:val="486E48A4"/>
    <w:rsid w:val="48770F3F"/>
    <w:rsid w:val="487C447A"/>
    <w:rsid w:val="488252F9"/>
    <w:rsid w:val="488D1DE7"/>
    <w:rsid w:val="489529FC"/>
    <w:rsid w:val="48990680"/>
    <w:rsid w:val="489A6476"/>
    <w:rsid w:val="48A80C3B"/>
    <w:rsid w:val="48AA38A1"/>
    <w:rsid w:val="48AE0AB3"/>
    <w:rsid w:val="48AF2A5F"/>
    <w:rsid w:val="48B407DE"/>
    <w:rsid w:val="48BB66A4"/>
    <w:rsid w:val="48BF2C1E"/>
    <w:rsid w:val="48D24E97"/>
    <w:rsid w:val="48EB16DA"/>
    <w:rsid w:val="48F07DB8"/>
    <w:rsid w:val="48F13F98"/>
    <w:rsid w:val="48F93792"/>
    <w:rsid w:val="48FF5B5D"/>
    <w:rsid w:val="49002EA1"/>
    <w:rsid w:val="49057BE8"/>
    <w:rsid w:val="4911329A"/>
    <w:rsid w:val="49195BDE"/>
    <w:rsid w:val="491B34B9"/>
    <w:rsid w:val="49342F0D"/>
    <w:rsid w:val="49354B75"/>
    <w:rsid w:val="4939626C"/>
    <w:rsid w:val="493D16F8"/>
    <w:rsid w:val="49405F38"/>
    <w:rsid w:val="49415265"/>
    <w:rsid w:val="494A3D40"/>
    <w:rsid w:val="49536AED"/>
    <w:rsid w:val="49576B89"/>
    <w:rsid w:val="4958581D"/>
    <w:rsid w:val="49617C8B"/>
    <w:rsid w:val="49624302"/>
    <w:rsid w:val="499874BD"/>
    <w:rsid w:val="49A4744D"/>
    <w:rsid w:val="49A70900"/>
    <w:rsid w:val="49B246AF"/>
    <w:rsid w:val="49BA4E2F"/>
    <w:rsid w:val="49BC30DE"/>
    <w:rsid w:val="49BC57FF"/>
    <w:rsid w:val="49BD38C1"/>
    <w:rsid w:val="49BE7024"/>
    <w:rsid w:val="49BF2D6B"/>
    <w:rsid w:val="49C26F36"/>
    <w:rsid w:val="49D66F50"/>
    <w:rsid w:val="49EC4703"/>
    <w:rsid w:val="49FC4AA6"/>
    <w:rsid w:val="4A172FFE"/>
    <w:rsid w:val="4A29264A"/>
    <w:rsid w:val="4A2D5B25"/>
    <w:rsid w:val="4A315785"/>
    <w:rsid w:val="4A3B6052"/>
    <w:rsid w:val="4A3E02E2"/>
    <w:rsid w:val="4A404076"/>
    <w:rsid w:val="4A4F3C1F"/>
    <w:rsid w:val="4A592011"/>
    <w:rsid w:val="4A5D110F"/>
    <w:rsid w:val="4A635AE7"/>
    <w:rsid w:val="4A6C00E8"/>
    <w:rsid w:val="4A79700C"/>
    <w:rsid w:val="4A8242E6"/>
    <w:rsid w:val="4A8430D9"/>
    <w:rsid w:val="4A8E7D05"/>
    <w:rsid w:val="4A8F3EAC"/>
    <w:rsid w:val="4A8F6D1A"/>
    <w:rsid w:val="4A987EB8"/>
    <w:rsid w:val="4A9C5E8B"/>
    <w:rsid w:val="4AA7435A"/>
    <w:rsid w:val="4AA74ABE"/>
    <w:rsid w:val="4AB7265D"/>
    <w:rsid w:val="4ABC663F"/>
    <w:rsid w:val="4AC07A2C"/>
    <w:rsid w:val="4AC409AA"/>
    <w:rsid w:val="4AC5136F"/>
    <w:rsid w:val="4ACB0324"/>
    <w:rsid w:val="4AD54A57"/>
    <w:rsid w:val="4AD56CD4"/>
    <w:rsid w:val="4ADC0371"/>
    <w:rsid w:val="4ADE6720"/>
    <w:rsid w:val="4AE53555"/>
    <w:rsid w:val="4AE55F97"/>
    <w:rsid w:val="4AF038AF"/>
    <w:rsid w:val="4AFB4276"/>
    <w:rsid w:val="4B0401B7"/>
    <w:rsid w:val="4B057548"/>
    <w:rsid w:val="4B0B0804"/>
    <w:rsid w:val="4B0C4A59"/>
    <w:rsid w:val="4B0F3B96"/>
    <w:rsid w:val="4B3371FD"/>
    <w:rsid w:val="4B386A39"/>
    <w:rsid w:val="4B455240"/>
    <w:rsid w:val="4B4A029B"/>
    <w:rsid w:val="4B4C3037"/>
    <w:rsid w:val="4B566F9E"/>
    <w:rsid w:val="4B6A3E4D"/>
    <w:rsid w:val="4B714811"/>
    <w:rsid w:val="4B714E0F"/>
    <w:rsid w:val="4B7C5317"/>
    <w:rsid w:val="4B7C6F83"/>
    <w:rsid w:val="4B8134BC"/>
    <w:rsid w:val="4B850615"/>
    <w:rsid w:val="4B94388F"/>
    <w:rsid w:val="4B952198"/>
    <w:rsid w:val="4B9623A2"/>
    <w:rsid w:val="4B9E2DA4"/>
    <w:rsid w:val="4B9F01F6"/>
    <w:rsid w:val="4BA0201B"/>
    <w:rsid w:val="4BA67844"/>
    <w:rsid w:val="4BB74219"/>
    <w:rsid w:val="4BC204D2"/>
    <w:rsid w:val="4BCA432A"/>
    <w:rsid w:val="4BCD5C88"/>
    <w:rsid w:val="4BD03190"/>
    <w:rsid w:val="4BD40754"/>
    <w:rsid w:val="4BDD758C"/>
    <w:rsid w:val="4BE364F4"/>
    <w:rsid w:val="4BEC68C8"/>
    <w:rsid w:val="4BEE105F"/>
    <w:rsid w:val="4BF07033"/>
    <w:rsid w:val="4BF30430"/>
    <w:rsid w:val="4BF51ACF"/>
    <w:rsid w:val="4BF6262F"/>
    <w:rsid w:val="4BFA53A4"/>
    <w:rsid w:val="4C027D7A"/>
    <w:rsid w:val="4C0E293C"/>
    <w:rsid w:val="4C270017"/>
    <w:rsid w:val="4C2E2E3B"/>
    <w:rsid w:val="4C463132"/>
    <w:rsid w:val="4C4C6DDF"/>
    <w:rsid w:val="4C694A46"/>
    <w:rsid w:val="4C6E28A8"/>
    <w:rsid w:val="4C7678A4"/>
    <w:rsid w:val="4C7B05FC"/>
    <w:rsid w:val="4C7E21AC"/>
    <w:rsid w:val="4C935A67"/>
    <w:rsid w:val="4C9431EA"/>
    <w:rsid w:val="4C9E2F19"/>
    <w:rsid w:val="4CB34DD7"/>
    <w:rsid w:val="4CBF3CBD"/>
    <w:rsid w:val="4CC32F11"/>
    <w:rsid w:val="4CD37F36"/>
    <w:rsid w:val="4CDA2EDF"/>
    <w:rsid w:val="4CDA412F"/>
    <w:rsid w:val="4CDC069F"/>
    <w:rsid w:val="4CE1302B"/>
    <w:rsid w:val="4CE17BDE"/>
    <w:rsid w:val="4CE35F47"/>
    <w:rsid w:val="4CF16CCD"/>
    <w:rsid w:val="4CF20856"/>
    <w:rsid w:val="4CF63D42"/>
    <w:rsid w:val="4CFC5A38"/>
    <w:rsid w:val="4D0A49D5"/>
    <w:rsid w:val="4D0B3000"/>
    <w:rsid w:val="4D192A7C"/>
    <w:rsid w:val="4D1C794B"/>
    <w:rsid w:val="4D2C363E"/>
    <w:rsid w:val="4D3A1DB1"/>
    <w:rsid w:val="4D403D66"/>
    <w:rsid w:val="4D425995"/>
    <w:rsid w:val="4D467EA7"/>
    <w:rsid w:val="4D4E43B2"/>
    <w:rsid w:val="4D4F0D57"/>
    <w:rsid w:val="4D521266"/>
    <w:rsid w:val="4D561959"/>
    <w:rsid w:val="4D5B69A0"/>
    <w:rsid w:val="4D7E4E58"/>
    <w:rsid w:val="4D843B7D"/>
    <w:rsid w:val="4D861C16"/>
    <w:rsid w:val="4D927D03"/>
    <w:rsid w:val="4D952A45"/>
    <w:rsid w:val="4D954DA4"/>
    <w:rsid w:val="4D9F0745"/>
    <w:rsid w:val="4DA03329"/>
    <w:rsid w:val="4DA54101"/>
    <w:rsid w:val="4DBD6446"/>
    <w:rsid w:val="4DC0189A"/>
    <w:rsid w:val="4DC41CCB"/>
    <w:rsid w:val="4DC460A3"/>
    <w:rsid w:val="4DCB750B"/>
    <w:rsid w:val="4DD604A1"/>
    <w:rsid w:val="4DD75353"/>
    <w:rsid w:val="4DE1563D"/>
    <w:rsid w:val="4DEA4032"/>
    <w:rsid w:val="4DEA5356"/>
    <w:rsid w:val="4DEB3336"/>
    <w:rsid w:val="4DEC4292"/>
    <w:rsid w:val="4DF01CBE"/>
    <w:rsid w:val="4DF919CD"/>
    <w:rsid w:val="4E016A02"/>
    <w:rsid w:val="4E0625CC"/>
    <w:rsid w:val="4E0D0ED5"/>
    <w:rsid w:val="4E0E7605"/>
    <w:rsid w:val="4E0F0863"/>
    <w:rsid w:val="4E100A78"/>
    <w:rsid w:val="4E114CE7"/>
    <w:rsid w:val="4E117598"/>
    <w:rsid w:val="4E136B7A"/>
    <w:rsid w:val="4E1C36B3"/>
    <w:rsid w:val="4E1E2449"/>
    <w:rsid w:val="4E237520"/>
    <w:rsid w:val="4E257033"/>
    <w:rsid w:val="4E290332"/>
    <w:rsid w:val="4E3000D1"/>
    <w:rsid w:val="4E3545CB"/>
    <w:rsid w:val="4E473EAA"/>
    <w:rsid w:val="4E4908B1"/>
    <w:rsid w:val="4E4A018B"/>
    <w:rsid w:val="4E505236"/>
    <w:rsid w:val="4E5162F1"/>
    <w:rsid w:val="4E5E38F2"/>
    <w:rsid w:val="4E645C1C"/>
    <w:rsid w:val="4E6E4D7B"/>
    <w:rsid w:val="4E70144E"/>
    <w:rsid w:val="4E7054CB"/>
    <w:rsid w:val="4E706A75"/>
    <w:rsid w:val="4E782F1A"/>
    <w:rsid w:val="4E7A27A1"/>
    <w:rsid w:val="4E7C1BCB"/>
    <w:rsid w:val="4E806112"/>
    <w:rsid w:val="4E865AB2"/>
    <w:rsid w:val="4E9213E5"/>
    <w:rsid w:val="4E96139A"/>
    <w:rsid w:val="4E9D1289"/>
    <w:rsid w:val="4EA102C6"/>
    <w:rsid w:val="4EA44539"/>
    <w:rsid w:val="4EA57D3B"/>
    <w:rsid w:val="4EAD7325"/>
    <w:rsid w:val="4EB84DA0"/>
    <w:rsid w:val="4EB93521"/>
    <w:rsid w:val="4ECC7296"/>
    <w:rsid w:val="4ECE1395"/>
    <w:rsid w:val="4ED62C40"/>
    <w:rsid w:val="4EDE0154"/>
    <w:rsid w:val="4EDE504A"/>
    <w:rsid w:val="4EE52D3A"/>
    <w:rsid w:val="4EFA0335"/>
    <w:rsid w:val="4EFE7E70"/>
    <w:rsid w:val="4F023F25"/>
    <w:rsid w:val="4F0903B4"/>
    <w:rsid w:val="4F0A4C4A"/>
    <w:rsid w:val="4F1849DB"/>
    <w:rsid w:val="4F21343C"/>
    <w:rsid w:val="4F223321"/>
    <w:rsid w:val="4F304AAB"/>
    <w:rsid w:val="4F3D1EC0"/>
    <w:rsid w:val="4F4824E3"/>
    <w:rsid w:val="4F521911"/>
    <w:rsid w:val="4F523E00"/>
    <w:rsid w:val="4F681665"/>
    <w:rsid w:val="4F685554"/>
    <w:rsid w:val="4F763C09"/>
    <w:rsid w:val="4F8F781C"/>
    <w:rsid w:val="4F974FDE"/>
    <w:rsid w:val="4F9C11AB"/>
    <w:rsid w:val="4F9E2707"/>
    <w:rsid w:val="4FAA542C"/>
    <w:rsid w:val="4FAC1F0D"/>
    <w:rsid w:val="4FB64837"/>
    <w:rsid w:val="4FC14C55"/>
    <w:rsid w:val="4FC40B89"/>
    <w:rsid w:val="4FC91E56"/>
    <w:rsid w:val="4FD364B1"/>
    <w:rsid w:val="4FDE12CE"/>
    <w:rsid w:val="4FDF5E52"/>
    <w:rsid w:val="4FDF64DB"/>
    <w:rsid w:val="4FE368D1"/>
    <w:rsid w:val="4FE751DB"/>
    <w:rsid w:val="4FED614A"/>
    <w:rsid w:val="4FF63D93"/>
    <w:rsid w:val="4FF82D6E"/>
    <w:rsid w:val="50030A13"/>
    <w:rsid w:val="5009684A"/>
    <w:rsid w:val="500C403B"/>
    <w:rsid w:val="50144BB5"/>
    <w:rsid w:val="50162D53"/>
    <w:rsid w:val="501E13EC"/>
    <w:rsid w:val="5023607C"/>
    <w:rsid w:val="503726C9"/>
    <w:rsid w:val="503C76AF"/>
    <w:rsid w:val="503E0303"/>
    <w:rsid w:val="503E78F9"/>
    <w:rsid w:val="504D5A8D"/>
    <w:rsid w:val="50626182"/>
    <w:rsid w:val="506F63E4"/>
    <w:rsid w:val="507460BF"/>
    <w:rsid w:val="507C65F4"/>
    <w:rsid w:val="507F5346"/>
    <w:rsid w:val="50866BBD"/>
    <w:rsid w:val="50940588"/>
    <w:rsid w:val="5095725E"/>
    <w:rsid w:val="50A15567"/>
    <w:rsid w:val="50B231EC"/>
    <w:rsid w:val="50B93AA5"/>
    <w:rsid w:val="50BB1C51"/>
    <w:rsid w:val="50BD0A16"/>
    <w:rsid w:val="50BD3695"/>
    <w:rsid w:val="50D103F0"/>
    <w:rsid w:val="50D74348"/>
    <w:rsid w:val="50E754F4"/>
    <w:rsid w:val="50F407C4"/>
    <w:rsid w:val="50FA7A03"/>
    <w:rsid w:val="50FD4653"/>
    <w:rsid w:val="50FD7AEE"/>
    <w:rsid w:val="510452EB"/>
    <w:rsid w:val="5106408C"/>
    <w:rsid w:val="51087EAB"/>
    <w:rsid w:val="510B68A2"/>
    <w:rsid w:val="510E5334"/>
    <w:rsid w:val="51100643"/>
    <w:rsid w:val="5113660D"/>
    <w:rsid w:val="51192975"/>
    <w:rsid w:val="51196B84"/>
    <w:rsid w:val="511D7164"/>
    <w:rsid w:val="511E6F1C"/>
    <w:rsid w:val="5120233E"/>
    <w:rsid w:val="51390496"/>
    <w:rsid w:val="513E55DE"/>
    <w:rsid w:val="5153745D"/>
    <w:rsid w:val="5158743E"/>
    <w:rsid w:val="515F0CAD"/>
    <w:rsid w:val="51632D0C"/>
    <w:rsid w:val="517507A9"/>
    <w:rsid w:val="5180563D"/>
    <w:rsid w:val="51897558"/>
    <w:rsid w:val="51944D9F"/>
    <w:rsid w:val="51AA5C62"/>
    <w:rsid w:val="51CA6407"/>
    <w:rsid w:val="51D33DA6"/>
    <w:rsid w:val="51DA1E7B"/>
    <w:rsid w:val="51E659D4"/>
    <w:rsid w:val="51EC19F3"/>
    <w:rsid w:val="51F03BFE"/>
    <w:rsid w:val="51F110C5"/>
    <w:rsid w:val="51F8045C"/>
    <w:rsid w:val="51FC1C4B"/>
    <w:rsid w:val="5209186F"/>
    <w:rsid w:val="52096971"/>
    <w:rsid w:val="521D1F7B"/>
    <w:rsid w:val="521E7560"/>
    <w:rsid w:val="52224B68"/>
    <w:rsid w:val="522B5D9A"/>
    <w:rsid w:val="522D123A"/>
    <w:rsid w:val="523B1977"/>
    <w:rsid w:val="523C2146"/>
    <w:rsid w:val="524D3BFA"/>
    <w:rsid w:val="52531DA8"/>
    <w:rsid w:val="52536209"/>
    <w:rsid w:val="5262473A"/>
    <w:rsid w:val="527C0C07"/>
    <w:rsid w:val="527D377B"/>
    <w:rsid w:val="52814197"/>
    <w:rsid w:val="52827096"/>
    <w:rsid w:val="528444EB"/>
    <w:rsid w:val="52864376"/>
    <w:rsid w:val="52995F7D"/>
    <w:rsid w:val="52997251"/>
    <w:rsid w:val="52A40501"/>
    <w:rsid w:val="52A77BF8"/>
    <w:rsid w:val="52A86007"/>
    <w:rsid w:val="52AA2062"/>
    <w:rsid w:val="52B15956"/>
    <w:rsid w:val="52C272FF"/>
    <w:rsid w:val="52C46BA1"/>
    <w:rsid w:val="52C47532"/>
    <w:rsid w:val="52C57A2D"/>
    <w:rsid w:val="52CF1868"/>
    <w:rsid w:val="52D03650"/>
    <w:rsid w:val="52EE3C53"/>
    <w:rsid w:val="52F85552"/>
    <w:rsid w:val="52FA73C7"/>
    <w:rsid w:val="530C23C7"/>
    <w:rsid w:val="530C6D22"/>
    <w:rsid w:val="53157E79"/>
    <w:rsid w:val="531A3C59"/>
    <w:rsid w:val="531F13FF"/>
    <w:rsid w:val="532051C8"/>
    <w:rsid w:val="532F0A65"/>
    <w:rsid w:val="5334457C"/>
    <w:rsid w:val="533C6189"/>
    <w:rsid w:val="533F0D0B"/>
    <w:rsid w:val="534D6794"/>
    <w:rsid w:val="5353327E"/>
    <w:rsid w:val="5358359A"/>
    <w:rsid w:val="536250D3"/>
    <w:rsid w:val="536B5130"/>
    <w:rsid w:val="536F3E27"/>
    <w:rsid w:val="537734C7"/>
    <w:rsid w:val="537766D0"/>
    <w:rsid w:val="53836F3E"/>
    <w:rsid w:val="53857D5F"/>
    <w:rsid w:val="538A3C7D"/>
    <w:rsid w:val="538D2B9F"/>
    <w:rsid w:val="53971C73"/>
    <w:rsid w:val="53A03E56"/>
    <w:rsid w:val="53A353FE"/>
    <w:rsid w:val="53A9778D"/>
    <w:rsid w:val="53BD08EA"/>
    <w:rsid w:val="53BD196D"/>
    <w:rsid w:val="53D4759F"/>
    <w:rsid w:val="53D92CB9"/>
    <w:rsid w:val="53E06C34"/>
    <w:rsid w:val="53E13FF1"/>
    <w:rsid w:val="53E74026"/>
    <w:rsid w:val="53E84AAB"/>
    <w:rsid w:val="53EC2E30"/>
    <w:rsid w:val="53F14CC0"/>
    <w:rsid w:val="53F727F0"/>
    <w:rsid w:val="53F838A2"/>
    <w:rsid w:val="53FA6CF5"/>
    <w:rsid w:val="53FE2659"/>
    <w:rsid w:val="54022953"/>
    <w:rsid w:val="54127780"/>
    <w:rsid w:val="54240E9F"/>
    <w:rsid w:val="54296159"/>
    <w:rsid w:val="54477745"/>
    <w:rsid w:val="544957E9"/>
    <w:rsid w:val="54545790"/>
    <w:rsid w:val="54634206"/>
    <w:rsid w:val="546A4EA6"/>
    <w:rsid w:val="546A5F6B"/>
    <w:rsid w:val="54785910"/>
    <w:rsid w:val="548344F8"/>
    <w:rsid w:val="54967355"/>
    <w:rsid w:val="549856DA"/>
    <w:rsid w:val="54A14F0C"/>
    <w:rsid w:val="54A15CDB"/>
    <w:rsid w:val="54A945B5"/>
    <w:rsid w:val="54AA3B21"/>
    <w:rsid w:val="54B73927"/>
    <w:rsid w:val="54D0383A"/>
    <w:rsid w:val="54D36671"/>
    <w:rsid w:val="54D71B14"/>
    <w:rsid w:val="54D86574"/>
    <w:rsid w:val="54D87617"/>
    <w:rsid w:val="54D91125"/>
    <w:rsid w:val="54D9428A"/>
    <w:rsid w:val="54DA29BA"/>
    <w:rsid w:val="54E26FE2"/>
    <w:rsid w:val="54EF5296"/>
    <w:rsid w:val="5510787F"/>
    <w:rsid w:val="55111003"/>
    <w:rsid w:val="552936E3"/>
    <w:rsid w:val="553024E4"/>
    <w:rsid w:val="55325DC8"/>
    <w:rsid w:val="55395A36"/>
    <w:rsid w:val="553D0793"/>
    <w:rsid w:val="554027DA"/>
    <w:rsid w:val="55413441"/>
    <w:rsid w:val="55437C4E"/>
    <w:rsid w:val="55444EA3"/>
    <w:rsid w:val="5546354F"/>
    <w:rsid w:val="55535F2B"/>
    <w:rsid w:val="55561A4D"/>
    <w:rsid w:val="5563712E"/>
    <w:rsid w:val="5569702D"/>
    <w:rsid w:val="556F382C"/>
    <w:rsid w:val="55757816"/>
    <w:rsid w:val="557876F1"/>
    <w:rsid w:val="557B640A"/>
    <w:rsid w:val="559775C4"/>
    <w:rsid w:val="559B2AA4"/>
    <w:rsid w:val="559C5AB3"/>
    <w:rsid w:val="55AA0A7E"/>
    <w:rsid w:val="55AB0269"/>
    <w:rsid w:val="55B85E4E"/>
    <w:rsid w:val="55B872ED"/>
    <w:rsid w:val="55C574C3"/>
    <w:rsid w:val="55D200EA"/>
    <w:rsid w:val="55D60B7C"/>
    <w:rsid w:val="55F2152B"/>
    <w:rsid w:val="55F3078A"/>
    <w:rsid w:val="55F332A4"/>
    <w:rsid w:val="55FB69B2"/>
    <w:rsid w:val="56037D2F"/>
    <w:rsid w:val="56047224"/>
    <w:rsid w:val="560D22A0"/>
    <w:rsid w:val="56166213"/>
    <w:rsid w:val="561878D9"/>
    <w:rsid w:val="56195C8B"/>
    <w:rsid w:val="561D7834"/>
    <w:rsid w:val="562B3101"/>
    <w:rsid w:val="562F521B"/>
    <w:rsid w:val="563273EE"/>
    <w:rsid w:val="56341388"/>
    <w:rsid w:val="563B5255"/>
    <w:rsid w:val="563F6617"/>
    <w:rsid w:val="564F78C5"/>
    <w:rsid w:val="56520451"/>
    <w:rsid w:val="56574A48"/>
    <w:rsid w:val="565A345F"/>
    <w:rsid w:val="56760E54"/>
    <w:rsid w:val="568216EB"/>
    <w:rsid w:val="56856CA9"/>
    <w:rsid w:val="56965701"/>
    <w:rsid w:val="56991ED9"/>
    <w:rsid w:val="56A0353A"/>
    <w:rsid w:val="56A67E72"/>
    <w:rsid w:val="56A85185"/>
    <w:rsid w:val="56B82651"/>
    <w:rsid w:val="56B963D6"/>
    <w:rsid w:val="56C20CBB"/>
    <w:rsid w:val="56C82C7A"/>
    <w:rsid w:val="56CD224D"/>
    <w:rsid w:val="56D26095"/>
    <w:rsid w:val="56DC1EEF"/>
    <w:rsid w:val="56DC49A4"/>
    <w:rsid w:val="56DC7AEA"/>
    <w:rsid w:val="56E6646C"/>
    <w:rsid w:val="56EE570B"/>
    <w:rsid w:val="56F1338C"/>
    <w:rsid w:val="56F42221"/>
    <w:rsid w:val="56F75251"/>
    <w:rsid w:val="570C0361"/>
    <w:rsid w:val="570C0F38"/>
    <w:rsid w:val="57136327"/>
    <w:rsid w:val="57225154"/>
    <w:rsid w:val="572929A8"/>
    <w:rsid w:val="573226B5"/>
    <w:rsid w:val="5733459E"/>
    <w:rsid w:val="573844FF"/>
    <w:rsid w:val="5739551A"/>
    <w:rsid w:val="5744370C"/>
    <w:rsid w:val="574B2E40"/>
    <w:rsid w:val="575B7565"/>
    <w:rsid w:val="576F5E48"/>
    <w:rsid w:val="577D4C50"/>
    <w:rsid w:val="577E5146"/>
    <w:rsid w:val="57896617"/>
    <w:rsid w:val="5790373F"/>
    <w:rsid w:val="57984633"/>
    <w:rsid w:val="579C151D"/>
    <w:rsid w:val="579E2707"/>
    <w:rsid w:val="57A315E0"/>
    <w:rsid w:val="57AE2804"/>
    <w:rsid w:val="57B2414B"/>
    <w:rsid w:val="57C046FE"/>
    <w:rsid w:val="57C70B63"/>
    <w:rsid w:val="57C80CEA"/>
    <w:rsid w:val="57CB1E5B"/>
    <w:rsid w:val="57D0738D"/>
    <w:rsid w:val="57D84551"/>
    <w:rsid w:val="57DB684D"/>
    <w:rsid w:val="57E0092F"/>
    <w:rsid w:val="57E54DD9"/>
    <w:rsid w:val="57E566A6"/>
    <w:rsid w:val="57E657A9"/>
    <w:rsid w:val="57EF6D62"/>
    <w:rsid w:val="57F05B50"/>
    <w:rsid w:val="57F4211D"/>
    <w:rsid w:val="57FF79D7"/>
    <w:rsid w:val="580B7C81"/>
    <w:rsid w:val="580C47D1"/>
    <w:rsid w:val="581856B6"/>
    <w:rsid w:val="581D6A04"/>
    <w:rsid w:val="581F5B30"/>
    <w:rsid w:val="5820177A"/>
    <w:rsid w:val="58214C8F"/>
    <w:rsid w:val="58431649"/>
    <w:rsid w:val="584A65EA"/>
    <w:rsid w:val="584C4A20"/>
    <w:rsid w:val="585747C2"/>
    <w:rsid w:val="58593B1E"/>
    <w:rsid w:val="58597512"/>
    <w:rsid w:val="58803EFB"/>
    <w:rsid w:val="58850B15"/>
    <w:rsid w:val="58852F23"/>
    <w:rsid w:val="588734BA"/>
    <w:rsid w:val="588E1DD8"/>
    <w:rsid w:val="58901E1C"/>
    <w:rsid w:val="58923CF5"/>
    <w:rsid w:val="58997BBD"/>
    <w:rsid w:val="589E5FF3"/>
    <w:rsid w:val="589F4CB5"/>
    <w:rsid w:val="589F6079"/>
    <w:rsid w:val="58A555A7"/>
    <w:rsid w:val="58B87D41"/>
    <w:rsid w:val="58C00D58"/>
    <w:rsid w:val="58CB6C11"/>
    <w:rsid w:val="58CC004E"/>
    <w:rsid w:val="58D94706"/>
    <w:rsid w:val="590266D9"/>
    <w:rsid w:val="590452E1"/>
    <w:rsid w:val="591717DC"/>
    <w:rsid w:val="591E27CA"/>
    <w:rsid w:val="59214131"/>
    <w:rsid w:val="592503CD"/>
    <w:rsid w:val="592D7569"/>
    <w:rsid w:val="593232A7"/>
    <w:rsid w:val="59335D73"/>
    <w:rsid w:val="59360A22"/>
    <w:rsid w:val="593D5F1A"/>
    <w:rsid w:val="593F7118"/>
    <w:rsid w:val="59462E93"/>
    <w:rsid w:val="594D320E"/>
    <w:rsid w:val="594E75DD"/>
    <w:rsid w:val="595129FA"/>
    <w:rsid w:val="59517F98"/>
    <w:rsid w:val="5957272A"/>
    <w:rsid w:val="595B2632"/>
    <w:rsid w:val="59602B93"/>
    <w:rsid w:val="59696C27"/>
    <w:rsid w:val="596D1C6F"/>
    <w:rsid w:val="596F686F"/>
    <w:rsid w:val="59703211"/>
    <w:rsid w:val="597E5507"/>
    <w:rsid w:val="598565CA"/>
    <w:rsid w:val="59885EF4"/>
    <w:rsid w:val="5989282C"/>
    <w:rsid w:val="599943D2"/>
    <w:rsid w:val="599B2E43"/>
    <w:rsid w:val="599C03F0"/>
    <w:rsid w:val="59A2620E"/>
    <w:rsid w:val="59B27530"/>
    <w:rsid w:val="59B426A7"/>
    <w:rsid w:val="59B57D58"/>
    <w:rsid w:val="59B64D30"/>
    <w:rsid w:val="59B91A4D"/>
    <w:rsid w:val="59C95056"/>
    <w:rsid w:val="59D0244A"/>
    <w:rsid w:val="59D924E3"/>
    <w:rsid w:val="59E370D2"/>
    <w:rsid w:val="59EC4733"/>
    <w:rsid w:val="59EF0419"/>
    <w:rsid w:val="59FE017B"/>
    <w:rsid w:val="5A0409AB"/>
    <w:rsid w:val="5A1251B7"/>
    <w:rsid w:val="5A131211"/>
    <w:rsid w:val="5A32101C"/>
    <w:rsid w:val="5A3D31E4"/>
    <w:rsid w:val="5A432BE7"/>
    <w:rsid w:val="5A4575C0"/>
    <w:rsid w:val="5A715F0F"/>
    <w:rsid w:val="5A751B53"/>
    <w:rsid w:val="5A7A0696"/>
    <w:rsid w:val="5A872252"/>
    <w:rsid w:val="5A9F1EE0"/>
    <w:rsid w:val="5AA3467D"/>
    <w:rsid w:val="5AB54A01"/>
    <w:rsid w:val="5AD52020"/>
    <w:rsid w:val="5AD669A7"/>
    <w:rsid w:val="5AE70EA6"/>
    <w:rsid w:val="5AED57BB"/>
    <w:rsid w:val="5AFA5770"/>
    <w:rsid w:val="5B0362E2"/>
    <w:rsid w:val="5B093846"/>
    <w:rsid w:val="5B123D46"/>
    <w:rsid w:val="5B2A5679"/>
    <w:rsid w:val="5B3770FE"/>
    <w:rsid w:val="5B3E61C9"/>
    <w:rsid w:val="5B451939"/>
    <w:rsid w:val="5B484977"/>
    <w:rsid w:val="5B495700"/>
    <w:rsid w:val="5B506486"/>
    <w:rsid w:val="5B533B1B"/>
    <w:rsid w:val="5B562795"/>
    <w:rsid w:val="5B5F1657"/>
    <w:rsid w:val="5B643C7B"/>
    <w:rsid w:val="5B693A71"/>
    <w:rsid w:val="5B6D7F2A"/>
    <w:rsid w:val="5B6E294C"/>
    <w:rsid w:val="5B760811"/>
    <w:rsid w:val="5B76377F"/>
    <w:rsid w:val="5B7770CA"/>
    <w:rsid w:val="5B7823DE"/>
    <w:rsid w:val="5B813EF8"/>
    <w:rsid w:val="5B82007F"/>
    <w:rsid w:val="5B8A2C71"/>
    <w:rsid w:val="5B9012CA"/>
    <w:rsid w:val="5B903A88"/>
    <w:rsid w:val="5B945D33"/>
    <w:rsid w:val="5B9B608C"/>
    <w:rsid w:val="5B9D6CCE"/>
    <w:rsid w:val="5BA70814"/>
    <w:rsid w:val="5BB526BF"/>
    <w:rsid w:val="5BB73E72"/>
    <w:rsid w:val="5BB901A8"/>
    <w:rsid w:val="5BC43BB3"/>
    <w:rsid w:val="5BCA0D67"/>
    <w:rsid w:val="5BD15084"/>
    <w:rsid w:val="5BD7290B"/>
    <w:rsid w:val="5BD9651A"/>
    <w:rsid w:val="5BDE4D65"/>
    <w:rsid w:val="5BE24EF7"/>
    <w:rsid w:val="5BF46BE5"/>
    <w:rsid w:val="5C017C74"/>
    <w:rsid w:val="5C025028"/>
    <w:rsid w:val="5C094D9C"/>
    <w:rsid w:val="5C0D1F39"/>
    <w:rsid w:val="5C0D2834"/>
    <w:rsid w:val="5C0F2E61"/>
    <w:rsid w:val="5C112888"/>
    <w:rsid w:val="5C146FA0"/>
    <w:rsid w:val="5C1F0DEC"/>
    <w:rsid w:val="5C205AA3"/>
    <w:rsid w:val="5C3C44FE"/>
    <w:rsid w:val="5C3D29F1"/>
    <w:rsid w:val="5C482368"/>
    <w:rsid w:val="5C4F75FD"/>
    <w:rsid w:val="5C5034EF"/>
    <w:rsid w:val="5C5767D7"/>
    <w:rsid w:val="5C590BD3"/>
    <w:rsid w:val="5C5F7971"/>
    <w:rsid w:val="5C6A55C1"/>
    <w:rsid w:val="5C816F58"/>
    <w:rsid w:val="5C8B2F4D"/>
    <w:rsid w:val="5C905861"/>
    <w:rsid w:val="5C915E6B"/>
    <w:rsid w:val="5CAD5584"/>
    <w:rsid w:val="5CB21D37"/>
    <w:rsid w:val="5CB86534"/>
    <w:rsid w:val="5CBC74F2"/>
    <w:rsid w:val="5CC30E0D"/>
    <w:rsid w:val="5CC3654E"/>
    <w:rsid w:val="5CC37FF2"/>
    <w:rsid w:val="5CC96E90"/>
    <w:rsid w:val="5CCC0D4F"/>
    <w:rsid w:val="5CCF5218"/>
    <w:rsid w:val="5CDA6B42"/>
    <w:rsid w:val="5CDC759A"/>
    <w:rsid w:val="5CE328BE"/>
    <w:rsid w:val="5CE62971"/>
    <w:rsid w:val="5CE929F5"/>
    <w:rsid w:val="5CF55C1D"/>
    <w:rsid w:val="5CF86A4B"/>
    <w:rsid w:val="5CF92DCD"/>
    <w:rsid w:val="5CF960C4"/>
    <w:rsid w:val="5D013D87"/>
    <w:rsid w:val="5D03664E"/>
    <w:rsid w:val="5D086E3C"/>
    <w:rsid w:val="5D0D046C"/>
    <w:rsid w:val="5D1039E7"/>
    <w:rsid w:val="5D1F2DB8"/>
    <w:rsid w:val="5D2648EE"/>
    <w:rsid w:val="5D2A59EE"/>
    <w:rsid w:val="5D366596"/>
    <w:rsid w:val="5D3666C6"/>
    <w:rsid w:val="5D3A0480"/>
    <w:rsid w:val="5D3B4A65"/>
    <w:rsid w:val="5D4412F2"/>
    <w:rsid w:val="5D450818"/>
    <w:rsid w:val="5D514B7A"/>
    <w:rsid w:val="5D5C0B9B"/>
    <w:rsid w:val="5D5D01B9"/>
    <w:rsid w:val="5D5D5EBC"/>
    <w:rsid w:val="5D5E42B6"/>
    <w:rsid w:val="5D607CB3"/>
    <w:rsid w:val="5D721AB9"/>
    <w:rsid w:val="5D7A5BA9"/>
    <w:rsid w:val="5D872619"/>
    <w:rsid w:val="5D8D2CAD"/>
    <w:rsid w:val="5D91361E"/>
    <w:rsid w:val="5DA112CE"/>
    <w:rsid w:val="5DA5408E"/>
    <w:rsid w:val="5DAD2670"/>
    <w:rsid w:val="5DAD3196"/>
    <w:rsid w:val="5DB76970"/>
    <w:rsid w:val="5DB974D1"/>
    <w:rsid w:val="5DC57793"/>
    <w:rsid w:val="5DC6006C"/>
    <w:rsid w:val="5DC63141"/>
    <w:rsid w:val="5DC75E52"/>
    <w:rsid w:val="5DC96F16"/>
    <w:rsid w:val="5DCA4C7D"/>
    <w:rsid w:val="5DCE6E60"/>
    <w:rsid w:val="5DD02289"/>
    <w:rsid w:val="5DDB0713"/>
    <w:rsid w:val="5DDD0574"/>
    <w:rsid w:val="5DE5700B"/>
    <w:rsid w:val="5DEE069E"/>
    <w:rsid w:val="5DEF160A"/>
    <w:rsid w:val="5E055E59"/>
    <w:rsid w:val="5E081B68"/>
    <w:rsid w:val="5E0A35A0"/>
    <w:rsid w:val="5E1C28A1"/>
    <w:rsid w:val="5E287FEC"/>
    <w:rsid w:val="5E2F6DEE"/>
    <w:rsid w:val="5E323AA9"/>
    <w:rsid w:val="5E332E57"/>
    <w:rsid w:val="5E355E2B"/>
    <w:rsid w:val="5E476E17"/>
    <w:rsid w:val="5E482E4B"/>
    <w:rsid w:val="5E514056"/>
    <w:rsid w:val="5E53622A"/>
    <w:rsid w:val="5E6466FD"/>
    <w:rsid w:val="5E694BBF"/>
    <w:rsid w:val="5E741E84"/>
    <w:rsid w:val="5E751CE1"/>
    <w:rsid w:val="5E794BC4"/>
    <w:rsid w:val="5E7B7E97"/>
    <w:rsid w:val="5E7C0901"/>
    <w:rsid w:val="5E7D51F3"/>
    <w:rsid w:val="5E7F250C"/>
    <w:rsid w:val="5E7F553F"/>
    <w:rsid w:val="5E943FD0"/>
    <w:rsid w:val="5EA17523"/>
    <w:rsid w:val="5EA23850"/>
    <w:rsid w:val="5EA77340"/>
    <w:rsid w:val="5EB73D3F"/>
    <w:rsid w:val="5EBF39D7"/>
    <w:rsid w:val="5ECF335F"/>
    <w:rsid w:val="5EE52FD1"/>
    <w:rsid w:val="5EE71607"/>
    <w:rsid w:val="5EE93D4B"/>
    <w:rsid w:val="5EEB0BD5"/>
    <w:rsid w:val="5EF73D83"/>
    <w:rsid w:val="5EF77D33"/>
    <w:rsid w:val="5EFF47AF"/>
    <w:rsid w:val="5F0A5EFA"/>
    <w:rsid w:val="5F0B55A2"/>
    <w:rsid w:val="5F0C2FEA"/>
    <w:rsid w:val="5F101076"/>
    <w:rsid w:val="5F141513"/>
    <w:rsid w:val="5F174494"/>
    <w:rsid w:val="5F1D5CB6"/>
    <w:rsid w:val="5F234EA8"/>
    <w:rsid w:val="5F280348"/>
    <w:rsid w:val="5F2F6275"/>
    <w:rsid w:val="5F3302DE"/>
    <w:rsid w:val="5F3A72EF"/>
    <w:rsid w:val="5F3C0712"/>
    <w:rsid w:val="5F3F3553"/>
    <w:rsid w:val="5F443BBF"/>
    <w:rsid w:val="5F4D17D0"/>
    <w:rsid w:val="5F515F43"/>
    <w:rsid w:val="5F580DBA"/>
    <w:rsid w:val="5F5A0F66"/>
    <w:rsid w:val="5F661B13"/>
    <w:rsid w:val="5F686CEE"/>
    <w:rsid w:val="5F6D166E"/>
    <w:rsid w:val="5F6D2B29"/>
    <w:rsid w:val="5F6D4931"/>
    <w:rsid w:val="5F6F6E28"/>
    <w:rsid w:val="5F74201A"/>
    <w:rsid w:val="5F746E05"/>
    <w:rsid w:val="5F793A29"/>
    <w:rsid w:val="5F7C5BF4"/>
    <w:rsid w:val="5F847E24"/>
    <w:rsid w:val="5F8B602C"/>
    <w:rsid w:val="5F91254A"/>
    <w:rsid w:val="5F9321D7"/>
    <w:rsid w:val="5FB33B9F"/>
    <w:rsid w:val="5FB45008"/>
    <w:rsid w:val="5FB5562E"/>
    <w:rsid w:val="5FC37F61"/>
    <w:rsid w:val="5FC67080"/>
    <w:rsid w:val="5FCE3570"/>
    <w:rsid w:val="5FD16595"/>
    <w:rsid w:val="5FD24AEA"/>
    <w:rsid w:val="5FDF478C"/>
    <w:rsid w:val="5FE043DA"/>
    <w:rsid w:val="5FF7332D"/>
    <w:rsid w:val="5FF76424"/>
    <w:rsid w:val="60036CB9"/>
    <w:rsid w:val="600A28AD"/>
    <w:rsid w:val="600B28D1"/>
    <w:rsid w:val="601E5AB2"/>
    <w:rsid w:val="60290264"/>
    <w:rsid w:val="603B1C14"/>
    <w:rsid w:val="603C5B25"/>
    <w:rsid w:val="60451471"/>
    <w:rsid w:val="6048769C"/>
    <w:rsid w:val="604E7773"/>
    <w:rsid w:val="605210B3"/>
    <w:rsid w:val="60593BFF"/>
    <w:rsid w:val="60596715"/>
    <w:rsid w:val="605B4DC0"/>
    <w:rsid w:val="60616229"/>
    <w:rsid w:val="606162A2"/>
    <w:rsid w:val="606900C7"/>
    <w:rsid w:val="606C5781"/>
    <w:rsid w:val="606C72E4"/>
    <w:rsid w:val="60701453"/>
    <w:rsid w:val="60726A7F"/>
    <w:rsid w:val="60732ECA"/>
    <w:rsid w:val="60740A9A"/>
    <w:rsid w:val="60762BC8"/>
    <w:rsid w:val="607E5255"/>
    <w:rsid w:val="60843857"/>
    <w:rsid w:val="60867DCA"/>
    <w:rsid w:val="60891F1A"/>
    <w:rsid w:val="60976BE4"/>
    <w:rsid w:val="60A6575D"/>
    <w:rsid w:val="60B33855"/>
    <w:rsid w:val="60B665BB"/>
    <w:rsid w:val="60C32238"/>
    <w:rsid w:val="60C73AA0"/>
    <w:rsid w:val="60CC77DE"/>
    <w:rsid w:val="60CD451D"/>
    <w:rsid w:val="60D05A25"/>
    <w:rsid w:val="60D25D69"/>
    <w:rsid w:val="60E871FE"/>
    <w:rsid w:val="60E9228D"/>
    <w:rsid w:val="60EC7FC3"/>
    <w:rsid w:val="60F0768E"/>
    <w:rsid w:val="60F21DAD"/>
    <w:rsid w:val="60F61DD4"/>
    <w:rsid w:val="60F72F26"/>
    <w:rsid w:val="61006636"/>
    <w:rsid w:val="6110274C"/>
    <w:rsid w:val="61134E3C"/>
    <w:rsid w:val="611546D1"/>
    <w:rsid w:val="611A0FBD"/>
    <w:rsid w:val="61234839"/>
    <w:rsid w:val="612E3127"/>
    <w:rsid w:val="612F3C35"/>
    <w:rsid w:val="6132631B"/>
    <w:rsid w:val="613874F6"/>
    <w:rsid w:val="613900DA"/>
    <w:rsid w:val="613E1304"/>
    <w:rsid w:val="613F5F40"/>
    <w:rsid w:val="61420F93"/>
    <w:rsid w:val="61432FA3"/>
    <w:rsid w:val="61492E40"/>
    <w:rsid w:val="616C588E"/>
    <w:rsid w:val="617177E0"/>
    <w:rsid w:val="61794062"/>
    <w:rsid w:val="617B425C"/>
    <w:rsid w:val="618B0B5C"/>
    <w:rsid w:val="619A0056"/>
    <w:rsid w:val="619C3E16"/>
    <w:rsid w:val="619D6250"/>
    <w:rsid w:val="61A73F1A"/>
    <w:rsid w:val="61B52C5B"/>
    <w:rsid w:val="61C70D14"/>
    <w:rsid w:val="61D056D3"/>
    <w:rsid w:val="61D07408"/>
    <w:rsid w:val="61DD08BB"/>
    <w:rsid w:val="61E15AFC"/>
    <w:rsid w:val="61E77522"/>
    <w:rsid w:val="61EE735A"/>
    <w:rsid w:val="61F413E2"/>
    <w:rsid w:val="61F41CFF"/>
    <w:rsid w:val="620419AA"/>
    <w:rsid w:val="62050658"/>
    <w:rsid w:val="620A1059"/>
    <w:rsid w:val="620E3542"/>
    <w:rsid w:val="620E6114"/>
    <w:rsid w:val="62153EBE"/>
    <w:rsid w:val="62353FC0"/>
    <w:rsid w:val="6238094A"/>
    <w:rsid w:val="62406A9C"/>
    <w:rsid w:val="62551EFD"/>
    <w:rsid w:val="62626A02"/>
    <w:rsid w:val="626E2089"/>
    <w:rsid w:val="627006CF"/>
    <w:rsid w:val="62753F15"/>
    <w:rsid w:val="62761B53"/>
    <w:rsid w:val="6276361C"/>
    <w:rsid w:val="627B45C4"/>
    <w:rsid w:val="62830816"/>
    <w:rsid w:val="628A02AE"/>
    <w:rsid w:val="62931454"/>
    <w:rsid w:val="62A77544"/>
    <w:rsid w:val="62B14E3A"/>
    <w:rsid w:val="62BA2AE1"/>
    <w:rsid w:val="62BD17FF"/>
    <w:rsid w:val="62BD29CF"/>
    <w:rsid w:val="62C05060"/>
    <w:rsid w:val="62D405C3"/>
    <w:rsid w:val="62DC2C80"/>
    <w:rsid w:val="62EA51FE"/>
    <w:rsid w:val="62EE075C"/>
    <w:rsid w:val="62F062A4"/>
    <w:rsid w:val="62FE7840"/>
    <w:rsid w:val="630A1337"/>
    <w:rsid w:val="630D4511"/>
    <w:rsid w:val="630E2EF1"/>
    <w:rsid w:val="631A0775"/>
    <w:rsid w:val="631E0212"/>
    <w:rsid w:val="632054A1"/>
    <w:rsid w:val="63262502"/>
    <w:rsid w:val="632C2215"/>
    <w:rsid w:val="632D2BCC"/>
    <w:rsid w:val="632E7CE2"/>
    <w:rsid w:val="63324E0E"/>
    <w:rsid w:val="63326718"/>
    <w:rsid w:val="634210C4"/>
    <w:rsid w:val="63467583"/>
    <w:rsid w:val="63484D05"/>
    <w:rsid w:val="634A678A"/>
    <w:rsid w:val="634D244E"/>
    <w:rsid w:val="63512F11"/>
    <w:rsid w:val="63572001"/>
    <w:rsid w:val="635A7E8E"/>
    <w:rsid w:val="635E7244"/>
    <w:rsid w:val="635F5592"/>
    <w:rsid w:val="636354C4"/>
    <w:rsid w:val="636A071A"/>
    <w:rsid w:val="63700CED"/>
    <w:rsid w:val="6370762A"/>
    <w:rsid w:val="638B6DD0"/>
    <w:rsid w:val="63982F59"/>
    <w:rsid w:val="639951D6"/>
    <w:rsid w:val="639E2E5D"/>
    <w:rsid w:val="639F6DCA"/>
    <w:rsid w:val="63A05BD9"/>
    <w:rsid w:val="63AF7712"/>
    <w:rsid w:val="63B02389"/>
    <w:rsid w:val="63B21CD7"/>
    <w:rsid w:val="63B3201D"/>
    <w:rsid w:val="63B5794E"/>
    <w:rsid w:val="63B94787"/>
    <w:rsid w:val="63C70EA5"/>
    <w:rsid w:val="63CA74C2"/>
    <w:rsid w:val="63CD383C"/>
    <w:rsid w:val="63D77256"/>
    <w:rsid w:val="63E56D57"/>
    <w:rsid w:val="63E64916"/>
    <w:rsid w:val="63EC4D36"/>
    <w:rsid w:val="63EF7397"/>
    <w:rsid w:val="63F2742F"/>
    <w:rsid w:val="63F7418D"/>
    <w:rsid w:val="64000A2C"/>
    <w:rsid w:val="641B10E5"/>
    <w:rsid w:val="64247164"/>
    <w:rsid w:val="6426183F"/>
    <w:rsid w:val="643114CF"/>
    <w:rsid w:val="64362575"/>
    <w:rsid w:val="643B7181"/>
    <w:rsid w:val="644514D7"/>
    <w:rsid w:val="645532AD"/>
    <w:rsid w:val="6467493D"/>
    <w:rsid w:val="64767DD2"/>
    <w:rsid w:val="647D0CE6"/>
    <w:rsid w:val="64803A61"/>
    <w:rsid w:val="648920A7"/>
    <w:rsid w:val="64AB7866"/>
    <w:rsid w:val="64B70CC9"/>
    <w:rsid w:val="64BB5FBF"/>
    <w:rsid w:val="64BC4A0E"/>
    <w:rsid w:val="64D47AAD"/>
    <w:rsid w:val="64D54DD0"/>
    <w:rsid w:val="64D5655F"/>
    <w:rsid w:val="64E1648E"/>
    <w:rsid w:val="64E864B8"/>
    <w:rsid w:val="64EE7296"/>
    <w:rsid w:val="64EF0A89"/>
    <w:rsid w:val="64EF124F"/>
    <w:rsid w:val="65032C99"/>
    <w:rsid w:val="650B45A9"/>
    <w:rsid w:val="650F29DD"/>
    <w:rsid w:val="651973EA"/>
    <w:rsid w:val="652A76D0"/>
    <w:rsid w:val="652D1F8D"/>
    <w:rsid w:val="652F552A"/>
    <w:rsid w:val="65317D12"/>
    <w:rsid w:val="653636ED"/>
    <w:rsid w:val="65433523"/>
    <w:rsid w:val="65456411"/>
    <w:rsid w:val="655327E1"/>
    <w:rsid w:val="65545319"/>
    <w:rsid w:val="65565350"/>
    <w:rsid w:val="6561102C"/>
    <w:rsid w:val="65665E3E"/>
    <w:rsid w:val="65690E28"/>
    <w:rsid w:val="656A7119"/>
    <w:rsid w:val="656D2181"/>
    <w:rsid w:val="65765C68"/>
    <w:rsid w:val="65794DF6"/>
    <w:rsid w:val="657B7B0E"/>
    <w:rsid w:val="65A550CF"/>
    <w:rsid w:val="65B22E73"/>
    <w:rsid w:val="65BA37E2"/>
    <w:rsid w:val="65BD36B1"/>
    <w:rsid w:val="65BE4516"/>
    <w:rsid w:val="65C92E49"/>
    <w:rsid w:val="65CC249A"/>
    <w:rsid w:val="65CF6942"/>
    <w:rsid w:val="65D12244"/>
    <w:rsid w:val="65D852B2"/>
    <w:rsid w:val="65E173F0"/>
    <w:rsid w:val="65E87070"/>
    <w:rsid w:val="65EA1843"/>
    <w:rsid w:val="65ED3160"/>
    <w:rsid w:val="65EE0AD4"/>
    <w:rsid w:val="65F7759B"/>
    <w:rsid w:val="65F82FE1"/>
    <w:rsid w:val="65FC23CB"/>
    <w:rsid w:val="66090C7E"/>
    <w:rsid w:val="660A287B"/>
    <w:rsid w:val="661261DE"/>
    <w:rsid w:val="66187B9D"/>
    <w:rsid w:val="661A4461"/>
    <w:rsid w:val="661D6FAB"/>
    <w:rsid w:val="66214BBB"/>
    <w:rsid w:val="66362E12"/>
    <w:rsid w:val="663C51F7"/>
    <w:rsid w:val="665242EE"/>
    <w:rsid w:val="66535A89"/>
    <w:rsid w:val="665379EC"/>
    <w:rsid w:val="665637CA"/>
    <w:rsid w:val="665B49E6"/>
    <w:rsid w:val="665C4DD5"/>
    <w:rsid w:val="666072AC"/>
    <w:rsid w:val="666C7E89"/>
    <w:rsid w:val="66772650"/>
    <w:rsid w:val="6681743D"/>
    <w:rsid w:val="66820EC3"/>
    <w:rsid w:val="66834AF9"/>
    <w:rsid w:val="668924B5"/>
    <w:rsid w:val="668A2A16"/>
    <w:rsid w:val="668A5F98"/>
    <w:rsid w:val="66957EFC"/>
    <w:rsid w:val="669A6C63"/>
    <w:rsid w:val="66AD3563"/>
    <w:rsid w:val="66AE7F8A"/>
    <w:rsid w:val="66AE7FC5"/>
    <w:rsid w:val="66B100F7"/>
    <w:rsid w:val="66BC5E62"/>
    <w:rsid w:val="66C16BDF"/>
    <w:rsid w:val="66C50568"/>
    <w:rsid w:val="66D80C3E"/>
    <w:rsid w:val="66D81D77"/>
    <w:rsid w:val="66D8513D"/>
    <w:rsid w:val="66E0165A"/>
    <w:rsid w:val="66E92108"/>
    <w:rsid w:val="66EB6402"/>
    <w:rsid w:val="66EE7A2B"/>
    <w:rsid w:val="66F80078"/>
    <w:rsid w:val="670A0C0B"/>
    <w:rsid w:val="670A6722"/>
    <w:rsid w:val="670C68E0"/>
    <w:rsid w:val="671548B5"/>
    <w:rsid w:val="67216C5D"/>
    <w:rsid w:val="67236113"/>
    <w:rsid w:val="672A3860"/>
    <w:rsid w:val="672D1E15"/>
    <w:rsid w:val="673C7EAE"/>
    <w:rsid w:val="673E1C2A"/>
    <w:rsid w:val="67473332"/>
    <w:rsid w:val="674B3793"/>
    <w:rsid w:val="67506EF4"/>
    <w:rsid w:val="67562897"/>
    <w:rsid w:val="675A7000"/>
    <w:rsid w:val="675B0CFB"/>
    <w:rsid w:val="675D161A"/>
    <w:rsid w:val="6760101F"/>
    <w:rsid w:val="676757D7"/>
    <w:rsid w:val="67677086"/>
    <w:rsid w:val="676E31DF"/>
    <w:rsid w:val="67707B5F"/>
    <w:rsid w:val="67743512"/>
    <w:rsid w:val="678B2988"/>
    <w:rsid w:val="678B5F36"/>
    <w:rsid w:val="679041E0"/>
    <w:rsid w:val="67A0618E"/>
    <w:rsid w:val="67AB0385"/>
    <w:rsid w:val="67AE694F"/>
    <w:rsid w:val="67B42034"/>
    <w:rsid w:val="67D64D72"/>
    <w:rsid w:val="67E73F8D"/>
    <w:rsid w:val="67EB2FCF"/>
    <w:rsid w:val="67F1518D"/>
    <w:rsid w:val="67FA7277"/>
    <w:rsid w:val="67FD3072"/>
    <w:rsid w:val="67FE6F32"/>
    <w:rsid w:val="680259B2"/>
    <w:rsid w:val="680A363F"/>
    <w:rsid w:val="680C55FD"/>
    <w:rsid w:val="68115FBA"/>
    <w:rsid w:val="682F1970"/>
    <w:rsid w:val="68310D53"/>
    <w:rsid w:val="6833226C"/>
    <w:rsid w:val="68412301"/>
    <w:rsid w:val="68450CA1"/>
    <w:rsid w:val="684D644B"/>
    <w:rsid w:val="685471CD"/>
    <w:rsid w:val="685624AF"/>
    <w:rsid w:val="68607A66"/>
    <w:rsid w:val="686A449F"/>
    <w:rsid w:val="686F2DD7"/>
    <w:rsid w:val="68797643"/>
    <w:rsid w:val="687B2A31"/>
    <w:rsid w:val="6893159B"/>
    <w:rsid w:val="68A03419"/>
    <w:rsid w:val="68A147F3"/>
    <w:rsid w:val="68A173EB"/>
    <w:rsid w:val="68A3640D"/>
    <w:rsid w:val="68B04AA3"/>
    <w:rsid w:val="68B9019C"/>
    <w:rsid w:val="68BD506E"/>
    <w:rsid w:val="68C7256E"/>
    <w:rsid w:val="68C94167"/>
    <w:rsid w:val="68CB327F"/>
    <w:rsid w:val="68CB69C9"/>
    <w:rsid w:val="68D8694C"/>
    <w:rsid w:val="68F651C5"/>
    <w:rsid w:val="69024DED"/>
    <w:rsid w:val="690630F0"/>
    <w:rsid w:val="690B5094"/>
    <w:rsid w:val="691229C2"/>
    <w:rsid w:val="69187363"/>
    <w:rsid w:val="691B2B6F"/>
    <w:rsid w:val="691D614B"/>
    <w:rsid w:val="6928531D"/>
    <w:rsid w:val="692B6F9A"/>
    <w:rsid w:val="69333229"/>
    <w:rsid w:val="693805E5"/>
    <w:rsid w:val="693F1DE4"/>
    <w:rsid w:val="69463898"/>
    <w:rsid w:val="69467F06"/>
    <w:rsid w:val="695422A2"/>
    <w:rsid w:val="69597FAC"/>
    <w:rsid w:val="696977F7"/>
    <w:rsid w:val="697108C6"/>
    <w:rsid w:val="69716152"/>
    <w:rsid w:val="69751D08"/>
    <w:rsid w:val="697E4FE8"/>
    <w:rsid w:val="699603DC"/>
    <w:rsid w:val="69A62ABC"/>
    <w:rsid w:val="69A744FE"/>
    <w:rsid w:val="69A965DE"/>
    <w:rsid w:val="69AD6D2E"/>
    <w:rsid w:val="69AD7273"/>
    <w:rsid w:val="69AF6005"/>
    <w:rsid w:val="69B044B5"/>
    <w:rsid w:val="69B33FE2"/>
    <w:rsid w:val="69B87513"/>
    <w:rsid w:val="69D00662"/>
    <w:rsid w:val="69D602BC"/>
    <w:rsid w:val="69D81B04"/>
    <w:rsid w:val="69E25338"/>
    <w:rsid w:val="69E369F9"/>
    <w:rsid w:val="69FC65E6"/>
    <w:rsid w:val="69FC7AEA"/>
    <w:rsid w:val="6A0E7B22"/>
    <w:rsid w:val="6A120191"/>
    <w:rsid w:val="6A196A38"/>
    <w:rsid w:val="6A1B7E06"/>
    <w:rsid w:val="6A266840"/>
    <w:rsid w:val="6A287E3D"/>
    <w:rsid w:val="6A30182B"/>
    <w:rsid w:val="6A44254D"/>
    <w:rsid w:val="6A443B82"/>
    <w:rsid w:val="6A4919BA"/>
    <w:rsid w:val="6A4A4B19"/>
    <w:rsid w:val="6A4C4D83"/>
    <w:rsid w:val="6A4E4F79"/>
    <w:rsid w:val="6A525F28"/>
    <w:rsid w:val="6A5458DA"/>
    <w:rsid w:val="6A5A04FC"/>
    <w:rsid w:val="6A6016CB"/>
    <w:rsid w:val="6A6D024F"/>
    <w:rsid w:val="6A6F5CFF"/>
    <w:rsid w:val="6A7347EB"/>
    <w:rsid w:val="6A752916"/>
    <w:rsid w:val="6A781F3A"/>
    <w:rsid w:val="6A797B79"/>
    <w:rsid w:val="6A7F14C9"/>
    <w:rsid w:val="6A825529"/>
    <w:rsid w:val="6A845D20"/>
    <w:rsid w:val="6A862C18"/>
    <w:rsid w:val="6A95721D"/>
    <w:rsid w:val="6A974239"/>
    <w:rsid w:val="6A9A5801"/>
    <w:rsid w:val="6A9E2BE1"/>
    <w:rsid w:val="6AA76ADA"/>
    <w:rsid w:val="6AAB48AB"/>
    <w:rsid w:val="6AAF643F"/>
    <w:rsid w:val="6AB3235D"/>
    <w:rsid w:val="6AB36CAA"/>
    <w:rsid w:val="6AB7559A"/>
    <w:rsid w:val="6AC60C09"/>
    <w:rsid w:val="6AC629B1"/>
    <w:rsid w:val="6AD7342E"/>
    <w:rsid w:val="6ADA24D0"/>
    <w:rsid w:val="6AE379E7"/>
    <w:rsid w:val="6AE801DA"/>
    <w:rsid w:val="6AED64C8"/>
    <w:rsid w:val="6AF231DF"/>
    <w:rsid w:val="6AF53556"/>
    <w:rsid w:val="6AFF2863"/>
    <w:rsid w:val="6B0E3127"/>
    <w:rsid w:val="6B132F24"/>
    <w:rsid w:val="6B1D41F6"/>
    <w:rsid w:val="6B2244F4"/>
    <w:rsid w:val="6B3B2766"/>
    <w:rsid w:val="6B405E32"/>
    <w:rsid w:val="6B434164"/>
    <w:rsid w:val="6B4671CA"/>
    <w:rsid w:val="6B4D58E9"/>
    <w:rsid w:val="6B4F4115"/>
    <w:rsid w:val="6B545C9B"/>
    <w:rsid w:val="6B5E31E3"/>
    <w:rsid w:val="6B690853"/>
    <w:rsid w:val="6B712FE1"/>
    <w:rsid w:val="6B760155"/>
    <w:rsid w:val="6B790E68"/>
    <w:rsid w:val="6B7C5424"/>
    <w:rsid w:val="6B854311"/>
    <w:rsid w:val="6B976462"/>
    <w:rsid w:val="6BA000B0"/>
    <w:rsid w:val="6BB6173A"/>
    <w:rsid w:val="6BB81015"/>
    <w:rsid w:val="6BBC7359"/>
    <w:rsid w:val="6BD67410"/>
    <w:rsid w:val="6BD732A4"/>
    <w:rsid w:val="6BD85851"/>
    <w:rsid w:val="6BDB0572"/>
    <w:rsid w:val="6BE25DF6"/>
    <w:rsid w:val="6BE55EB2"/>
    <w:rsid w:val="6BEF3B9F"/>
    <w:rsid w:val="6C005056"/>
    <w:rsid w:val="6C013638"/>
    <w:rsid w:val="6C016EE4"/>
    <w:rsid w:val="6C024349"/>
    <w:rsid w:val="6C032B2B"/>
    <w:rsid w:val="6C102561"/>
    <w:rsid w:val="6C112642"/>
    <w:rsid w:val="6C196F21"/>
    <w:rsid w:val="6C1A7A6E"/>
    <w:rsid w:val="6C2E5CC7"/>
    <w:rsid w:val="6C3414EA"/>
    <w:rsid w:val="6C3F4729"/>
    <w:rsid w:val="6C414710"/>
    <w:rsid w:val="6C46796D"/>
    <w:rsid w:val="6C47421A"/>
    <w:rsid w:val="6C4C67F3"/>
    <w:rsid w:val="6C622198"/>
    <w:rsid w:val="6C635CCD"/>
    <w:rsid w:val="6C67586D"/>
    <w:rsid w:val="6C6A3AAC"/>
    <w:rsid w:val="6C6F317C"/>
    <w:rsid w:val="6C71282B"/>
    <w:rsid w:val="6C77626C"/>
    <w:rsid w:val="6C8053E6"/>
    <w:rsid w:val="6C8469CE"/>
    <w:rsid w:val="6C857D26"/>
    <w:rsid w:val="6C862D72"/>
    <w:rsid w:val="6C863A74"/>
    <w:rsid w:val="6C884853"/>
    <w:rsid w:val="6CA65F87"/>
    <w:rsid w:val="6CAB7924"/>
    <w:rsid w:val="6CB2764E"/>
    <w:rsid w:val="6CBF6FF4"/>
    <w:rsid w:val="6CCB3D2A"/>
    <w:rsid w:val="6CD50D0C"/>
    <w:rsid w:val="6CD7303B"/>
    <w:rsid w:val="6CDC0BF6"/>
    <w:rsid w:val="6CDF27BA"/>
    <w:rsid w:val="6CDF4CE6"/>
    <w:rsid w:val="6CE46883"/>
    <w:rsid w:val="6CE948A3"/>
    <w:rsid w:val="6CEF6935"/>
    <w:rsid w:val="6CF216D1"/>
    <w:rsid w:val="6CF27BC8"/>
    <w:rsid w:val="6CFD06C8"/>
    <w:rsid w:val="6CFF393E"/>
    <w:rsid w:val="6D002DAE"/>
    <w:rsid w:val="6D010DDF"/>
    <w:rsid w:val="6D027C14"/>
    <w:rsid w:val="6D155379"/>
    <w:rsid w:val="6D161AEB"/>
    <w:rsid w:val="6D1871DF"/>
    <w:rsid w:val="6D2E79F6"/>
    <w:rsid w:val="6D2F5EB0"/>
    <w:rsid w:val="6D400604"/>
    <w:rsid w:val="6D475999"/>
    <w:rsid w:val="6D5912F3"/>
    <w:rsid w:val="6D687052"/>
    <w:rsid w:val="6D750750"/>
    <w:rsid w:val="6D7A0923"/>
    <w:rsid w:val="6D7B3A25"/>
    <w:rsid w:val="6D977318"/>
    <w:rsid w:val="6DA830C0"/>
    <w:rsid w:val="6DAC6A8A"/>
    <w:rsid w:val="6DB36B83"/>
    <w:rsid w:val="6DB50808"/>
    <w:rsid w:val="6DBF1BBD"/>
    <w:rsid w:val="6DC94898"/>
    <w:rsid w:val="6DCB58DA"/>
    <w:rsid w:val="6DD44B06"/>
    <w:rsid w:val="6DDA7861"/>
    <w:rsid w:val="6DFB0E9F"/>
    <w:rsid w:val="6DFF4311"/>
    <w:rsid w:val="6E0C0B50"/>
    <w:rsid w:val="6E15247E"/>
    <w:rsid w:val="6E1F6B3B"/>
    <w:rsid w:val="6E21570E"/>
    <w:rsid w:val="6E2420BD"/>
    <w:rsid w:val="6E2504E6"/>
    <w:rsid w:val="6E3163E6"/>
    <w:rsid w:val="6E397AB6"/>
    <w:rsid w:val="6E3F3E77"/>
    <w:rsid w:val="6E427C2D"/>
    <w:rsid w:val="6E584896"/>
    <w:rsid w:val="6E5B18B3"/>
    <w:rsid w:val="6E5D6677"/>
    <w:rsid w:val="6E603E75"/>
    <w:rsid w:val="6E6657DA"/>
    <w:rsid w:val="6E6B5B82"/>
    <w:rsid w:val="6E6D3E61"/>
    <w:rsid w:val="6E6D7E42"/>
    <w:rsid w:val="6E772896"/>
    <w:rsid w:val="6E825D40"/>
    <w:rsid w:val="6E973C00"/>
    <w:rsid w:val="6E9842F3"/>
    <w:rsid w:val="6E992F04"/>
    <w:rsid w:val="6EA722E9"/>
    <w:rsid w:val="6EB86043"/>
    <w:rsid w:val="6EBE64D2"/>
    <w:rsid w:val="6EC0534C"/>
    <w:rsid w:val="6EC70BFC"/>
    <w:rsid w:val="6EC76C53"/>
    <w:rsid w:val="6EC8341D"/>
    <w:rsid w:val="6ED4114D"/>
    <w:rsid w:val="6ED860BA"/>
    <w:rsid w:val="6EE01475"/>
    <w:rsid w:val="6EE45766"/>
    <w:rsid w:val="6EE5159F"/>
    <w:rsid w:val="6EE71B90"/>
    <w:rsid w:val="6EF65FD8"/>
    <w:rsid w:val="6EF81778"/>
    <w:rsid w:val="6EFE07DB"/>
    <w:rsid w:val="6F0A16A8"/>
    <w:rsid w:val="6F0A51BF"/>
    <w:rsid w:val="6F154D0E"/>
    <w:rsid w:val="6F21738A"/>
    <w:rsid w:val="6F274C13"/>
    <w:rsid w:val="6F281F97"/>
    <w:rsid w:val="6F3411BD"/>
    <w:rsid w:val="6F3F3AD8"/>
    <w:rsid w:val="6F3F78DF"/>
    <w:rsid w:val="6F4A49FA"/>
    <w:rsid w:val="6F501186"/>
    <w:rsid w:val="6F527C16"/>
    <w:rsid w:val="6F5F3910"/>
    <w:rsid w:val="6F622E78"/>
    <w:rsid w:val="6F644CC9"/>
    <w:rsid w:val="6F711CC9"/>
    <w:rsid w:val="6F7A2380"/>
    <w:rsid w:val="6F886764"/>
    <w:rsid w:val="6F8A075C"/>
    <w:rsid w:val="6F8B7D8F"/>
    <w:rsid w:val="6F901596"/>
    <w:rsid w:val="6F9E2327"/>
    <w:rsid w:val="6F9E4B5A"/>
    <w:rsid w:val="6FB041E2"/>
    <w:rsid w:val="6FB179C9"/>
    <w:rsid w:val="6FB40546"/>
    <w:rsid w:val="6FC5711D"/>
    <w:rsid w:val="6FD04172"/>
    <w:rsid w:val="6FDC7E39"/>
    <w:rsid w:val="6FEA7BD5"/>
    <w:rsid w:val="6FEF2AB9"/>
    <w:rsid w:val="6FF47F67"/>
    <w:rsid w:val="6FF70887"/>
    <w:rsid w:val="6FFC2ED5"/>
    <w:rsid w:val="70020272"/>
    <w:rsid w:val="700E2B9C"/>
    <w:rsid w:val="701843F3"/>
    <w:rsid w:val="701B6EF5"/>
    <w:rsid w:val="7026010C"/>
    <w:rsid w:val="70291B12"/>
    <w:rsid w:val="702B0A62"/>
    <w:rsid w:val="702C32AA"/>
    <w:rsid w:val="70363D97"/>
    <w:rsid w:val="70375E28"/>
    <w:rsid w:val="70400652"/>
    <w:rsid w:val="70412CE8"/>
    <w:rsid w:val="7045359A"/>
    <w:rsid w:val="7045788D"/>
    <w:rsid w:val="70493B9A"/>
    <w:rsid w:val="704A2F7D"/>
    <w:rsid w:val="704D1B99"/>
    <w:rsid w:val="705217E8"/>
    <w:rsid w:val="705874B6"/>
    <w:rsid w:val="705915D5"/>
    <w:rsid w:val="70693C97"/>
    <w:rsid w:val="70737B0E"/>
    <w:rsid w:val="7078734A"/>
    <w:rsid w:val="70787658"/>
    <w:rsid w:val="707C79D6"/>
    <w:rsid w:val="707E3E79"/>
    <w:rsid w:val="70831D1F"/>
    <w:rsid w:val="70866082"/>
    <w:rsid w:val="70870C53"/>
    <w:rsid w:val="70897E2D"/>
    <w:rsid w:val="708E4D7C"/>
    <w:rsid w:val="709564B1"/>
    <w:rsid w:val="709A3284"/>
    <w:rsid w:val="709C590B"/>
    <w:rsid w:val="70A3699C"/>
    <w:rsid w:val="70AB1BC0"/>
    <w:rsid w:val="70B56C40"/>
    <w:rsid w:val="70B81AF4"/>
    <w:rsid w:val="70B97FD8"/>
    <w:rsid w:val="70CB1E61"/>
    <w:rsid w:val="70D60C54"/>
    <w:rsid w:val="70D64D7B"/>
    <w:rsid w:val="70DD4885"/>
    <w:rsid w:val="70E367B8"/>
    <w:rsid w:val="70F11264"/>
    <w:rsid w:val="70F25978"/>
    <w:rsid w:val="70FD7A76"/>
    <w:rsid w:val="71043BEF"/>
    <w:rsid w:val="710829F4"/>
    <w:rsid w:val="710A7AB8"/>
    <w:rsid w:val="711A4B52"/>
    <w:rsid w:val="71257A86"/>
    <w:rsid w:val="71281D37"/>
    <w:rsid w:val="712A5D61"/>
    <w:rsid w:val="713449BA"/>
    <w:rsid w:val="713451F3"/>
    <w:rsid w:val="71347B84"/>
    <w:rsid w:val="71383F7C"/>
    <w:rsid w:val="713A7812"/>
    <w:rsid w:val="71581782"/>
    <w:rsid w:val="715B1CC4"/>
    <w:rsid w:val="715C1E3F"/>
    <w:rsid w:val="716364BC"/>
    <w:rsid w:val="716948EB"/>
    <w:rsid w:val="716C225B"/>
    <w:rsid w:val="71771F7F"/>
    <w:rsid w:val="717C1610"/>
    <w:rsid w:val="717E3515"/>
    <w:rsid w:val="7184627F"/>
    <w:rsid w:val="71895745"/>
    <w:rsid w:val="71976EAD"/>
    <w:rsid w:val="719C0BD1"/>
    <w:rsid w:val="719E429C"/>
    <w:rsid w:val="71C605B0"/>
    <w:rsid w:val="71CC10C1"/>
    <w:rsid w:val="71D3743D"/>
    <w:rsid w:val="71D84EF9"/>
    <w:rsid w:val="71D96E80"/>
    <w:rsid w:val="71DF5C2D"/>
    <w:rsid w:val="71E001DC"/>
    <w:rsid w:val="71E13F89"/>
    <w:rsid w:val="71E27753"/>
    <w:rsid w:val="71F0624C"/>
    <w:rsid w:val="71F377ED"/>
    <w:rsid w:val="71F94C15"/>
    <w:rsid w:val="71FD7D5E"/>
    <w:rsid w:val="7200392E"/>
    <w:rsid w:val="720621C0"/>
    <w:rsid w:val="72072200"/>
    <w:rsid w:val="72165C4A"/>
    <w:rsid w:val="72190A7F"/>
    <w:rsid w:val="721E712A"/>
    <w:rsid w:val="721F1AEE"/>
    <w:rsid w:val="72223FAC"/>
    <w:rsid w:val="72251B1C"/>
    <w:rsid w:val="723616FE"/>
    <w:rsid w:val="723B1881"/>
    <w:rsid w:val="723F3FFF"/>
    <w:rsid w:val="72465548"/>
    <w:rsid w:val="724817C8"/>
    <w:rsid w:val="724833DD"/>
    <w:rsid w:val="7259292E"/>
    <w:rsid w:val="725C407E"/>
    <w:rsid w:val="726226E7"/>
    <w:rsid w:val="72635922"/>
    <w:rsid w:val="72646F82"/>
    <w:rsid w:val="728D04D8"/>
    <w:rsid w:val="72A67EB5"/>
    <w:rsid w:val="72A8617A"/>
    <w:rsid w:val="72AE272A"/>
    <w:rsid w:val="72B0421B"/>
    <w:rsid w:val="72BF5D16"/>
    <w:rsid w:val="72C723A8"/>
    <w:rsid w:val="72C96072"/>
    <w:rsid w:val="72C97FD1"/>
    <w:rsid w:val="72CD63D7"/>
    <w:rsid w:val="72D325AA"/>
    <w:rsid w:val="72D85C9D"/>
    <w:rsid w:val="72DF706A"/>
    <w:rsid w:val="72E5355C"/>
    <w:rsid w:val="72EA742B"/>
    <w:rsid w:val="72EB28EC"/>
    <w:rsid w:val="72F90E65"/>
    <w:rsid w:val="73036C67"/>
    <w:rsid w:val="730A2A22"/>
    <w:rsid w:val="73125FA0"/>
    <w:rsid w:val="732313EF"/>
    <w:rsid w:val="732D183A"/>
    <w:rsid w:val="73321AD7"/>
    <w:rsid w:val="73383E3A"/>
    <w:rsid w:val="73395B84"/>
    <w:rsid w:val="734D504D"/>
    <w:rsid w:val="73544EA9"/>
    <w:rsid w:val="735C6835"/>
    <w:rsid w:val="735E7DBF"/>
    <w:rsid w:val="736739F5"/>
    <w:rsid w:val="7375555E"/>
    <w:rsid w:val="73900549"/>
    <w:rsid w:val="73904D69"/>
    <w:rsid w:val="739537DA"/>
    <w:rsid w:val="73985535"/>
    <w:rsid w:val="73A344E8"/>
    <w:rsid w:val="73A821BD"/>
    <w:rsid w:val="73AA16D2"/>
    <w:rsid w:val="73AA75AD"/>
    <w:rsid w:val="73C06A23"/>
    <w:rsid w:val="73C175A3"/>
    <w:rsid w:val="73D65DF0"/>
    <w:rsid w:val="73D73263"/>
    <w:rsid w:val="73E57FE8"/>
    <w:rsid w:val="740D666E"/>
    <w:rsid w:val="741149FD"/>
    <w:rsid w:val="74114BF7"/>
    <w:rsid w:val="74175801"/>
    <w:rsid w:val="741E609E"/>
    <w:rsid w:val="74262FBE"/>
    <w:rsid w:val="742C5743"/>
    <w:rsid w:val="7444162A"/>
    <w:rsid w:val="744664FB"/>
    <w:rsid w:val="74552875"/>
    <w:rsid w:val="745A02EB"/>
    <w:rsid w:val="745B69D8"/>
    <w:rsid w:val="74631E84"/>
    <w:rsid w:val="74666130"/>
    <w:rsid w:val="746E007C"/>
    <w:rsid w:val="746F2496"/>
    <w:rsid w:val="746F79F6"/>
    <w:rsid w:val="747559F1"/>
    <w:rsid w:val="747756A6"/>
    <w:rsid w:val="747E1608"/>
    <w:rsid w:val="747F6A7A"/>
    <w:rsid w:val="748A46FE"/>
    <w:rsid w:val="748E74F9"/>
    <w:rsid w:val="749E5347"/>
    <w:rsid w:val="74A37F96"/>
    <w:rsid w:val="74A631E3"/>
    <w:rsid w:val="74C71913"/>
    <w:rsid w:val="74EB3403"/>
    <w:rsid w:val="74ED134D"/>
    <w:rsid w:val="74F20D98"/>
    <w:rsid w:val="74FA2BDD"/>
    <w:rsid w:val="751A66C3"/>
    <w:rsid w:val="751F56E9"/>
    <w:rsid w:val="75381A38"/>
    <w:rsid w:val="7540190F"/>
    <w:rsid w:val="75571B19"/>
    <w:rsid w:val="756011DC"/>
    <w:rsid w:val="756029F1"/>
    <w:rsid w:val="756129EA"/>
    <w:rsid w:val="75621AED"/>
    <w:rsid w:val="75623719"/>
    <w:rsid w:val="7569620E"/>
    <w:rsid w:val="75731C15"/>
    <w:rsid w:val="757536E0"/>
    <w:rsid w:val="75767F83"/>
    <w:rsid w:val="758513B7"/>
    <w:rsid w:val="758C2FCB"/>
    <w:rsid w:val="759A7C53"/>
    <w:rsid w:val="75B577B3"/>
    <w:rsid w:val="75B65E63"/>
    <w:rsid w:val="75BD4F94"/>
    <w:rsid w:val="75BE2CEA"/>
    <w:rsid w:val="75C85E89"/>
    <w:rsid w:val="75C93BFA"/>
    <w:rsid w:val="75DB0587"/>
    <w:rsid w:val="75DF5085"/>
    <w:rsid w:val="75E54E1A"/>
    <w:rsid w:val="75FB5F82"/>
    <w:rsid w:val="76001AB1"/>
    <w:rsid w:val="7600566E"/>
    <w:rsid w:val="76065873"/>
    <w:rsid w:val="760C48D7"/>
    <w:rsid w:val="76100B71"/>
    <w:rsid w:val="761524C9"/>
    <w:rsid w:val="76253290"/>
    <w:rsid w:val="763548DB"/>
    <w:rsid w:val="76417149"/>
    <w:rsid w:val="76443051"/>
    <w:rsid w:val="764E2FDA"/>
    <w:rsid w:val="76577055"/>
    <w:rsid w:val="765A66DF"/>
    <w:rsid w:val="765F6FFD"/>
    <w:rsid w:val="76625849"/>
    <w:rsid w:val="76626D45"/>
    <w:rsid w:val="766908B4"/>
    <w:rsid w:val="766E0E86"/>
    <w:rsid w:val="7675548D"/>
    <w:rsid w:val="76776AA9"/>
    <w:rsid w:val="767F427C"/>
    <w:rsid w:val="768138E4"/>
    <w:rsid w:val="768E72BB"/>
    <w:rsid w:val="76906D46"/>
    <w:rsid w:val="76AE282E"/>
    <w:rsid w:val="76C77C52"/>
    <w:rsid w:val="76DB7A61"/>
    <w:rsid w:val="76E326A8"/>
    <w:rsid w:val="76ED1361"/>
    <w:rsid w:val="76ED6C17"/>
    <w:rsid w:val="76EE47BE"/>
    <w:rsid w:val="76EF3F6C"/>
    <w:rsid w:val="76F22848"/>
    <w:rsid w:val="76FD08DD"/>
    <w:rsid w:val="76FD5DFB"/>
    <w:rsid w:val="770175EF"/>
    <w:rsid w:val="770568FA"/>
    <w:rsid w:val="771A5829"/>
    <w:rsid w:val="773E7632"/>
    <w:rsid w:val="773F278F"/>
    <w:rsid w:val="773F47A4"/>
    <w:rsid w:val="77425DB3"/>
    <w:rsid w:val="77432ED0"/>
    <w:rsid w:val="774605AA"/>
    <w:rsid w:val="77464741"/>
    <w:rsid w:val="774C0CD6"/>
    <w:rsid w:val="774F162A"/>
    <w:rsid w:val="77502B3F"/>
    <w:rsid w:val="77561F01"/>
    <w:rsid w:val="77577684"/>
    <w:rsid w:val="77645942"/>
    <w:rsid w:val="77753AC8"/>
    <w:rsid w:val="77773561"/>
    <w:rsid w:val="777F633A"/>
    <w:rsid w:val="77882047"/>
    <w:rsid w:val="779716AD"/>
    <w:rsid w:val="779A04CE"/>
    <w:rsid w:val="77A42875"/>
    <w:rsid w:val="77AB78D4"/>
    <w:rsid w:val="77B70EDF"/>
    <w:rsid w:val="77B86E3B"/>
    <w:rsid w:val="77B95F79"/>
    <w:rsid w:val="77C216C1"/>
    <w:rsid w:val="77C54C39"/>
    <w:rsid w:val="77D2614B"/>
    <w:rsid w:val="77D26AFA"/>
    <w:rsid w:val="77D8088C"/>
    <w:rsid w:val="77DC2141"/>
    <w:rsid w:val="77E2313D"/>
    <w:rsid w:val="77F75C6C"/>
    <w:rsid w:val="7808732E"/>
    <w:rsid w:val="7810040F"/>
    <w:rsid w:val="781A2CDB"/>
    <w:rsid w:val="78230D31"/>
    <w:rsid w:val="782C7AC5"/>
    <w:rsid w:val="78352A8A"/>
    <w:rsid w:val="783851B1"/>
    <w:rsid w:val="783E265A"/>
    <w:rsid w:val="7842006D"/>
    <w:rsid w:val="7843720A"/>
    <w:rsid w:val="784D4DAD"/>
    <w:rsid w:val="784F0AAB"/>
    <w:rsid w:val="78537159"/>
    <w:rsid w:val="785758B8"/>
    <w:rsid w:val="785B4057"/>
    <w:rsid w:val="785C46F0"/>
    <w:rsid w:val="786E73A3"/>
    <w:rsid w:val="78737D36"/>
    <w:rsid w:val="7876791E"/>
    <w:rsid w:val="78783637"/>
    <w:rsid w:val="78784416"/>
    <w:rsid w:val="78875AA2"/>
    <w:rsid w:val="788E1B77"/>
    <w:rsid w:val="78920EBC"/>
    <w:rsid w:val="7892214E"/>
    <w:rsid w:val="78A030BD"/>
    <w:rsid w:val="78B841C8"/>
    <w:rsid w:val="78BE3EB5"/>
    <w:rsid w:val="78CD4EDC"/>
    <w:rsid w:val="78D43AD6"/>
    <w:rsid w:val="78D9339D"/>
    <w:rsid w:val="78DF1905"/>
    <w:rsid w:val="78DF4BB0"/>
    <w:rsid w:val="78E272FD"/>
    <w:rsid w:val="78F65185"/>
    <w:rsid w:val="79081284"/>
    <w:rsid w:val="791D77B8"/>
    <w:rsid w:val="792A1609"/>
    <w:rsid w:val="792B7859"/>
    <w:rsid w:val="792E0247"/>
    <w:rsid w:val="79472827"/>
    <w:rsid w:val="794737C5"/>
    <w:rsid w:val="794C097B"/>
    <w:rsid w:val="7952099C"/>
    <w:rsid w:val="79567B19"/>
    <w:rsid w:val="795B59E6"/>
    <w:rsid w:val="7960097E"/>
    <w:rsid w:val="79787A14"/>
    <w:rsid w:val="797A1BC6"/>
    <w:rsid w:val="79852F73"/>
    <w:rsid w:val="798B56F7"/>
    <w:rsid w:val="79935439"/>
    <w:rsid w:val="79937231"/>
    <w:rsid w:val="799B5153"/>
    <w:rsid w:val="799B5D94"/>
    <w:rsid w:val="79A86148"/>
    <w:rsid w:val="79AE1872"/>
    <w:rsid w:val="79B71E46"/>
    <w:rsid w:val="79B94D9A"/>
    <w:rsid w:val="79CF375A"/>
    <w:rsid w:val="79D30DCD"/>
    <w:rsid w:val="79D60872"/>
    <w:rsid w:val="79DE2110"/>
    <w:rsid w:val="79E107EC"/>
    <w:rsid w:val="79F856D3"/>
    <w:rsid w:val="79F93C25"/>
    <w:rsid w:val="79FF6EB9"/>
    <w:rsid w:val="7A0346AA"/>
    <w:rsid w:val="7A0427DF"/>
    <w:rsid w:val="7A045C22"/>
    <w:rsid w:val="7A125D2F"/>
    <w:rsid w:val="7A1433EE"/>
    <w:rsid w:val="7A3463EB"/>
    <w:rsid w:val="7A421FF9"/>
    <w:rsid w:val="7A456F45"/>
    <w:rsid w:val="7A4C3677"/>
    <w:rsid w:val="7A52236C"/>
    <w:rsid w:val="7A594DD1"/>
    <w:rsid w:val="7A5D5C4B"/>
    <w:rsid w:val="7A603A7B"/>
    <w:rsid w:val="7A6A6D6C"/>
    <w:rsid w:val="7A6B5249"/>
    <w:rsid w:val="7A6D72EA"/>
    <w:rsid w:val="7A7606B9"/>
    <w:rsid w:val="7A9D737F"/>
    <w:rsid w:val="7AAA0849"/>
    <w:rsid w:val="7AB03BFE"/>
    <w:rsid w:val="7AB60964"/>
    <w:rsid w:val="7AB961F0"/>
    <w:rsid w:val="7ABB7502"/>
    <w:rsid w:val="7AC008A4"/>
    <w:rsid w:val="7ACB037C"/>
    <w:rsid w:val="7ACC66DB"/>
    <w:rsid w:val="7ACE5108"/>
    <w:rsid w:val="7ADF3025"/>
    <w:rsid w:val="7ADF4B2F"/>
    <w:rsid w:val="7AE3044C"/>
    <w:rsid w:val="7AE62B79"/>
    <w:rsid w:val="7AEC275B"/>
    <w:rsid w:val="7AF14FD3"/>
    <w:rsid w:val="7AF900A1"/>
    <w:rsid w:val="7AFA1792"/>
    <w:rsid w:val="7B0131B5"/>
    <w:rsid w:val="7B075118"/>
    <w:rsid w:val="7B0C75F6"/>
    <w:rsid w:val="7B142821"/>
    <w:rsid w:val="7B202F38"/>
    <w:rsid w:val="7B206B7F"/>
    <w:rsid w:val="7B2E1C31"/>
    <w:rsid w:val="7B2E5C8C"/>
    <w:rsid w:val="7B340A1B"/>
    <w:rsid w:val="7B370694"/>
    <w:rsid w:val="7B396DAA"/>
    <w:rsid w:val="7B42171F"/>
    <w:rsid w:val="7B445D64"/>
    <w:rsid w:val="7B473C35"/>
    <w:rsid w:val="7B5529D4"/>
    <w:rsid w:val="7B5737FD"/>
    <w:rsid w:val="7B6410D3"/>
    <w:rsid w:val="7B6C1559"/>
    <w:rsid w:val="7B6D0C9B"/>
    <w:rsid w:val="7B6F2913"/>
    <w:rsid w:val="7B832198"/>
    <w:rsid w:val="7B8916CD"/>
    <w:rsid w:val="7B931695"/>
    <w:rsid w:val="7B935839"/>
    <w:rsid w:val="7B936936"/>
    <w:rsid w:val="7B94303A"/>
    <w:rsid w:val="7B95235B"/>
    <w:rsid w:val="7B984C3D"/>
    <w:rsid w:val="7B9E1320"/>
    <w:rsid w:val="7BBC371A"/>
    <w:rsid w:val="7BBE37FC"/>
    <w:rsid w:val="7BC216EE"/>
    <w:rsid w:val="7BC26F70"/>
    <w:rsid w:val="7BC70DBF"/>
    <w:rsid w:val="7BC9516A"/>
    <w:rsid w:val="7BC970FA"/>
    <w:rsid w:val="7BD819CB"/>
    <w:rsid w:val="7BDD30F1"/>
    <w:rsid w:val="7BEC58B6"/>
    <w:rsid w:val="7BFB3944"/>
    <w:rsid w:val="7C084D03"/>
    <w:rsid w:val="7C0E2778"/>
    <w:rsid w:val="7C110A30"/>
    <w:rsid w:val="7C14333E"/>
    <w:rsid w:val="7C156FA8"/>
    <w:rsid w:val="7C181914"/>
    <w:rsid w:val="7C201225"/>
    <w:rsid w:val="7C2140A8"/>
    <w:rsid w:val="7C2C7C72"/>
    <w:rsid w:val="7C32162A"/>
    <w:rsid w:val="7C4623D5"/>
    <w:rsid w:val="7C4C172A"/>
    <w:rsid w:val="7C4F0E8B"/>
    <w:rsid w:val="7C504710"/>
    <w:rsid w:val="7C5521A8"/>
    <w:rsid w:val="7C563D0F"/>
    <w:rsid w:val="7C5A25DF"/>
    <w:rsid w:val="7C7865F5"/>
    <w:rsid w:val="7C7A6801"/>
    <w:rsid w:val="7C810281"/>
    <w:rsid w:val="7C832DE5"/>
    <w:rsid w:val="7C867E8B"/>
    <w:rsid w:val="7C957130"/>
    <w:rsid w:val="7C9C544C"/>
    <w:rsid w:val="7CA5363C"/>
    <w:rsid w:val="7CAB6C6F"/>
    <w:rsid w:val="7CAF5EDA"/>
    <w:rsid w:val="7CB71211"/>
    <w:rsid w:val="7CBA26A6"/>
    <w:rsid w:val="7CCE4589"/>
    <w:rsid w:val="7CD23C78"/>
    <w:rsid w:val="7CD83179"/>
    <w:rsid w:val="7CDF7870"/>
    <w:rsid w:val="7CED17EE"/>
    <w:rsid w:val="7CFF45A2"/>
    <w:rsid w:val="7CFF7E0F"/>
    <w:rsid w:val="7D015668"/>
    <w:rsid w:val="7D045A4B"/>
    <w:rsid w:val="7D0816BD"/>
    <w:rsid w:val="7D095735"/>
    <w:rsid w:val="7D0C7736"/>
    <w:rsid w:val="7D1333E9"/>
    <w:rsid w:val="7D1F5FFF"/>
    <w:rsid w:val="7D295606"/>
    <w:rsid w:val="7D3149F1"/>
    <w:rsid w:val="7D346AD4"/>
    <w:rsid w:val="7D3E7C3A"/>
    <w:rsid w:val="7D4B4E2C"/>
    <w:rsid w:val="7D4F10BA"/>
    <w:rsid w:val="7D52437F"/>
    <w:rsid w:val="7D6E423C"/>
    <w:rsid w:val="7D7032B0"/>
    <w:rsid w:val="7D7041ED"/>
    <w:rsid w:val="7D7157DB"/>
    <w:rsid w:val="7D7A658F"/>
    <w:rsid w:val="7D880EAA"/>
    <w:rsid w:val="7D896560"/>
    <w:rsid w:val="7D8B673C"/>
    <w:rsid w:val="7D8D3171"/>
    <w:rsid w:val="7D9A21CD"/>
    <w:rsid w:val="7DA57445"/>
    <w:rsid w:val="7DA61ECF"/>
    <w:rsid w:val="7DAD4CAA"/>
    <w:rsid w:val="7DC23F28"/>
    <w:rsid w:val="7DC2696E"/>
    <w:rsid w:val="7DCD495F"/>
    <w:rsid w:val="7DD463BE"/>
    <w:rsid w:val="7DD506A4"/>
    <w:rsid w:val="7DE46DFD"/>
    <w:rsid w:val="7DEC3C76"/>
    <w:rsid w:val="7DEF60E2"/>
    <w:rsid w:val="7DF607AE"/>
    <w:rsid w:val="7DFD069C"/>
    <w:rsid w:val="7E005569"/>
    <w:rsid w:val="7E020474"/>
    <w:rsid w:val="7E061F76"/>
    <w:rsid w:val="7E135C20"/>
    <w:rsid w:val="7E1367F7"/>
    <w:rsid w:val="7E1C06E2"/>
    <w:rsid w:val="7E1F3FD3"/>
    <w:rsid w:val="7E216BC7"/>
    <w:rsid w:val="7E2C29B6"/>
    <w:rsid w:val="7E2E49D1"/>
    <w:rsid w:val="7E2F7900"/>
    <w:rsid w:val="7E301EBA"/>
    <w:rsid w:val="7E304DD7"/>
    <w:rsid w:val="7E337D4F"/>
    <w:rsid w:val="7E356635"/>
    <w:rsid w:val="7E483133"/>
    <w:rsid w:val="7E492656"/>
    <w:rsid w:val="7E4A51D7"/>
    <w:rsid w:val="7E4D2B95"/>
    <w:rsid w:val="7E650781"/>
    <w:rsid w:val="7E67147B"/>
    <w:rsid w:val="7E6C1AB6"/>
    <w:rsid w:val="7E6F3A58"/>
    <w:rsid w:val="7E737C47"/>
    <w:rsid w:val="7E850159"/>
    <w:rsid w:val="7E966CC2"/>
    <w:rsid w:val="7EA15EE5"/>
    <w:rsid w:val="7EA46BDB"/>
    <w:rsid w:val="7EA47D4E"/>
    <w:rsid w:val="7EAC0B56"/>
    <w:rsid w:val="7EAC7EB2"/>
    <w:rsid w:val="7EAD5AE3"/>
    <w:rsid w:val="7EAF76D4"/>
    <w:rsid w:val="7EB62FDB"/>
    <w:rsid w:val="7EB90184"/>
    <w:rsid w:val="7EBF3916"/>
    <w:rsid w:val="7EBF4F20"/>
    <w:rsid w:val="7EC66057"/>
    <w:rsid w:val="7ECA5FBB"/>
    <w:rsid w:val="7ECD260E"/>
    <w:rsid w:val="7ECE513D"/>
    <w:rsid w:val="7ECE6329"/>
    <w:rsid w:val="7ED73772"/>
    <w:rsid w:val="7EE93847"/>
    <w:rsid w:val="7EEF4AC0"/>
    <w:rsid w:val="7EF115F7"/>
    <w:rsid w:val="7EF171DB"/>
    <w:rsid w:val="7EF717AD"/>
    <w:rsid w:val="7EF86A22"/>
    <w:rsid w:val="7EF9030A"/>
    <w:rsid w:val="7EFB6303"/>
    <w:rsid w:val="7F081FAC"/>
    <w:rsid w:val="7F113573"/>
    <w:rsid w:val="7F1167D6"/>
    <w:rsid w:val="7F1E6E21"/>
    <w:rsid w:val="7F2C28E7"/>
    <w:rsid w:val="7F310991"/>
    <w:rsid w:val="7F32393D"/>
    <w:rsid w:val="7F3541C2"/>
    <w:rsid w:val="7F412F2B"/>
    <w:rsid w:val="7F42060D"/>
    <w:rsid w:val="7F431AAE"/>
    <w:rsid w:val="7F4352BE"/>
    <w:rsid w:val="7F484D5F"/>
    <w:rsid w:val="7F5020E1"/>
    <w:rsid w:val="7F6C2A36"/>
    <w:rsid w:val="7F755F10"/>
    <w:rsid w:val="7F7E4702"/>
    <w:rsid w:val="7F8620B2"/>
    <w:rsid w:val="7F8F4629"/>
    <w:rsid w:val="7FA13B25"/>
    <w:rsid w:val="7FA20E0A"/>
    <w:rsid w:val="7FA5412B"/>
    <w:rsid w:val="7FAE5A7C"/>
    <w:rsid w:val="7FC34BAA"/>
    <w:rsid w:val="7FCC094E"/>
    <w:rsid w:val="7FCE74F7"/>
    <w:rsid w:val="7FDB3B98"/>
    <w:rsid w:val="7FE47EA5"/>
    <w:rsid w:val="7FE73889"/>
    <w:rsid w:val="7FEB3D5D"/>
    <w:rsid w:val="7FEC03DC"/>
    <w:rsid w:val="7FED2E81"/>
    <w:rsid w:val="7FED5AE5"/>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0" w:semiHidden="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qFormat="1" w:unhideWhenUsed="0"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qFormat="1" w:uiPriority="99" w:semiHidden="0" w:name="annotation text"/>
    <w:lsdException w:qFormat="1" w:unhideWhenUsed="0" w:uiPriority="99" w:semiHidden="0" w:name="header"/>
    <w:lsdException w:qFormat="1"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24"/>
    <w:qFormat/>
    <w:uiPriority w:val="99"/>
    <w:pPr>
      <w:keepNext/>
      <w:keepLines/>
      <w:spacing w:before="600" w:after="600"/>
      <w:jc w:val="center"/>
      <w:outlineLvl w:val="0"/>
    </w:pPr>
    <w:rPr>
      <w:rFonts w:eastAsiaTheme="minorEastAsia"/>
      <w:b/>
      <w:bCs/>
      <w:kern w:val="44"/>
      <w:sz w:val="32"/>
      <w:szCs w:val="44"/>
    </w:rPr>
  </w:style>
  <w:style w:type="paragraph" w:styleId="3">
    <w:name w:val="heading 2"/>
    <w:basedOn w:val="1"/>
    <w:next w:val="1"/>
    <w:link w:val="29"/>
    <w:qFormat/>
    <w:uiPriority w:val="99"/>
    <w:pPr>
      <w:keepNext/>
      <w:keepLines/>
      <w:spacing w:before="260" w:after="260" w:line="416" w:lineRule="auto"/>
      <w:outlineLvl w:val="1"/>
    </w:pPr>
    <w:rPr>
      <w:rFonts w:ascii="Cambria" w:hAnsi="Cambria" w:eastAsiaTheme="minorEastAsia"/>
      <w:b/>
      <w:sz w:val="30"/>
      <w:szCs w:val="20"/>
    </w:rPr>
  </w:style>
  <w:style w:type="paragraph" w:styleId="4">
    <w:name w:val="heading 3"/>
    <w:basedOn w:val="1"/>
    <w:next w:val="1"/>
    <w:link w:val="30"/>
    <w:qFormat/>
    <w:uiPriority w:val="99"/>
    <w:pPr>
      <w:keepNext/>
      <w:keepLines/>
      <w:spacing w:before="260" w:after="260" w:line="416" w:lineRule="auto"/>
      <w:outlineLvl w:val="2"/>
    </w:pPr>
    <w:rPr>
      <w:rFonts w:eastAsiaTheme="minorEastAsia"/>
      <w:b/>
      <w:sz w:val="28"/>
      <w:szCs w:val="20"/>
    </w:rPr>
  </w:style>
  <w:style w:type="paragraph" w:styleId="5">
    <w:name w:val="heading 4"/>
    <w:basedOn w:val="1"/>
    <w:next w:val="1"/>
    <w:link w:val="34"/>
    <w:unhideWhenUsed/>
    <w:qFormat/>
    <w:locked/>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6">
    <w:name w:val="Default Paragraph Font"/>
    <w:unhideWhenUsed/>
    <w:qFormat/>
    <w:uiPriority w:val="1"/>
  </w:style>
  <w:style w:type="table" w:default="1" w:styleId="22">
    <w:name w:val="Normal Table"/>
    <w:unhideWhenUsed/>
    <w:qFormat/>
    <w:uiPriority w:val="99"/>
    <w:tblPr>
      <w:tblLayout w:type="fixed"/>
      <w:tblCellMar>
        <w:top w:w="0" w:type="dxa"/>
        <w:left w:w="108" w:type="dxa"/>
        <w:bottom w:w="0" w:type="dxa"/>
        <w:right w:w="108" w:type="dxa"/>
      </w:tblCellMar>
    </w:tblPr>
  </w:style>
  <w:style w:type="paragraph" w:styleId="6">
    <w:name w:val="annotation subject"/>
    <w:basedOn w:val="7"/>
    <w:next w:val="7"/>
    <w:link w:val="36"/>
    <w:unhideWhenUsed/>
    <w:qFormat/>
    <w:uiPriority w:val="99"/>
    <w:rPr>
      <w:b/>
      <w:bCs/>
    </w:rPr>
  </w:style>
  <w:style w:type="paragraph" w:styleId="7">
    <w:name w:val="annotation text"/>
    <w:basedOn w:val="1"/>
    <w:link w:val="35"/>
    <w:unhideWhenUsed/>
    <w:qFormat/>
    <w:uiPriority w:val="99"/>
    <w:pPr>
      <w:jc w:val="left"/>
    </w:pPr>
  </w:style>
  <w:style w:type="paragraph" w:styleId="8">
    <w:name w:val="toc 3"/>
    <w:basedOn w:val="1"/>
    <w:next w:val="1"/>
    <w:qFormat/>
    <w:uiPriority w:val="39"/>
    <w:pPr>
      <w:tabs>
        <w:tab w:val="left" w:pos="1470"/>
        <w:tab w:val="right" w:leader="dot" w:pos="8296"/>
      </w:tabs>
      <w:adjustRightInd w:val="0"/>
      <w:snapToGrid w:val="0"/>
      <w:spacing w:beforeLines="20" w:afterLines="20"/>
      <w:ind w:firstLine="840" w:firstLineChars="400"/>
    </w:pPr>
    <w:rPr>
      <w:rFonts w:eastAsia="黑体"/>
      <w:sz w:val="24"/>
    </w:rPr>
  </w:style>
  <w:style w:type="paragraph" w:styleId="9">
    <w:name w:val="Balloon Text"/>
    <w:basedOn w:val="1"/>
    <w:link w:val="32"/>
    <w:unhideWhenUsed/>
    <w:qFormat/>
    <w:uiPriority w:val="99"/>
    <w:rPr>
      <w:sz w:val="18"/>
      <w:szCs w:val="18"/>
    </w:rPr>
  </w:style>
  <w:style w:type="paragraph" w:styleId="10">
    <w:name w:val="footer"/>
    <w:basedOn w:val="1"/>
    <w:link w:val="28"/>
    <w:qFormat/>
    <w:uiPriority w:val="99"/>
    <w:pPr>
      <w:tabs>
        <w:tab w:val="center" w:pos="4153"/>
        <w:tab w:val="right" w:pos="8306"/>
      </w:tabs>
      <w:snapToGrid w:val="0"/>
      <w:jc w:val="left"/>
    </w:pPr>
    <w:rPr>
      <w:kern w:val="0"/>
      <w:sz w:val="18"/>
      <w:szCs w:val="18"/>
    </w:rPr>
  </w:style>
  <w:style w:type="paragraph" w:styleId="11">
    <w:name w:val="header"/>
    <w:basedOn w:val="1"/>
    <w:link w:val="27"/>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kern w:val="0"/>
      <w:sz w:val="18"/>
      <w:szCs w:val="18"/>
    </w:rPr>
  </w:style>
  <w:style w:type="paragraph" w:styleId="12">
    <w:name w:val="toc 1"/>
    <w:basedOn w:val="1"/>
    <w:next w:val="1"/>
    <w:qFormat/>
    <w:uiPriority w:val="39"/>
    <w:pPr>
      <w:ind w:left="100" w:leftChars="100" w:right="100" w:rightChars="100"/>
    </w:pPr>
    <w:rPr>
      <w:rFonts w:eastAsia="黑体"/>
      <w:sz w:val="28"/>
      <w:szCs w:val="20"/>
    </w:rPr>
  </w:style>
  <w:style w:type="paragraph" w:styleId="13">
    <w:name w:val="toc 2"/>
    <w:basedOn w:val="1"/>
    <w:next w:val="1"/>
    <w:qFormat/>
    <w:uiPriority w:val="39"/>
    <w:pPr>
      <w:tabs>
        <w:tab w:val="left" w:pos="1050"/>
        <w:tab w:val="right" w:leader="dot" w:pos="8296"/>
      </w:tabs>
      <w:spacing w:beforeLines="10" w:afterLines="10" w:line="400" w:lineRule="exact"/>
      <w:ind w:left="200" w:leftChars="200"/>
    </w:pPr>
    <w:rPr>
      <w:rFonts w:eastAsia="黑体"/>
      <w:sz w:val="28"/>
    </w:rPr>
  </w:style>
  <w:style w:type="paragraph" w:styleId="14">
    <w:name w:val="Normal (Web)"/>
    <w:basedOn w:val="1"/>
    <w:qFormat/>
    <w:uiPriority w:val="99"/>
    <w:pPr>
      <w:widowControl/>
      <w:spacing w:before="100" w:beforeAutospacing="1" w:after="100" w:afterAutospacing="1"/>
      <w:jc w:val="left"/>
    </w:pPr>
    <w:rPr>
      <w:rFonts w:ascii="宋体" w:hAnsi="宋体"/>
      <w:kern w:val="0"/>
      <w:sz w:val="24"/>
      <w:szCs w:val="24"/>
    </w:rPr>
  </w:style>
  <w:style w:type="paragraph" w:styleId="15">
    <w:name w:val="index 1"/>
    <w:basedOn w:val="1"/>
    <w:next w:val="1"/>
    <w:semiHidden/>
    <w:qFormat/>
    <w:uiPriority w:val="99"/>
  </w:style>
  <w:style w:type="character" w:styleId="17">
    <w:name w:val="Strong"/>
    <w:basedOn w:val="16"/>
    <w:qFormat/>
    <w:locked/>
    <w:uiPriority w:val="0"/>
    <w:rPr>
      <w:b/>
    </w:rPr>
  </w:style>
  <w:style w:type="character" w:styleId="18">
    <w:name w:val="page number"/>
    <w:qFormat/>
    <w:uiPriority w:val="99"/>
    <w:rPr>
      <w:rFonts w:cs="Times New Roman"/>
    </w:rPr>
  </w:style>
  <w:style w:type="character" w:styleId="19">
    <w:name w:val="Hyperlink"/>
    <w:qFormat/>
    <w:uiPriority w:val="99"/>
    <w:rPr>
      <w:rFonts w:cs="Times New Roman"/>
      <w:color w:val="0563C1"/>
      <w:u w:val="single"/>
    </w:rPr>
  </w:style>
  <w:style w:type="character" w:styleId="20">
    <w:name w:val="HTML Code"/>
    <w:basedOn w:val="16"/>
    <w:unhideWhenUsed/>
    <w:qFormat/>
    <w:uiPriority w:val="99"/>
    <w:rPr>
      <w:rFonts w:ascii="Courier New" w:hAnsi="Courier New"/>
      <w:sz w:val="20"/>
    </w:rPr>
  </w:style>
  <w:style w:type="character" w:styleId="21">
    <w:name w:val="annotation reference"/>
    <w:basedOn w:val="16"/>
    <w:unhideWhenUsed/>
    <w:qFormat/>
    <w:uiPriority w:val="99"/>
    <w:rPr>
      <w:sz w:val="21"/>
      <w:szCs w:val="21"/>
    </w:rPr>
  </w:style>
  <w:style w:type="table" w:styleId="23">
    <w:name w:val="Table Grid"/>
    <w:basedOn w:val="22"/>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4">
    <w:name w:val="标题 1 字符"/>
    <w:link w:val="2"/>
    <w:qFormat/>
    <w:locked/>
    <w:uiPriority w:val="99"/>
    <w:rPr>
      <w:rFonts w:eastAsiaTheme="minorEastAsia"/>
      <w:b/>
      <w:bCs/>
      <w:kern w:val="44"/>
      <w:sz w:val="32"/>
      <w:szCs w:val="44"/>
    </w:rPr>
  </w:style>
  <w:style w:type="character" w:customStyle="1" w:styleId="25">
    <w:name w:val="Heading 2 Char"/>
    <w:semiHidden/>
    <w:qFormat/>
    <w:locked/>
    <w:uiPriority w:val="99"/>
    <w:rPr>
      <w:rFonts w:ascii="Cambria" w:hAnsi="Cambria" w:eastAsia="宋体" w:cs="Times New Roman"/>
      <w:b/>
      <w:sz w:val="32"/>
    </w:rPr>
  </w:style>
  <w:style w:type="character" w:customStyle="1" w:styleId="26">
    <w:name w:val="Heading 3 Char"/>
    <w:semiHidden/>
    <w:qFormat/>
    <w:locked/>
    <w:uiPriority w:val="99"/>
    <w:rPr>
      <w:rFonts w:cs="Times New Roman"/>
      <w:b/>
      <w:sz w:val="32"/>
    </w:rPr>
  </w:style>
  <w:style w:type="character" w:customStyle="1" w:styleId="27">
    <w:name w:val="页眉 字符"/>
    <w:link w:val="11"/>
    <w:qFormat/>
    <w:locked/>
    <w:uiPriority w:val="99"/>
    <w:rPr>
      <w:rFonts w:cs="Times New Roman"/>
      <w:sz w:val="18"/>
    </w:rPr>
  </w:style>
  <w:style w:type="character" w:customStyle="1" w:styleId="28">
    <w:name w:val="页脚 字符"/>
    <w:link w:val="10"/>
    <w:qFormat/>
    <w:locked/>
    <w:uiPriority w:val="99"/>
    <w:rPr>
      <w:rFonts w:cs="Times New Roman"/>
      <w:sz w:val="18"/>
    </w:rPr>
  </w:style>
  <w:style w:type="character" w:customStyle="1" w:styleId="29">
    <w:name w:val="标题 2 字符"/>
    <w:link w:val="3"/>
    <w:qFormat/>
    <w:locked/>
    <w:uiPriority w:val="99"/>
    <w:rPr>
      <w:rFonts w:ascii="Cambria" w:hAnsi="Cambria" w:eastAsiaTheme="minorEastAsia"/>
      <w:b/>
      <w:kern w:val="2"/>
      <w:sz w:val="30"/>
    </w:rPr>
  </w:style>
  <w:style w:type="character" w:customStyle="1" w:styleId="30">
    <w:name w:val="标题 3 字符"/>
    <w:link w:val="4"/>
    <w:qFormat/>
    <w:locked/>
    <w:uiPriority w:val="99"/>
    <w:rPr>
      <w:rFonts w:eastAsiaTheme="minorEastAsia"/>
      <w:b/>
      <w:kern w:val="2"/>
      <w:sz w:val="28"/>
    </w:rPr>
  </w:style>
  <w:style w:type="paragraph" w:customStyle="1" w:styleId="31">
    <w:name w:val="列出段落1"/>
    <w:basedOn w:val="1"/>
    <w:qFormat/>
    <w:uiPriority w:val="99"/>
    <w:pPr>
      <w:ind w:firstLine="420" w:firstLineChars="200"/>
    </w:pPr>
    <w:rPr>
      <w:szCs w:val="24"/>
    </w:rPr>
  </w:style>
  <w:style w:type="character" w:customStyle="1" w:styleId="32">
    <w:name w:val="批注框文本 字符"/>
    <w:basedOn w:val="16"/>
    <w:link w:val="9"/>
    <w:semiHidden/>
    <w:qFormat/>
    <w:uiPriority w:val="99"/>
    <w:rPr>
      <w:kern w:val="2"/>
      <w:sz w:val="18"/>
      <w:szCs w:val="18"/>
    </w:rPr>
  </w:style>
  <w:style w:type="paragraph" w:customStyle="1" w:styleId="33">
    <w:name w:val="List Paragraph"/>
    <w:basedOn w:val="1"/>
    <w:unhideWhenUsed/>
    <w:qFormat/>
    <w:uiPriority w:val="99"/>
    <w:pPr>
      <w:ind w:firstLine="420" w:firstLineChars="200"/>
    </w:pPr>
  </w:style>
  <w:style w:type="character" w:customStyle="1" w:styleId="34">
    <w:name w:val="标题 4 字符"/>
    <w:basedOn w:val="16"/>
    <w:link w:val="5"/>
    <w:qFormat/>
    <w:uiPriority w:val="0"/>
    <w:rPr>
      <w:rFonts w:asciiTheme="majorHAnsi" w:hAnsiTheme="majorHAnsi" w:eastAsiaTheme="majorEastAsia" w:cstheme="majorBidi"/>
      <w:b/>
      <w:bCs/>
      <w:kern w:val="2"/>
      <w:sz w:val="28"/>
      <w:szCs w:val="28"/>
    </w:rPr>
  </w:style>
  <w:style w:type="character" w:customStyle="1" w:styleId="35">
    <w:name w:val="批注文字 字符"/>
    <w:basedOn w:val="16"/>
    <w:link w:val="7"/>
    <w:semiHidden/>
    <w:qFormat/>
    <w:uiPriority w:val="99"/>
    <w:rPr>
      <w:kern w:val="2"/>
      <w:sz w:val="21"/>
      <w:szCs w:val="22"/>
    </w:rPr>
  </w:style>
  <w:style w:type="character" w:customStyle="1" w:styleId="36">
    <w:name w:val="批注主题 字符"/>
    <w:basedOn w:val="35"/>
    <w:link w:val="6"/>
    <w:semiHidden/>
    <w:qFormat/>
    <w:uiPriority w:val="99"/>
    <w:rPr>
      <w:b/>
      <w:bCs/>
      <w:kern w:val="2"/>
      <w:sz w:val="21"/>
      <w:szCs w:val="22"/>
    </w:rPr>
  </w:style>
  <w:style w:type="paragraph" w:customStyle="1" w:styleId="37">
    <w:name w:val="List Paragraph1"/>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emf"/><Relationship Id="rId15" Type="http://schemas.openxmlformats.org/officeDocument/2006/relationships/theme" Target="theme/theme1.xml"/><Relationship Id="rId14" Type="http://schemas.openxmlformats.org/officeDocument/2006/relationships/footer" Target="footer7.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w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99" textRotate="1"/>
    <customShpInfo spid="_x0000_s2100" textRotate="1"/>
    <customShpInfo spid="_x0000_s2101" textRotate="1"/>
    <customShpInfo spid="_x0000_s2097" textRotate="1"/>
    <customShpInfo spid="_x0000_s2098" textRotate="1"/>
    <customShpInfo spid="_x0000_s1026"/>
    <customShpInfo spid="_x0000_s1027"/>
    <customShpInfo spid="_x0000_s1029"/>
    <customShpInfo spid="_x0000_s1028"/>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E482635-7BEA-46C4-8E71-80AFBA6B022D}">
  <ds:schemaRefs/>
</ds:datastoreItem>
</file>

<file path=docProps/app.xml><?xml version="1.0" encoding="utf-8"?>
<Properties xmlns="http://schemas.openxmlformats.org/officeDocument/2006/extended-properties" xmlns:vt="http://schemas.openxmlformats.org/officeDocument/2006/docPropsVTypes">
  <Template>Normal.wpt</Template>
  <Company>Hewlett-Packard Company</Company>
  <Pages>32</Pages>
  <Words>12768</Words>
  <Characters>20227</Characters>
  <Lines>21</Lines>
  <Paragraphs>5</Paragraphs>
  <ScaleCrop>false</ScaleCrop>
  <LinksUpToDate>false</LinksUpToDate>
  <CharactersWithSpaces>24272</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2017-03-27T07:57:00Z</dcterms:created>
  <dc:creator>陈思名</dc:creator>
  <cp:lastModifiedBy>liuzx01</cp:lastModifiedBy>
  <cp:lastPrinted>2024-05-08T03:43:00Z</cp:lastPrinted>
  <dcterms:modified xsi:type="dcterms:W3CDTF">2024-06-05T09:37:39Z</dcterms:modified>
  <dc:title> </dc:title>
  <cp:revision>250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